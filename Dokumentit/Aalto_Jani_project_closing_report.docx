
<file path=[Content_Types].xml><?xml version="1.0" encoding="utf-8"?>
<Types xmlns="http://schemas.openxmlformats.org/package/2006/content-types">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footer1.xml" ContentType="application/vnd.openxmlformats-officedocument.wordprocessingml.footer+xml"/>
  <Override PartName="/word/document.xml" ContentType="application/vnd.openxmlformats-officedocument.wordprocessingml.document.main+xml"/>
  <Override PartName="/word/styles.xml" ContentType="application/vnd.openxmlformats-officedocument.wordprocessingml.styles+xml"/>
  <Override PartName="/word/media/image2.png" ContentType="image/png"/>
  <Override PartName="/word/media/image1.wmf" ContentType="image/x-wmf"/>
  <Override PartName="/word/theme/theme1.xml" ContentType="application/vnd.openxmlformats-officedocument.theme+xml"/>
  <Override PartName="/word/header1.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_rels/document.xml.rels" ContentType="application/vnd.openxmlformats-package.relationships+xml"/>
  <Override PartName="/customXml/item241.xml" ContentType="application/xml"/>
  <Override PartName="/customXml/itemProps235.xml" ContentType="application/vnd.openxmlformats-officedocument.customXmlProperties+xml"/>
  <Override PartName="/customXml/item80.xml" ContentType="application/xml"/>
  <Override PartName="/customXml/itemProps25.xml" ContentType="application/vnd.openxmlformats-officedocument.customXmlProperties+xml"/>
  <Override PartName="/customXml/itemProps92.xml" ContentType="application/vnd.openxmlformats-officedocument.customXmlProperties+xml"/>
  <Override PartName="/customXml/itemProps459.xml" ContentType="application/vnd.openxmlformats-officedocument.customXmlProperties+xml"/>
  <Override PartName="/customXml/item465.xml" ContentType="application/xml"/>
  <Override PartName="/customXml/item13.xml" ContentType="application/xml"/>
  <Override PartName="/customXml/item298.xml" ContentType="application/xml"/>
  <Override PartName="/customXml/item1.xml" ContentType="application/xml"/>
  <Override PartName="/customXml/item242.xml" ContentType="application/xml"/>
  <Override PartName="/customXml/itemProps236.xml" ContentType="application/vnd.openxmlformats-officedocument.customXmlProperties+xml"/>
  <Override PartName="/customXml/itemProps1.xml" ContentType="application/vnd.openxmlformats-officedocument.customXmlProperties+xml"/>
  <Override PartName="/customXml/item81.xml" ContentType="application/xml"/>
  <Override PartName="/customXml/itemProps26.xml" ContentType="application/vnd.openxmlformats-officedocument.customXmlProperties+xml"/>
  <Override PartName="/customXml/itemProps93.xml" ContentType="application/vnd.openxmlformats-officedocument.customXmlProperties+xml"/>
  <Override PartName="/customXml/item466.xml" ContentType="application/xml"/>
  <Override PartName="/customXml/item14.xml" ContentType="application/xml"/>
  <Override PartName="/customXml/item299.xml" ContentType="application/xml"/>
  <Override PartName="/customXml/item2.xml" ContentType="application/xml"/>
  <Override PartName="/customXml/item243.xml" ContentType="application/xml"/>
  <Override PartName="/customXml/itemProps237.xml" ContentType="application/vnd.openxmlformats-officedocument.customXmlProperties+xml"/>
  <Override PartName="/customXml/itemProps2.xml" ContentType="application/vnd.openxmlformats-officedocument.customXmlProperties+xml"/>
  <Override PartName="/customXml/item82.xml" ContentType="application/xml"/>
  <Override PartName="/customXml/itemProps27.xml" ContentType="application/vnd.openxmlformats-officedocument.customXmlProperties+xml"/>
  <Override PartName="/customXml/itemProps94.xml" ContentType="application/vnd.openxmlformats-officedocument.customXmlProperties+xml"/>
  <Override PartName="/customXml/item467.xml" ContentType="application/xml"/>
  <Override PartName="/customXml/item15.xml" ContentType="application/xml"/>
  <Override PartName="/customXml/item3.xml" ContentType="application/xml"/>
  <Override PartName="/customXml/item244.xml" ContentType="application/xml"/>
  <Override PartName="/customXml/itemProps238.xml" ContentType="application/vnd.openxmlformats-officedocument.customXmlProperties+xml"/>
  <Override PartName="/customXml/itemProps3.xml" ContentType="application/vnd.openxmlformats-officedocument.customXmlProperties+xml"/>
  <Override PartName="/customXml/item83.xml" ContentType="application/xml"/>
  <Override PartName="/customXml/itemProps28.xml" ContentType="application/vnd.openxmlformats-officedocument.customXmlProperties+xml"/>
  <Override PartName="/customXml/itemProps95.xml" ContentType="application/vnd.openxmlformats-officedocument.customXmlProperties+xml"/>
  <Override PartName="/customXml/item468.xml" ContentType="application/xml"/>
  <Override PartName="/customXml/item16.xml" ContentType="application/xml"/>
  <Override PartName="/customXml/item4.xml" ContentType="application/xml"/>
  <Override PartName="/customXml/item245.xml" ContentType="application/xml"/>
  <Override PartName="/customXml/itemProps239.xml" ContentType="application/vnd.openxmlformats-officedocument.customXmlProperties+xml"/>
  <Override PartName="/customXml/itemProps4.xml" ContentType="application/vnd.openxmlformats-officedocument.customXmlProperties+xml"/>
  <Override PartName="/customXml/item84.xml" ContentType="application/xml"/>
  <Override PartName="/customXml/itemProps29.xml" ContentType="application/vnd.openxmlformats-officedocument.customXmlProperties+xml"/>
  <Override PartName="/customXml/itemProps96.xml" ContentType="application/vnd.openxmlformats-officedocument.customXmlProperties+xml"/>
  <Override PartName="/customXml/item469.xml" ContentType="application/xml"/>
  <Override PartName="/customXml/item17.xml" ContentType="application/xml"/>
  <Override PartName="/customXml/item5.xml" ContentType="application/xml"/>
  <Override PartName="/customXml/item300.xml" ContentType="application/xml"/>
  <Override PartName="/customXml/itemProps97.xml" ContentType="application/vnd.openxmlformats-officedocument.customXmlProperties+xml"/>
  <Override PartName="/customXml/item18.xml" ContentType="application/xml"/>
  <Override PartName="/customXml/item6.xml" ContentType="application/xml"/>
  <Override PartName="/customXml/item301.xml" ContentType="application/xml"/>
  <Override PartName="/customXml/item246.xml" ContentType="application/xml"/>
  <Override PartName="/customXml/itemProps5.xml" ContentType="application/vnd.openxmlformats-officedocument.customXmlProperties+xml"/>
  <Override PartName="/customXml/item85.xml" ContentType="application/xml"/>
  <Override PartName="/customXml/itemProps98.xml" ContentType="application/vnd.openxmlformats-officedocument.customXmlProperties+xml"/>
  <Override PartName="/customXml/item19.xml" ContentType="application/xml"/>
  <Override PartName="/customXml/item7.xml" ContentType="application/xml"/>
  <Override PartName="/customXml/item302.xml" ContentType="application/xml"/>
  <Override PartName="/customXml/itemProps530.xml" ContentType="application/vnd.openxmlformats-officedocument.customXmlProperties+xml"/>
  <Override PartName="/customXml/item247.xml" ContentType="application/xml"/>
  <Override PartName="/customXml/itemProps6.xml" ContentType="application/vnd.openxmlformats-officedocument.customXmlProperties+xml"/>
  <Override PartName="/customXml/item86.xml" ContentType="application/xml"/>
  <Override PartName="/customXml/item30.xml" ContentType="application/xml"/>
  <Override PartName="/customXml/itemProps140.xml" ContentType="application/vnd.openxmlformats-officedocument.customXmlProperties+xml"/>
  <Override PartName="/customXml/item8.xml" ContentType="application/xml"/>
  <Override PartName="/customXml/item303.xml" ContentType="application/xml"/>
  <Override PartName="/customXml/itemProps531.xml" ContentType="application/vnd.openxmlformats-officedocument.customXmlProperties+xml"/>
  <Override PartName="/customXml/item248.xml" ContentType="application/xml"/>
  <Override PartName="/customXml/itemProps7.xml" ContentType="application/vnd.openxmlformats-officedocument.customXmlProperties+xml"/>
  <Override PartName="/customXml/item87.xml" ContentType="application/xml"/>
  <Override PartName="/customXml/item31.xml" ContentType="application/xml"/>
  <Override PartName="/customXml/itemProps141.xml" ContentType="application/vnd.openxmlformats-officedocument.customXmlProperties+xml"/>
  <Override PartName="/customXml/item9.xml" ContentType="application/xml"/>
  <Override PartName="/customXml/item304.xml" ContentType="application/xml"/>
  <Override PartName="/customXml/itemProps532.xml" ContentType="application/vnd.openxmlformats-officedocument.customXmlProperties+xml"/>
  <Override PartName="/customXml/item249.xml" ContentType="application/xml"/>
  <Override PartName="/customXml/itemProps8.xml" ContentType="application/vnd.openxmlformats-officedocument.customXmlProperties+xml"/>
  <Override PartName="/customXml/item88.xml" ContentType="application/xml"/>
  <Override PartName="/customXml/item32.xml" ContentType="application/xml"/>
  <Override PartName="/customXml/item89.xml" ContentType="application/xml"/>
  <Override PartName="/customXml/itemProps533.xml" ContentType="application/vnd.openxmlformats-officedocument.customXmlProperties+xml"/>
  <Override PartName="/customXml/itemProps9.xml" ContentType="application/vnd.openxmlformats-officedocument.customXmlProperties+xml"/>
  <Override PartName="/customXml/itemProps232.xml" ContentType="application/vnd.openxmlformats-officedocument.customXmlProperties+xml"/>
  <Override PartName="/customXml/itemProps22.xml" ContentType="application/vnd.openxmlformats-officedocument.customXmlProperties+xml"/>
  <Override PartName="/customXml/item10.xml" ContentType="application/xml"/>
  <Override PartName="/customXml/itemProps220.xml" ContentType="application/vnd.openxmlformats-officedocument.customXmlProperties+xml"/>
  <Override PartName="/customXml/itemProps10.xml" ContentType="application/vnd.openxmlformats-officedocument.customXmlProperties+xml"/>
  <Override PartName="/customXml/itemProps233.xml" ContentType="application/vnd.openxmlformats-officedocument.customXmlProperties+xml"/>
  <Override PartName="/customXml/itemProps23.xml" ContentType="application/vnd.openxmlformats-officedocument.customXmlProperties+xml"/>
  <Override PartName="/customXml/itemProps90.xml" ContentType="application/vnd.openxmlformats-officedocument.customXmlProperties+xml"/>
  <Override PartName="/customXml/itemProps457.xml" ContentType="application/vnd.openxmlformats-officedocument.customXmlProperties+xml"/>
  <Override PartName="/customXml/item463.xml" ContentType="application/xml"/>
  <Override PartName="/customXml/item11.xml" ContentType="application/xml"/>
  <Override PartName="/customXml/itemProps221.xml" ContentType="application/vnd.openxmlformats-officedocument.customXmlProperties+xml"/>
  <Override PartName="/customXml/itemProps11.xml" ContentType="application/vnd.openxmlformats-officedocument.customXmlProperties+xml"/>
  <Override PartName="/customXml/item240.xml" ContentType="application/xml"/>
  <Override PartName="/customXml/itemProps234.xml" ContentType="application/vnd.openxmlformats-officedocument.customXmlProperties+xml"/>
  <Override PartName="/customXml/itemProps24.xml" ContentType="application/vnd.openxmlformats-officedocument.customXmlProperties+xml"/>
  <Override PartName="/customXml/itemProps91.xml" ContentType="application/vnd.openxmlformats-officedocument.customXmlProperties+xml"/>
  <Override PartName="/customXml/itemProps458.xml" ContentType="application/vnd.openxmlformats-officedocument.customXmlProperties+xml"/>
  <Override PartName="/customXml/item464.xml" ContentType="application/xml"/>
  <Override PartName="/customXml/item12.xml" ContentType="application/xml"/>
  <Override PartName="/customXml/itemProps222.xml" ContentType="application/vnd.openxmlformats-officedocument.customXmlProperties+xml"/>
  <Override PartName="/customXml/itemProps12.xml" ContentType="application/vnd.openxmlformats-officedocument.customXmlProperties+xml"/>
  <Override PartName="/customXml/itemProps223.xml" ContentType="application/vnd.openxmlformats-officedocument.customXmlProperties+xml"/>
  <Override PartName="/customXml/itemProps13.xml" ContentType="application/vnd.openxmlformats-officedocument.customXmlProperties+xml"/>
  <Override PartName="/customXml/item230.xml" ContentType="application/xml"/>
  <Override PartName="/customXml/itemProps224.xml" ContentType="application/vnd.openxmlformats-officedocument.customXmlProperties+xml"/>
  <Override PartName="/customXml/itemProps14.xml" ContentType="application/vnd.openxmlformats-officedocument.customXmlProperties+xml"/>
  <Override PartName="/customXml/item231.xml" ContentType="application/xml"/>
  <Override PartName="/customXml/itemProps225.xml" ContentType="application/vnd.openxmlformats-officedocument.customXmlProperties+xml"/>
  <Override PartName="/customXml/item70.xml" ContentType="application/xml"/>
  <Override PartName="/customXml/itemProps15.xml" ContentType="application/vnd.openxmlformats-officedocument.customXmlProperties+xml"/>
  <Override PartName="/customXml/item232.xml" ContentType="application/xml"/>
  <Override PartName="/customXml/itemProps226.xml" ContentType="application/vnd.openxmlformats-officedocument.customXmlProperties+xml"/>
  <Override PartName="/customXml/item71.xml" ContentType="application/xml"/>
  <Override PartName="/customXml/itemProps16.xml" ContentType="application/vnd.openxmlformats-officedocument.customXmlProperties+xml"/>
  <Override PartName="/customXml/item233.xml" ContentType="application/xml"/>
  <Override PartName="/customXml/itemProps227.xml" ContentType="application/vnd.openxmlformats-officedocument.customXmlProperties+xml"/>
  <Override PartName="/customXml/item72.xml" ContentType="application/xml"/>
  <Override PartName="/customXml/itemProps17.xml" ContentType="application/vnd.openxmlformats-officedocument.customXmlProperties+xml"/>
  <Override PartName="/customXml/item234.xml" ContentType="application/xml"/>
  <Override PartName="/customXml/itemProps228.xml" ContentType="application/vnd.openxmlformats-officedocument.customXmlProperties+xml"/>
  <Override PartName="/customXml/item73.xml" ContentType="application/xml"/>
  <Override PartName="/customXml/itemProps18.xml" ContentType="application/vnd.openxmlformats-officedocument.customXmlProperties+xml"/>
  <Override PartName="/customXml/item235.xml" ContentType="application/xml"/>
  <Override PartName="/customXml/itemProps229.xml" ContentType="application/vnd.openxmlformats-officedocument.customXmlProperties+xml"/>
  <Override PartName="/customXml/item74.xml" ContentType="application/xml"/>
  <Override PartName="/customXml/itemProps19.xml" ContentType="application/vnd.openxmlformats-officedocument.customXmlProperties+xml"/>
  <Override PartName="/customXml/itemProps242.xml" ContentType="application/vnd.openxmlformats-officedocument.customXmlProperties+xml"/>
  <Override PartName="/customXml/itemProps32.xml" ContentType="application/vnd.openxmlformats-officedocument.customXmlProperties+xml"/>
  <Override PartName="/customXml/item405.xml" ContentType="application/xml"/>
  <Override PartName="/customXml/item20.xml" ContentType="application/xml"/>
  <Override PartName="/customXml/itemProps230.xml" ContentType="application/vnd.openxmlformats-officedocument.customXmlProperties+xml"/>
  <Override PartName="/customXml/itemProps20.xml" ContentType="application/vnd.openxmlformats-officedocument.customXmlProperties+xml"/>
  <Override PartName="/customXml/item21.xml" ContentType="application/xml"/>
  <Override PartName="/customXml/itemProps231.xml" ContentType="application/vnd.openxmlformats-officedocument.customXmlProperties+xml"/>
  <Override PartName="/customXml/itemProps21.xml" ContentType="application/vnd.openxmlformats-officedocument.customXmlProperties+xml"/>
  <Override PartName="/customXml/item22.xml" ContentType="application/xml"/>
  <Override PartName="/customXml/item23.xml" ContentType="application/xml"/>
  <Override PartName="/customXml/item24.xml" ContentType="application/xml"/>
  <Override PartName="/customXml/item25.xml" ContentType="application/xml"/>
  <Override PartName="/customXml/item26.xml" ContentType="application/xml"/>
  <Override PartName="/customXml/item27.xml" ContentType="application/xml"/>
  <Override PartName="/customXml/item28.xml" ContentType="application/xml"/>
  <Override PartName="/customXml/item29.xml" ContentType="application/xml"/>
  <Override PartName="/customXml/itemProps240.xml" ContentType="application/vnd.openxmlformats-officedocument.customXmlProperties+xml"/>
  <Override PartName="/customXml/itemProps30.xml" ContentType="application/vnd.openxmlformats-officedocument.customXmlProperties+xml"/>
  <Override PartName="/customXml/item403.xml" ContentType="application/xml"/>
  <Override PartName="/customXml/itemProps241.xml" ContentType="application/vnd.openxmlformats-officedocument.customXmlProperties+xml"/>
  <Override PartName="/customXml/itemProps31.xml" ContentType="application/vnd.openxmlformats-officedocument.customXmlProperties+xml"/>
  <Override PartName="/customXml/item404.xml" ContentType="application/xml"/>
  <Override PartName="/customXml/item33.xml" ContentType="application/xml"/>
  <Override PartName="/customXml/itemProps243.xml" ContentType="application/vnd.openxmlformats-officedocument.customXmlProperties+xml"/>
  <Override PartName="/customXml/itemProps33.xml" ContentType="application/vnd.openxmlformats-officedocument.customXmlProperties+xml"/>
  <Override PartName="/customXml/item406.xml" ContentType="application/xml"/>
  <Override PartName="/customXml/item34.xml" ContentType="application/xml"/>
  <Override PartName="/customXml/item250.xml" ContentType="application/xml"/>
  <Override PartName="/customXml/itemProps244.xml" ContentType="application/vnd.openxmlformats-officedocument.customXmlProperties+xml"/>
  <Override PartName="/customXml/itemProps34.xml" ContentType="application/vnd.openxmlformats-officedocument.customXmlProperties+xml"/>
  <Override PartName="/customXml/item407.xml" ContentType="application/xml"/>
  <Override PartName="/customXml/item35.xml" ContentType="application/xml"/>
  <Override PartName="/customXml/item251.xml" ContentType="application/xml"/>
  <Override PartName="/customXml/itemProps245.xml" ContentType="application/vnd.openxmlformats-officedocument.customXmlProperties+xml"/>
  <Override PartName="/customXml/item90.xml" ContentType="application/xml"/>
  <Override PartName="/customXml/itemProps35.xml" ContentType="application/vnd.openxmlformats-officedocument.customXmlProperties+xml"/>
  <Override PartName="/customXml/item408.xml" ContentType="application/xml"/>
  <Override PartName="/customXml/item36.xml" ContentType="application/xml"/>
  <Override PartName="/customXml/item252.xml" ContentType="application/xml"/>
  <Override PartName="/customXml/itemProps246.xml" ContentType="application/vnd.openxmlformats-officedocument.customXmlProperties+xml"/>
  <Override PartName="/customXml/item91.xml" ContentType="application/xml"/>
  <Override PartName="/customXml/itemProps36.xml" ContentType="application/vnd.openxmlformats-officedocument.customXmlProperties+xml"/>
  <Override PartName="/customXml/item409.xml" ContentType="application/xml"/>
  <Override PartName="/customXml/item37.xml" ContentType="application/xml"/>
  <Override PartName="/customXml/item253.xml" ContentType="application/xml"/>
  <Override PartName="/customXml/itemProps247.xml" ContentType="application/vnd.openxmlformats-officedocument.customXmlProperties+xml"/>
  <Override PartName="/customXml/item92.xml" ContentType="application/xml"/>
  <Override PartName="/customXml/itemProps37.xml" ContentType="application/vnd.openxmlformats-officedocument.customXmlProperties+xml"/>
  <Override PartName="/customXml/item38.xml" ContentType="application/xml"/>
  <Override PartName="/customXml/item254.xml" ContentType="application/xml"/>
  <Override PartName="/customXml/itemProps248.xml" ContentType="application/vnd.openxmlformats-officedocument.customXmlProperties+xml"/>
  <Override PartName="/customXml/item93.xml" ContentType="application/xml"/>
  <Override PartName="/customXml/itemProps38.xml" ContentType="application/vnd.openxmlformats-officedocument.customXmlProperties+xml"/>
  <Override PartName="/customXml/item39.xml" ContentType="application/xml"/>
  <Override PartName="/customXml/item255.xml" ContentType="application/xml"/>
  <Override PartName="/customXml/itemProps249.xml" ContentType="application/vnd.openxmlformats-officedocument.customXmlProperties+xml"/>
  <Override PartName="/customXml/item94.xml" ContentType="application/xml"/>
  <Override PartName="/customXml/itemProps39.xml" ContentType="application/vnd.openxmlformats-officedocument.customXmlProperties+xml"/>
  <Override PartName="/customXml/itemProps486.xml" ContentType="application/vnd.openxmlformats-officedocument.customXmlProperties+xml"/>
  <Override PartName="/customXml/item492.xml" ContentType="application/xml"/>
  <Override PartName="/customXml/item201.xml" ContentType="application/xml"/>
  <Override PartName="/customXml/item40.xml" ContentType="application/xml"/>
  <Override PartName="/customXml/itemProps250.xml" ContentType="application/vnd.openxmlformats-officedocument.customXmlProperties+xml"/>
  <Override PartName="/customXml/itemProps40.xml" ContentType="application/vnd.openxmlformats-officedocument.customXmlProperties+xml"/>
  <Override PartName="/customXml/itemProps407.xml" ContentType="application/vnd.openxmlformats-officedocument.customXmlProperties+xml"/>
  <Override PartName="/customXml/item413.xml" ContentType="application/xml"/>
  <Override PartName="/customXml/itemProps487.xml" ContentType="application/vnd.openxmlformats-officedocument.customXmlProperties+xml"/>
  <Override PartName="/customXml/item493.xml" ContentType="application/xml"/>
  <Override PartName="/customXml/item202.xml" ContentType="application/xml"/>
  <Override PartName="/customXml/item41.xml" ContentType="application/xml"/>
  <Override PartName="/customXml/itemProps251.xml" ContentType="application/vnd.openxmlformats-officedocument.customXmlProperties+xml"/>
  <Override PartName="/customXml/itemProps41.xml" ContentType="application/vnd.openxmlformats-officedocument.customXmlProperties+xml"/>
  <Override PartName="/customXml/itemProps408.xml" ContentType="application/vnd.openxmlformats-officedocument.customXmlProperties+xml"/>
  <Override PartName="/customXml/item414.xml" ContentType="application/xml"/>
  <Override PartName="/customXml/itemProps488.xml" ContentType="application/vnd.openxmlformats-officedocument.customXmlProperties+xml"/>
  <Override PartName="/customXml/item494.xml" ContentType="application/xml"/>
  <Override PartName="/customXml/item203.xml" ContentType="application/xml"/>
  <Override PartName="/customXml/item42.xml" ContentType="application/xml"/>
  <Override PartName="/customXml/itemProps252.xml" ContentType="application/vnd.openxmlformats-officedocument.customXmlProperties+xml"/>
  <Override PartName="/customXml/itemProps42.xml" ContentType="application/vnd.openxmlformats-officedocument.customXmlProperties+xml"/>
  <Override PartName="/customXml/itemProps409.xml" ContentType="application/vnd.openxmlformats-officedocument.customXmlProperties+xml"/>
  <Override PartName="/customXml/item415.xml" ContentType="application/xml"/>
  <Override PartName="/customXml/itemProps489.xml" ContentType="application/vnd.openxmlformats-officedocument.customXmlProperties+xml"/>
  <Override PartName="/customXml/item495.xml" ContentType="application/xml"/>
  <Override PartName="/customXml/item204.xml" ContentType="application/xml"/>
  <Override PartName="/customXml/item43.xml" ContentType="application/xml"/>
  <Override PartName="/customXml/itemProps253.xml" ContentType="application/vnd.openxmlformats-officedocument.customXmlProperties+xml"/>
  <Override PartName="/customXml/itemProps43.xml" ContentType="application/vnd.openxmlformats-officedocument.customXmlProperties+xml"/>
  <Override PartName="/customXml/item416.xml" ContentType="application/xml"/>
  <Override PartName="/customXml/item496.xml" ContentType="application/xml"/>
  <Override PartName="/customXml/item205.xml" ContentType="application/xml"/>
  <Override PartName="/customXml/item44.xml" ContentType="application/xml"/>
  <Override PartName="/customXml/itemProps254.xml" ContentType="application/vnd.openxmlformats-officedocument.customXmlProperties+xml"/>
  <Override PartName="/customXml/item260.xml" ContentType="application/xml"/>
  <Override PartName="/customXml/itemProps44.xml" ContentType="application/vnd.openxmlformats-officedocument.customXmlProperties+xml"/>
  <Override PartName="/customXml/item417.xml" ContentType="application/xml"/>
  <Override PartName="/customXml/item497.xml" ContentType="application/xml"/>
  <Override PartName="/customXml/item206.xml" ContentType="application/xml"/>
  <Override PartName="/customXml/item45.xml" ContentType="application/xml"/>
  <Override PartName="/customXml/itemProps255.xml" ContentType="application/vnd.openxmlformats-officedocument.customXmlProperties+xml"/>
  <Override PartName="/customXml/item261.xml" ContentType="application/xml"/>
  <Override PartName="/customXml/itemProps45.xml" ContentType="application/vnd.openxmlformats-officedocument.customXmlProperties+xml"/>
  <Override PartName="/customXml/item418.xml" ContentType="application/xml"/>
  <Override PartName="/customXml/item498.xml" ContentType="application/xml"/>
  <Override PartName="/customXml/item207.xml" ContentType="application/xml"/>
  <Override PartName="/customXml/item46.xml" ContentType="application/xml"/>
  <Override PartName="/customXml/itemProps256.xml" ContentType="application/vnd.openxmlformats-officedocument.customXmlProperties+xml"/>
  <Override PartName="/customXml/item262.xml" ContentType="application/xml"/>
  <Override PartName="/customXml/itemProps46.xml" ContentType="application/vnd.openxmlformats-officedocument.customXmlProperties+xml"/>
  <Override PartName="/customXml/item419.xml" ContentType="application/xml"/>
  <Override PartName="/customXml/item499.xml" ContentType="application/xml"/>
  <Override PartName="/customXml/item208.xml" ContentType="application/xml"/>
  <Override PartName="/customXml/item47.xml" ContentType="application/xml"/>
  <Override PartName="/customXml/itemProps47.xml" ContentType="application/vnd.openxmlformats-officedocument.customXmlProperties+xml"/>
  <Override PartName="/customXml/item209.xml" ContentType="application/xml"/>
  <Override PartName="/customXml/item48.xml" ContentType="application/xml"/>
  <Override PartName="/customXml/itemProps48.xml" ContentType="application/vnd.openxmlformats-officedocument.customXmlProperties+xml"/>
  <Override PartName="/customXml/item49.xml" ContentType="application/xml"/>
  <Override PartName="/customXml/itemProps49.xml" ContentType="application/vnd.openxmlformats-officedocument.customXmlProperties+xml"/>
  <Override PartName="/customXml/itemProps496.xml" ContentType="application/vnd.openxmlformats-officedocument.customXmlProperties+xml"/>
  <Override PartName="/customXml/item211.xml" ContentType="application/xml"/>
  <Override PartName="/customXml/itemProps205.xml" ContentType="application/vnd.openxmlformats-officedocument.customXmlProperties+xml"/>
  <Override PartName="/customXml/item50.xml" ContentType="application/xml"/>
  <Override PartName="/customXml/itemProps50.xml" ContentType="application/vnd.openxmlformats-officedocument.customXmlProperties+xml"/>
  <Override PartName="/customXml/itemProps417.xml" ContentType="application/vnd.openxmlformats-officedocument.customXmlProperties+xml"/>
  <Override PartName="/customXml/item423.xml" ContentType="application/xml"/>
  <Override PartName="/customXml/itemProps497.xml" ContentType="application/vnd.openxmlformats-officedocument.customXmlProperties+xml"/>
  <Override PartName="/customXml/item212.xml" ContentType="application/xml"/>
  <Override PartName="/customXml/itemProps206.xml" ContentType="application/vnd.openxmlformats-officedocument.customXmlProperties+xml"/>
  <Override PartName="/customXml/item51.xml" ContentType="application/xml"/>
  <Override PartName="/customXml/itemProps51.xml" ContentType="application/vnd.openxmlformats-officedocument.customXmlProperties+xml"/>
  <Override PartName="/customXml/itemProps418.xml" ContentType="application/vnd.openxmlformats-officedocument.customXmlProperties+xml"/>
  <Override PartName="/customXml/item424.xml" ContentType="application/xml"/>
  <Override PartName="/customXml/itemProps498.xml" ContentType="application/vnd.openxmlformats-officedocument.customXmlProperties+xml"/>
  <Override PartName="/customXml/item213.xml" ContentType="application/xml"/>
  <Override PartName="/customXml/itemProps207.xml" ContentType="application/vnd.openxmlformats-officedocument.customXmlProperties+xml"/>
  <Override PartName="/customXml/item52.xml" ContentType="application/xml"/>
  <Override PartName="/customXml/itemProps52.xml" ContentType="application/vnd.openxmlformats-officedocument.customXmlProperties+xml"/>
  <Override PartName="/customXml/itemProps419.xml" ContentType="application/vnd.openxmlformats-officedocument.customXmlProperties+xml"/>
  <Override PartName="/customXml/item425.xml" ContentType="application/xml"/>
  <Override PartName="/customXml/itemProps499.xml" ContentType="application/vnd.openxmlformats-officedocument.customXmlProperties+xml"/>
  <Override PartName="/customXml/item214.xml" ContentType="application/xml"/>
  <Override PartName="/customXml/itemProps208.xml" ContentType="application/vnd.openxmlformats-officedocument.customXmlProperties+xml"/>
  <Override PartName="/customXml/item53.xml" ContentType="application/xml"/>
  <Override PartName="/customXml/itemProps53.xml" ContentType="application/vnd.openxmlformats-officedocument.customXmlProperties+xml"/>
  <Override PartName="/customXml/item426.xml" ContentType="application/xml"/>
  <Override PartName="/customXml/item215.xml" ContentType="application/xml"/>
  <Override PartName="/customXml/itemProps209.xml" ContentType="application/vnd.openxmlformats-officedocument.customXmlProperties+xml"/>
  <Override PartName="/customXml/item54.xml" ContentType="application/xml"/>
  <Override PartName="/customXml/itemProps54.xml" ContentType="application/vnd.openxmlformats-officedocument.customXmlProperties+xml"/>
  <Override PartName="/customXml/item427.xml" ContentType="application/xml"/>
  <Override PartName="/customXml/item216.xml" ContentType="application/xml"/>
  <Override PartName="/customXml/item55.xml" ContentType="application/xml"/>
  <Override PartName="/customXml/itemProps55.xml" ContentType="application/vnd.openxmlformats-officedocument.customXmlProperties+xml"/>
  <Override PartName="/customXml/item428.xml" ContentType="application/xml"/>
  <Override PartName="/customXml/item217.xml" ContentType="application/xml"/>
  <Override PartName="/customXml/itemProps500.xml" ContentType="application/vnd.openxmlformats-officedocument.customXmlProperties+xml"/>
  <Override PartName="/customXml/item56.xml" ContentType="application/xml"/>
  <Override PartName="/customXml/itemProps56.xml" ContentType="application/vnd.openxmlformats-officedocument.customXmlProperties+xml"/>
  <Override PartName="/customXml/item429.xml" ContentType="application/xml"/>
  <Override PartName="/customXml/item218.xml" ContentType="application/xml"/>
  <Override PartName="/customXml/itemProps501.xml" ContentType="application/vnd.openxmlformats-officedocument.customXmlProperties+xml"/>
  <Override PartName="/customXml/item57.xml" ContentType="application/xml"/>
  <Override PartName="/customXml/itemProps57.xml" ContentType="application/vnd.openxmlformats-officedocument.customXmlProperties+xml"/>
  <Override PartName="/customXml/item219.xml" ContentType="application/xml"/>
  <Override PartName="/customXml/itemProps502.xml" ContentType="application/vnd.openxmlformats-officedocument.customXmlProperties+xml"/>
  <Override PartName="/customXml/item58.xml" ContentType="application/xml"/>
  <Override PartName="/customXml/itemProps58.xml" ContentType="application/vnd.openxmlformats-officedocument.customXmlProperties+xml"/>
  <Override PartName="/customXml/item59.xml" ContentType="application/xml"/>
  <Override PartName="/customXml/itemProps59.xml" ContentType="application/vnd.openxmlformats-officedocument.customXmlProperties+xml"/>
  <Override PartName="/customXml/item221.xml" ContentType="application/xml"/>
  <Override PartName="/customXml/itemProps215.xml" ContentType="application/vnd.openxmlformats-officedocument.customXmlProperties+xml"/>
  <Override PartName="/customXml/item60.xml" ContentType="application/xml"/>
  <Override PartName="/customXml/itemProps60.xml" ContentType="application/vnd.openxmlformats-officedocument.customXmlProperties+xml"/>
  <Override PartName="/customXml/itemProps427.xml" ContentType="application/vnd.openxmlformats-officedocument.customXmlProperties+xml"/>
  <Override PartName="/customXml/item433.xml" ContentType="application/xml"/>
  <Override PartName="/customXml/item222.xml" ContentType="application/xml"/>
  <Override PartName="/customXml/itemProps216.xml" ContentType="application/vnd.openxmlformats-officedocument.customXmlProperties+xml"/>
  <Override PartName="/customXml/item61.xml" ContentType="application/xml"/>
  <Override PartName="/customXml/itemProps61.xml" ContentType="application/vnd.openxmlformats-officedocument.customXmlProperties+xml"/>
  <Override PartName="/customXml/itemProps428.xml" ContentType="application/vnd.openxmlformats-officedocument.customXmlProperties+xml"/>
  <Override PartName="/customXml/item434.xml" ContentType="application/xml"/>
  <Override PartName="/customXml/item223.xml" ContentType="application/xml"/>
  <Override PartName="/customXml/itemProps217.xml" ContentType="application/vnd.openxmlformats-officedocument.customXmlProperties+xml"/>
  <Override PartName="/customXml/item62.xml" ContentType="application/xml"/>
  <Override PartName="/customXml/itemProps62.xml" ContentType="application/vnd.openxmlformats-officedocument.customXmlProperties+xml"/>
  <Override PartName="/customXml/itemProps429.xml" ContentType="application/vnd.openxmlformats-officedocument.customXmlProperties+xml"/>
  <Override PartName="/customXml/item435.xml" ContentType="application/xml"/>
  <Override PartName="/customXml/item224.xml" ContentType="application/xml"/>
  <Override PartName="/customXml/itemProps218.xml" ContentType="application/vnd.openxmlformats-officedocument.customXmlProperties+xml"/>
  <Override PartName="/customXml/item63.xml" ContentType="application/xml"/>
  <Override PartName="/customXml/itemProps63.xml" ContentType="application/vnd.openxmlformats-officedocument.customXmlProperties+xml"/>
  <Override PartName="/customXml/item436.xml" ContentType="application/xml"/>
  <Override PartName="/customXml/item225.xml" ContentType="application/xml"/>
  <Override PartName="/customXml/itemProps219.xml" ContentType="application/vnd.openxmlformats-officedocument.customXmlProperties+xml"/>
  <Override PartName="/customXml/item64.xml" ContentType="application/xml"/>
  <Override PartName="/customXml/itemProps64.xml" ContentType="application/vnd.openxmlformats-officedocument.customXmlProperties+xml"/>
  <Override PartName="/customXml/item437.xml" ContentType="application/xml"/>
  <Override PartName="/customXml/item226.xml" ContentType="application/xml"/>
  <Override PartName="/customXml/item65.xml" ContentType="application/xml"/>
  <Override PartName="/customXml/itemProps65.xml" ContentType="application/vnd.openxmlformats-officedocument.customXmlProperties+xml"/>
  <Override PartName="/customXml/item438.xml" ContentType="application/xml"/>
  <Override PartName="/customXml/item227.xml" ContentType="application/xml"/>
  <Override PartName="/customXml/itemProps510.xml" ContentType="application/vnd.openxmlformats-officedocument.customXmlProperties+xml"/>
  <Override PartName="/customXml/item66.xml" ContentType="application/xml"/>
  <Override PartName="/customXml/itemProps66.xml" ContentType="application/vnd.openxmlformats-officedocument.customXmlProperties+xml"/>
  <Override PartName="/customXml/item439.xml" ContentType="application/xml"/>
  <Override PartName="/customXml/item228.xml" ContentType="application/xml"/>
  <Override PartName="/customXml/itemProps511.xml" ContentType="application/vnd.openxmlformats-officedocument.customXmlProperties+xml"/>
  <Override PartName="/customXml/item67.xml" ContentType="application/xml"/>
  <Override PartName="/customXml/itemProps67.xml" ContentType="application/vnd.openxmlformats-officedocument.customXmlProperties+xml"/>
  <Override PartName="/customXml/item229.xml" ContentType="application/xml"/>
  <Override PartName="/customXml/itemProps512.xml" ContentType="application/vnd.openxmlformats-officedocument.customXmlProperties+xml"/>
  <Override PartName="/customXml/item68.xml" ContentType="application/xml"/>
  <Override PartName="/customXml/itemProps68.xml" ContentType="application/vnd.openxmlformats-officedocument.customXmlProperties+xml"/>
  <Override PartName="/customXml/item69.xml" ContentType="application/xml"/>
  <Override PartName="/customXml/itemProps69.xml" ContentType="application/vnd.openxmlformats-officedocument.customXmlProperties+xml"/>
  <Override PartName="/customXml/itemProps70.xml" ContentType="application/vnd.openxmlformats-officedocument.customXmlProperties+xml"/>
  <Override PartName="/customXml/itemProps437.xml" ContentType="application/vnd.openxmlformats-officedocument.customXmlProperties+xml"/>
  <Override PartName="/customXml/item443.xml" ContentType="application/xml"/>
  <Override PartName="/customXml/itemProps71.xml" ContentType="application/vnd.openxmlformats-officedocument.customXmlProperties+xml"/>
  <Override PartName="/customXml/itemProps438.xml" ContentType="application/vnd.openxmlformats-officedocument.customXmlProperties+xml"/>
  <Override PartName="/customXml/item444.xml" ContentType="application/xml"/>
  <Override PartName="/customXml/itemProps72.xml" ContentType="application/vnd.openxmlformats-officedocument.customXmlProperties+xml"/>
  <Override PartName="/customXml/itemProps439.xml" ContentType="application/vnd.openxmlformats-officedocument.customXmlProperties+xml"/>
  <Override PartName="/customXml/item445.xml" ContentType="application/xml"/>
  <Override PartName="/customXml/itemProps73.xml" ContentType="application/vnd.openxmlformats-officedocument.customXmlProperties+xml"/>
  <Override PartName="/customXml/item446.xml" ContentType="application/xml"/>
  <Override PartName="/customXml/itemProps74.xml" ContentType="application/vnd.openxmlformats-officedocument.customXmlProperties+xml"/>
  <Override PartName="/customXml/item447.xml" ContentType="application/xml"/>
  <Override PartName="/customXml/item236.xml" ContentType="application/xml"/>
  <Override PartName="/customXml/item75.xml" ContentType="application/xml"/>
  <Override PartName="/customXml/itemProps75.xml" ContentType="application/vnd.openxmlformats-officedocument.customXmlProperties+xml"/>
  <Override PartName="/customXml/item448.xml" ContentType="application/xml"/>
  <Override PartName="/customXml/itemProps520.xml" ContentType="application/vnd.openxmlformats-officedocument.customXmlProperties+xml"/>
  <Override PartName="/customXml/item237.xml" ContentType="application/xml"/>
  <Override PartName="/customXml/item76.xml" ContentType="application/xml"/>
  <Override PartName="/customXml/itemProps76.xml" ContentType="application/vnd.openxmlformats-officedocument.customXmlProperties+xml"/>
  <Override PartName="/customXml/item449.xml" ContentType="application/xml"/>
  <Override PartName="/customXml/itemProps521.xml" ContentType="application/vnd.openxmlformats-officedocument.customXmlProperties+xml"/>
  <Override PartName="/customXml/item238.xml" ContentType="application/xml"/>
  <Override PartName="/customXml/item77.xml" ContentType="application/xml"/>
  <Override PartName="/customXml/itemProps77.xml" ContentType="application/vnd.openxmlformats-officedocument.customXmlProperties+xml"/>
  <Override PartName="/customXml/itemProps522.xml" ContentType="application/vnd.openxmlformats-officedocument.customXmlProperties+xml"/>
  <Override PartName="/customXml/item239.xml" ContentType="application/xml"/>
  <Override PartName="/customXml/item78.xml" ContentType="application/xml"/>
  <Override PartName="/customXml/itemProps78.xml" ContentType="application/vnd.openxmlformats-officedocument.customXmlProperties+xml"/>
  <Override PartName="/customXml/item79.xml" ContentType="application/xml"/>
  <Override PartName="/customXml/itemProps79.xml" ContentType="application/vnd.openxmlformats-officedocument.customXmlProperties+xml"/>
  <Override PartName="/customXml/itemProps80.xml" ContentType="application/vnd.openxmlformats-officedocument.customXmlProperties+xml"/>
  <Override PartName="/customXml/itemProps447.xml" ContentType="application/vnd.openxmlformats-officedocument.customXmlProperties+xml"/>
  <Override PartName="/customXml/item453.xml" ContentType="application/xml"/>
  <Override PartName="/customXml/itemProps81.xml" ContentType="application/vnd.openxmlformats-officedocument.customXmlProperties+xml"/>
  <Override PartName="/customXml/itemProps448.xml" ContentType="application/vnd.openxmlformats-officedocument.customXmlProperties+xml"/>
  <Override PartName="/customXml/item454.xml" ContentType="application/xml"/>
  <Override PartName="/customXml/itemProps82.xml" ContentType="application/vnd.openxmlformats-officedocument.customXmlProperties+xml"/>
  <Override PartName="/customXml/itemProps449.xml" ContentType="application/vnd.openxmlformats-officedocument.customXmlProperties+xml"/>
  <Override PartName="/customXml/item455.xml" ContentType="application/xml"/>
  <Override PartName="/customXml/itemProps83.xml" ContentType="application/vnd.openxmlformats-officedocument.customXmlProperties+xml"/>
  <Override PartName="/customXml/item456.xml" ContentType="application/xml"/>
  <Override PartName="/customXml/itemProps84.xml" ContentType="application/vnd.openxmlformats-officedocument.customXmlProperties+xml"/>
  <Override PartName="/customXml/item457.xml" ContentType="application/xml"/>
  <Override PartName="/customXml/itemProps85.xml" ContentType="application/vnd.openxmlformats-officedocument.customXmlProperties+xml"/>
  <Override PartName="/customXml/item458.xml" ContentType="application/xml"/>
  <Override PartName="/customXml/itemProps86.xml" ContentType="application/vnd.openxmlformats-officedocument.customXmlProperties+xml"/>
  <Override PartName="/customXml/item459.xml" ContentType="application/xml"/>
  <Override PartName="/customXml/itemProps87.xml" ContentType="application/vnd.openxmlformats-officedocument.customXmlProperties+xml"/>
  <Override PartName="/customXml/itemProps88.xml" ContentType="application/vnd.openxmlformats-officedocument.customXmlProperties+xml"/>
  <Override PartName="/customXml/itemProps89.xml" ContentType="application/vnd.openxmlformats-officedocument.customXmlProperties+xml"/>
  <Override PartName="/customXml/item256.xml" ContentType="application/xml"/>
  <Override PartName="/customXml/item95.xml" ContentType="application/xml"/>
  <Override PartName="/customXml/itemProps540.xml" ContentType="application/vnd.openxmlformats-officedocument.customXmlProperties+xml"/>
  <Override PartName="/customXml/item257.xml" ContentType="application/xml"/>
  <Override PartName="/customXml/item96.xml" ContentType="application/xml"/>
  <Override PartName="/customXml/item97.xml" ContentType="application/xml"/>
  <Override PartName="/customXml/item98.xml" ContentType="application/xml"/>
  <Override PartName="/customXml/item99.xml" ContentType="application/xml"/>
  <Override PartName="/customXml/itemProps99.xml" ContentType="application/vnd.openxmlformats-officedocument.customXmlProperties+xml"/>
  <Override PartName="/customXml/itemProps385.xml" ContentType="application/vnd.openxmlformats-officedocument.customXmlProperties+xml"/>
  <Override PartName="/customXml/item391.xml" ContentType="application/xml"/>
  <Override PartName="/customXml/item100.xml" ContentType="application/xml"/>
  <Override PartName="/customXml/itemProps391.xml" ContentType="application/vnd.openxmlformats-officedocument.customXmlProperties+xml"/>
  <Override PartName="/customXml/itemProps100.xml" ContentType="application/vnd.openxmlformats-officedocument.customXmlProperties+xml"/>
  <Override PartName="/customXml/itemProps386.xml" ContentType="application/vnd.openxmlformats-officedocument.customXmlProperties+xml"/>
  <Override PartName="/customXml/item392.xml" ContentType="application/xml"/>
  <Override PartName="/customXml/item101.xml" ContentType="application/xml"/>
  <Override PartName="/customXml/itemProps392.xml" ContentType="application/vnd.openxmlformats-officedocument.customXmlProperties+xml"/>
  <Override PartName="/customXml/itemProps101.xml" ContentType="application/vnd.openxmlformats-officedocument.customXmlProperties+xml"/>
  <Override PartName="/customXml/itemProps387.xml" ContentType="application/vnd.openxmlformats-officedocument.customXmlProperties+xml"/>
  <Override PartName="/customXml/item393.xml" ContentType="application/xml"/>
  <Override PartName="/customXml/item102.xml" ContentType="application/xml"/>
  <Override PartName="/customXml/itemProps393.xml" ContentType="application/vnd.openxmlformats-officedocument.customXmlProperties+xml"/>
  <Override PartName="/customXml/itemProps102.xml" ContentType="application/vnd.openxmlformats-officedocument.customXmlProperties+xml"/>
  <Override PartName="/customXml/itemProps388.xml" ContentType="application/vnd.openxmlformats-officedocument.customXmlProperties+xml"/>
  <Override PartName="/customXml/item394.xml" ContentType="application/xml"/>
  <Override PartName="/customXml/item103.xml" ContentType="application/xml"/>
  <Override PartName="/customXml/itemProps394.xml" ContentType="application/vnd.openxmlformats-officedocument.customXmlProperties+xml"/>
  <Override PartName="/customXml/itemProps103.xml" ContentType="application/vnd.openxmlformats-officedocument.customXmlProperties+xml"/>
  <Override PartName="/customXml/itemProps389.xml" ContentType="application/vnd.openxmlformats-officedocument.customXmlProperties+xml"/>
  <Override PartName="/customXml/item395.xml" ContentType="application/xml"/>
  <Override PartName="/customXml/item104.xml" ContentType="application/xml"/>
  <Override PartName="/customXml/itemProps395.xml" ContentType="application/vnd.openxmlformats-officedocument.customXmlProperties+xml"/>
  <Override PartName="/customXml/item110.xml" ContentType="application/xml"/>
  <Override PartName="/customXml/itemProps104.xml" ContentType="application/vnd.openxmlformats-officedocument.customXmlProperties+xml"/>
  <Override PartName="/customXml/item396.xml" ContentType="application/xml"/>
  <Override PartName="/customXml/item105.xml" ContentType="application/xml"/>
  <Override PartName="/customXml/itemProps396.xml" ContentType="application/vnd.openxmlformats-officedocument.customXmlProperties+xml"/>
  <Override PartName="/customXml/item111.xml" ContentType="application/xml"/>
  <Override PartName="/customXml/itemProps105.xml" ContentType="application/vnd.openxmlformats-officedocument.customXmlProperties+xml"/>
  <Override PartName="/customXml/item397.xml" ContentType="application/xml"/>
  <Override PartName="/customXml/item106.xml" ContentType="application/xml"/>
  <Override PartName="/customXml/itemProps397.xml" ContentType="application/vnd.openxmlformats-officedocument.customXmlProperties+xml"/>
  <Override PartName="/customXml/item112.xml" ContentType="application/xml"/>
  <Override PartName="/customXml/itemProps106.xml" ContentType="application/vnd.openxmlformats-officedocument.customXmlProperties+xml"/>
  <Override PartName="/customXml/item398.xml" ContentType="application/xml"/>
  <Override PartName="/customXml/item107.xml" ContentType="application/xml"/>
  <Override PartName="/customXml/itemProps398.xml" ContentType="application/vnd.openxmlformats-officedocument.customXmlProperties+xml"/>
  <Override PartName="/customXml/item113.xml" ContentType="application/xml"/>
  <Override PartName="/customXml/itemProps107.xml" ContentType="application/vnd.openxmlformats-officedocument.customXmlProperties+xml"/>
  <Override PartName="/customXml/item399.xml" ContentType="application/xml"/>
  <Override PartName="/customXml/item108.xml" ContentType="application/xml"/>
  <Override PartName="/customXml/itemProps399.xml" ContentType="application/vnd.openxmlformats-officedocument.customXmlProperties+xml"/>
  <Override PartName="/customXml/item114.xml" ContentType="application/xml"/>
  <Override PartName="/customXml/itemProps108.xml" ContentType="application/vnd.openxmlformats-officedocument.customXmlProperties+xml"/>
  <Override PartName="/customXml/item109.xml" ContentType="application/xml"/>
  <Override PartName="/customXml/item115.xml" ContentType="application/xml"/>
  <Override PartName="/customXml/itemProps109.xml" ContentType="application/vnd.openxmlformats-officedocument.customXmlProperties+xml"/>
  <Override PartName="/customXml/itemProps110.xml" ContentType="application/vnd.openxmlformats-officedocument.customXmlProperties+xml"/>
  <Override PartName="/customXml/itemProps111.xml" ContentType="application/vnd.openxmlformats-officedocument.customXmlProperties+xml"/>
  <Override PartName="/customXml/itemProps112.xml" ContentType="application/vnd.openxmlformats-officedocument.customXmlProperties+xml"/>
  <Override PartName="/customXml/itemProps113.xml" ContentType="application/vnd.openxmlformats-officedocument.customXmlProperties+xml"/>
  <Override PartName="/customXml/item120.xml" ContentType="application/xml"/>
  <Override PartName="/customXml/itemProps114.xml" ContentType="application/vnd.openxmlformats-officedocument.customXmlProperties+xml"/>
  <Override PartName="/customXml/item121.xml" ContentType="application/xml"/>
  <Override PartName="/customXml/itemProps115.xml" ContentType="application/vnd.openxmlformats-officedocument.customXmlProperties+xml"/>
  <Override PartName="/customXml/item116.xml" ContentType="application/xml"/>
  <Override PartName="/customXml/item122.xml" ContentType="application/xml"/>
  <Override PartName="/customXml/itemProps116.xml" ContentType="application/vnd.openxmlformats-officedocument.customXmlProperties+xml"/>
  <Override PartName="/customXml/item117.xml" ContentType="application/xml"/>
  <Override PartName="/customXml/itemProps400.xml" ContentType="application/vnd.openxmlformats-officedocument.customXmlProperties+xml"/>
  <Override PartName="/customXml/item123.xml" ContentType="application/xml"/>
  <Override PartName="/customXml/itemProps117.xml" ContentType="application/vnd.openxmlformats-officedocument.customXmlProperties+xml"/>
  <Override PartName="/customXml/item118.xml" ContentType="application/xml"/>
  <Override PartName="/customXml/itemProps401.xml" ContentType="application/vnd.openxmlformats-officedocument.customXmlProperties+xml"/>
  <Override PartName="/customXml/item124.xml" ContentType="application/xml"/>
  <Override PartName="/customXml/itemProps118.xml" ContentType="application/vnd.openxmlformats-officedocument.customXmlProperties+xml"/>
  <Override PartName="/customXml/item119.xml" ContentType="application/xml"/>
  <Override PartName="/customXml/itemProps402.xml" ContentType="application/vnd.openxmlformats-officedocument.customXmlProperties+xml"/>
  <Override PartName="/customXml/item125.xml" ContentType="application/xml"/>
  <Override PartName="/customXml/itemProps119.xml" ContentType="application/vnd.openxmlformats-officedocument.customXmlProperties+xml"/>
  <Override PartName="/customXml/itemProps120.xml" ContentType="application/vnd.openxmlformats-officedocument.customXmlProperties+xml"/>
  <Override PartName="/customXml/itemProps121.xml" ContentType="application/vnd.openxmlformats-officedocument.customXmlProperties+xml"/>
  <Override PartName="/customXml/itemProps122.xml" ContentType="application/vnd.openxmlformats-officedocument.customXmlProperties+xml"/>
  <Override PartName="/customXml/itemProps123.xml" ContentType="application/vnd.openxmlformats-officedocument.customXmlProperties+xml"/>
  <Override PartName="/customXml/item130.xml" ContentType="application/xml"/>
  <Override PartName="/customXml/itemProps124.xml" ContentType="application/vnd.openxmlformats-officedocument.customXmlProperties+xml"/>
  <Override PartName="/customXml/item131.xml" ContentType="application/xml"/>
  <Override PartName="/customXml/itemProps125.xml" ContentType="application/vnd.openxmlformats-officedocument.customXmlProperties+xml"/>
  <Override PartName="/customXml/item126.xml" ContentType="application/xml"/>
  <Override PartName="/customXml/item132.xml" ContentType="application/xml"/>
  <Override PartName="/customXml/itemProps126.xml" ContentType="application/vnd.openxmlformats-officedocument.customXmlProperties+xml"/>
  <Override PartName="/customXml/item127.xml" ContentType="application/xml"/>
  <Override PartName="/customXml/itemProps410.xml" ContentType="application/vnd.openxmlformats-officedocument.customXmlProperties+xml"/>
  <Override PartName="/customXml/item133.xml" ContentType="application/xml"/>
  <Override PartName="/customXml/itemProps127.xml" ContentType="application/vnd.openxmlformats-officedocument.customXmlProperties+xml"/>
  <Override PartName="/customXml/item128.xml" ContentType="application/xml"/>
  <Override PartName="/customXml/itemProps411.xml" ContentType="application/vnd.openxmlformats-officedocument.customXmlProperties+xml"/>
  <Override PartName="/customXml/item134.xml" ContentType="application/xml"/>
  <Override PartName="/customXml/itemProps128.xml" ContentType="application/vnd.openxmlformats-officedocument.customXmlProperties+xml"/>
  <Override PartName="/customXml/item129.xml" ContentType="application/xml"/>
  <Override PartName="/customXml/itemProps412.xml" ContentType="application/vnd.openxmlformats-officedocument.customXmlProperties+xml"/>
  <Override PartName="/customXml/item135.xml" ContentType="application/xml"/>
  <Override PartName="/customXml/itemProps129.xml" ContentType="application/vnd.openxmlformats-officedocument.customXmlProperties+xml"/>
  <Override PartName="/customXml/itemProps130.xml" ContentType="application/vnd.openxmlformats-officedocument.customXmlProperties+xml"/>
  <Override PartName="/customXml/itemProps131.xml" ContentType="application/vnd.openxmlformats-officedocument.customXmlProperties+xml"/>
  <Override PartName="/customXml/itemProps132.xml" ContentType="application/vnd.openxmlformats-officedocument.customXmlProperties+xml"/>
  <Override PartName="/customXml/itemProps133.xml" ContentType="application/vnd.openxmlformats-officedocument.customXmlProperties+xml"/>
  <Override PartName="/customXml/item140.xml" ContentType="application/xml"/>
  <Override PartName="/customXml/itemProps134.xml" ContentType="application/vnd.openxmlformats-officedocument.customXmlProperties+xml"/>
  <Override PartName="/customXml/item141.xml" ContentType="application/xml"/>
  <Override PartName="/customXml/itemProps135.xml" ContentType="application/vnd.openxmlformats-officedocument.customXmlProperties+xml"/>
  <Override PartName="/customXml/item136.xml" ContentType="application/xml"/>
  <Override PartName="/customXml/item142.xml" ContentType="application/xml"/>
  <Override PartName="/customXml/itemProps136.xml" ContentType="application/vnd.openxmlformats-officedocument.customXmlProperties+xml"/>
  <Override PartName="/customXml/item137.xml" ContentType="application/xml"/>
  <Override PartName="/customXml/itemProps420.xml" ContentType="application/vnd.openxmlformats-officedocument.customXmlProperties+xml"/>
  <Override PartName="/customXml/item143.xml" ContentType="application/xml"/>
  <Override PartName="/customXml/itemProps137.xml" ContentType="application/vnd.openxmlformats-officedocument.customXmlProperties+xml"/>
  <Override PartName="/customXml/item138.xml" ContentType="application/xml"/>
  <Override PartName="/customXml/itemProps421.xml" ContentType="application/vnd.openxmlformats-officedocument.customXmlProperties+xml"/>
  <Override PartName="/customXml/item144.xml" ContentType="application/xml"/>
  <Override PartName="/customXml/itemProps138.xml" ContentType="application/vnd.openxmlformats-officedocument.customXmlProperties+xml"/>
  <Override PartName="/customXml/item139.xml" ContentType="application/xml"/>
  <Override PartName="/customXml/itemProps422.xml" ContentType="application/vnd.openxmlformats-officedocument.customXmlProperties+xml"/>
  <Override PartName="/customXml/item145.xml" ContentType="application/xml"/>
  <Override PartName="/customXml/itemProps139.xml" ContentType="application/vnd.openxmlformats-officedocument.customXmlProperties+xml"/>
  <Override PartName="/customXml/itemProps142.xml" ContentType="application/vnd.openxmlformats-officedocument.customXmlProperties+xml"/>
  <Override PartName="/customXml/itemProps143.xml" ContentType="application/vnd.openxmlformats-officedocument.customXmlProperties+xml"/>
  <Override PartName="/customXml/item150.xml" ContentType="application/xml"/>
  <Override PartName="/customXml/itemProps144.xml" ContentType="application/vnd.openxmlformats-officedocument.customXmlProperties+xml"/>
  <Override PartName="/customXml/item151.xml" ContentType="application/xml"/>
  <Override PartName="/customXml/itemProps145.xml" ContentType="application/vnd.openxmlformats-officedocument.customXmlProperties+xml"/>
  <Override PartName="/customXml/item146.xml" ContentType="application/xml"/>
  <Override PartName="/customXml/item152.xml" ContentType="application/xml"/>
  <Override PartName="/customXml/itemProps146.xml" ContentType="application/vnd.openxmlformats-officedocument.customXmlProperties+xml"/>
  <Override PartName="/customXml/item147.xml" ContentType="application/xml"/>
  <Override PartName="/customXml/itemProps430.xml" ContentType="application/vnd.openxmlformats-officedocument.customXmlProperties+xml"/>
  <Override PartName="/customXml/item153.xml" ContentType="application/xml"/>
  <Override PartName="/customXml/itemProps147.xml" ContentType="application/vnd.openxmlformats-officedocument.customXmlProperties+xml"/>
  <Override PartName="/customXml/item148.xml" ContentType="application/xml"/>
  <Override PartName="/customXml/itemProps431.xml" ContentType="application/vnd.openxmlformats-officedocument.customXmlProperties+xml"/>
  <Override PartName="/customXml/item154.xml" ContentType="application/xml"/>
  <Override PartName="/customXml/itemProps148.xml" ContentType="application/vnd.openxmlformats-officedocument.customXmlProperties+xml"/>
  <Override PartName="/customXml/item149.xml" ContentType="application/xml"/>
  <Override PartName="/customXml/itemProps432.xml" ContentType="application/vnd.openxmlformats-officedocument.customXmlProperties+xml"/>
  <Override PartName="/customXml/item155.xml" ContentType="application/xml"/>
  <Override PartName="/customXml/itemProps149.xml" ContentType="application/vnd.openxmlformats-officedocument.customXmlProperties+xml"/>
  <Override PartName="/customXml/itemProps150.xml" ContentType="application/vnd.openxmlformats-officedocument.customXmlProperties+xml"/>
  <Override PartName="/customXml/itemProps151.xml" ContentType="application/vnd.openxmlformats-officedocument.customXmlProperties+xml"/>
  <Override PartName="/customXml/itemProps152.xml" ContentType="application/vnd.openxmlformats-officedocument.customXmlProperties+xml"/>
  <Override PartName="/customXml/itemProps153.xml" ContentType="application/vnd.openxmlformats-officedocument.customXmlProperties+xml"/>
  <Override PartName="/customXml/item160.xml" ContentType="application/xml"/>
  <Override PartName="/customXml/itemProps154.xml" ContentType="application/vnd.openxmlformats-officedocument.customXmlProperties+xml"/>
  <Override PartName="/customXml/item161.xml" ContentType="application/xml"/>
  <Override PartName="/customXml/itemProps155.xml" ContentType="application/vnd.openxmlformats-officedocument.customXmlProperties+xml"/>
  <Override PartName="/customXml/item156.xml" ContentType="application/xml"/>
  <Override PartName="/customXml/item162.xml" ContentType="application/xml"/>
  <Override PartName="/customXml/itemProps156.xml" ContentType="application/vnd.openxmlformats-officedocument.customXmlProperties+xml"/>
  <Override PartName="/customXml/item157.xml" ContentType="application/xml"/>
  <Override PartName="/customXml/itemProps440.xml" ContentType="application/vnd.openxmlformats-officedocument.customXmlProperties+xml"/>
  <Override PartName="/customXml/item163.xml" ContentType="application/xml"/>
  <Override PartName="/customXml/itemProps157.xml" ContentType="application/vnd.openxmlformats-officedocument.customXmlProperties+xml"/>
  <Override PartName="/customXml/item158.xml" ContentType="application/xml"/>
  <Override PartName="/customXml/itemProps441.xml" ContentType="application/vnd.openxmlformats-officedocument.customXmlProperties+xml"/>
  <Override PartName="/customXml/item164.xml" ContentType="application/xml"/>
  <Override PartName="/customXml/itemProps158.xml" ContentType="application/vnd.openxmlformats-officedocument.customXmlProperties+xml"/>
  <Override PartName="/customXml/item159.xml" ContentType="application/xml"/>
  <Override PartName="/customXml/itemProps442.xml" ContentType="application/vnd.openxmlformats-officedocument.customXmlProperties+xml"/>
  <Override PartName="/customXml/item165.xml" ContentType="application/xml"/>
  <Override PartName="/customXml/itemProps159.xml" ContentType="application/vnd.openxmlformats-officedocument.customXmlProperties+xml"/>
  <Override PartName="/customXml/itemProps160.xml" ContentType="application/vnd.openxmlformats-officedocument.customXmlProperties+xml"/>
  <Override PartName="/customXml/itemProps161.xml" ContentType="application/vnd.openxmlformats-officedocument.customXmlProperties+xml"/>
  <Override PartName="/customXml/itemProps162.xml" ContentType="application/vnd.openxmlformats-officedocument.customXmlProperties+xml"/>
  <Override PartName="/customXml/itemProps163.xml" ContentType="application/vnd.openxmlformats-officedocument.customXmlProperties+xml"/>
  <Override PartName="/customXml/item170.xml" ContentType="application/xml"/>
  <Override PartName="/customXml/itemProps164.xml" ContentType="application/vnd.openxmlformats-officedocument.customXmlProperties+xml"/>
  <Override PartName="/customXml/item171.xml" ContentType="application/xml"/>
  <Override PartName="/customXml/itemProps165.xml" ContentType="application/vnd.openxmlformats-officedocument.customXmlProperties+xml"/>
  <Override PartName="/customXml/item166.xml" ContentType="application/xml"/>
  <Override PartName="/customXml/item172.xml" ContentType="application/xml"/>
  <Override PartName="/customXml/itemProps166.xml" ContentType="application/vnd.openxmlformats-officedocument.customXmlProperties+xml"/>
  <Override PartName="/customXml/item167.xml" ContentType="application/xml"/>
  <Override PartName="/customXml/itemProps450.xml" ContentType="application/vnd.openxmlformats-officedocument.customXmlProperties+xml"/>
  <Override PartName="/customXml/item173.xml" ContentType="application/xml"/>
  <Override PartName="/customXml/itemProps167.xml" ContentType="application/vnd.openxmlformats-officedocument.customXmlProperties+xml"/>
  <Override PartName="/customXml/item168.xml" ContentType="application/xml"/>
  <Override PartName="/customXml/itemProps451.xml" ContentType="application/vnd.openxmlformats-officedocument.customXmlProperties+xml"/>
  <Override PartName="/customXml/item174.xml" ContentType="application/xml"/>
  <Override PartName="/customXml/itemProps168.xml" ContentType="application/vnd.openxmlformats-officedocument.customXmlProperties+xml"/>
  <Override PartName="/customXml/item169.xml" ContentType="application/xml"/>
  <Override PartName="/customXml/itemProps452.xml" ContentType="application/vnd.openxmlformats-officedocument.customXmlProperties+xml"/>
  <Override PartName="/customXml/item175.xml" ContentType="application/xml"/>
  <Override PartName="/customXml/itemProps169.xml" ContentType="application/vnd.openxmlformats-officedocument.customXmlProperties+xml"/>
  <Override PartName="/customXml/itemProps170.xml" ContentType="application/vnd.openxmlformats-officedocument.customXmlProperties+xml"/>
  <Override PartName="/customXml/itemProps171.xml" ContentType="application/vnd.openxmlformats-officedocument.customXmlProperties+xml"/>
  <Override PartName="/customXml/itemProps172.xml" ContentType="application/vnd.openxmlformats-officedocument.customXmlProperties+xml"/>
  <Override PartName="/customXml/itemProps173.xml" ContentType="application/vnd.openxmlformats-officedocument.customXmlProperties+xml"/>
  <Override PartName="/customXml/item180.xml" ContentType="application/xml"/>
  <Override PartName="/customXml/itemProps174.xml" ContentType="application/vnd.openxmlformats-officedocument.customXmlProperties+xml"/>
  <Override PartName="/customXml/item181.xml" ContentType="application/xml"/>
  <Override PartName="/customXml/itemProps175.xml" ContentType="application/vnd.openxmlformats-officedocument.customXmlProperties+xml"/>
  <Override PartName="/customXml/item176.xml" ContentType="application/xml"/>
  <Override PartName="/customXml/item182.xml" ContentType="application/xml"/>
  <Override PartName="/customXml/itemProps176.xml" ContentType="application/vnd.openxmlformats-officedocument.customXmlProperties+xml"/>
  <Override PartName="/customXml/item177.xml" ContentType="application/xml"/>
  <Override PartName="/customXml/itemProps460.xml" ContentType="application/vnd.openxmlformats-officedocument.customXmlProperties+xml"/>
  <Override PartName="/customXml/item183.xml" ContentType="application/xml"/>
  <Override PartName="/customXml/itemProps177.xml" ContentType="application/vnd.openxmlformats-officedocument.customXmlProperties+xml"/>
  <Override PartName="/customXml/item178.xml" ContentType="application/xml"/>
  <Override PartName="/customXml/itemProps461.xml" ContentType="application/vnd.openxmlformats-officedocument.customXmlProperties+xml"/>
  <Override PartName="/customXml/item184.xml" ContentType="application/xml"/>
  <Override PartName="/customXml/itemProps178.xml" ContentType="application/vnd.openxmlformats-officedocument.customXmlProperties+xml"/>
  <Override PartName="/customXml/item179.xml" ContentType="application/xml"/>
  <Override PartName="/customXml/itemProps462.xml" ContentType="application/vnd.openxmlformats-officedocument.customXmlProperties+xml"/>
  <Override PartName="/customXml/item185.xml" ContentType="application/xml"/>
  <Override PartName="/customXml/itemProps179.xml" ContentType="application/vnd.openxmlformats-officedocument.customXmlProperties+xml"/>
  <Override PartName="/customXml/itemProps180.xml" ContentType="application/vnd.openxmlformats-officedocument.customXmlProperties+xml"/>
  <Override PartName="/customXml/itemProps181.xml" ContentType="application/vnd.openxmlformats-officedocument.customXmlProperties+xml"/>
  <Override PartName="/customXml/itemProps182.xml" ContentType="application/vnd.openxmlformats-officedocument.customXmlProperties+xml"/>
  <Override PartName="/customXml/itemProps183.xml" ContentType="application/vnd.openxmlformats-officedocument.customXmlProperties+xml"/>
  <Override PartName="/customXml/item190.xml" ContentType="application/xml"/>
  <Override PartName="/customXml/itemProps184.xml" ContentType="application/vnd.openxmlformats-officedocument.customXmlProperties+xml"/>
  <Override PartName="/customXml/item191.xml" ContentType="application/xml"/>
  <Override PartName="/customXml/itemProps185.xml" ContentType="application/vnd.openxmlformats-officedocument.customXmlProperties+xml"/>
  <Override PartName="/customXml/item186.xml" ContentType="application/xml"/>
  <Override PartName="/customXml/item192.xml" ContentType="application/xml"/>
  <Override PartName="/customXml/itemProps186.xml" ContentType="application/vnd.openxmlformats-officedocument.customXmlProperties+xml"/>
  <Override PartName="/customXml/item187.xml" ContentType="application/xml"/>
  <Override PartName="/customXml/itemProps470.xml" ContentType="application/vnd.openxmlformats-officedocument.customXmlProperties+xml"/>
  <Override PartName="/customXml/item193.xml" ContentType="application/xml"/>
  <Override PartName="/customXml/itemProps187.xml" ContentType="application/vnd.openxmlformats-officedocument.customXmlProperties+xml"/>
  <Override PartName="/customXml/item188.xml" ContentType="application/xml"/>
  <Override PartName="/customXml/itemProps471.xml" ContentType="application/vnd.openxmlformats-officedocument.customXmlProperties+xml"/>
  <Override PartName="/customXml/item194.xml" ContentType="application/xml"/>
  <Override PartName="/customXml/itemProps188.xml" ContentType="application/vnd.openxmlformats-officedocument.customXmlProperties+xml"/>
  <Override PartName="/customXml/item189.xml" ContentType="application/xml"/>
  <Override PartName="/customXml/itemProps472.xml" ContentType="application/vnd.openxmlformats-officedocument.customXmlProperties+xml"/>
  <Override PartName="/customXml/item195.xml" ContentType="application/xml"/>
  <Override PartName="/customXml/itemProps189.xml" ContentType="application/vnd.openxmlformats-officedocument.customXmlProperties+xml"/>
  <Override PartName="/customXml/itemProps190.xml" ContentType="application/vnd.openxmlformats-officedocument.customXmlProperties+xml"/>
  <Override PartName="/customXml/itemProps191.xml" ContentType="application/vnd.openxmlformats-officedocument.customXmlProperties+xml"/>
  <Override PartName="/customXml/itemProps192.xml" ContentType="application/vnd.openxmlformats-officedocument.customXmlProperties+xml"/>
  <Override PartName="/customXml/itemProps193.xml" ContentType="application/vnd.openxmlformats-officedocument.customXmlProperties+xml"/>
  <Override PartName="/customXml/itemProps194.xml" ContentType="application/vnd.openxmlformats-officedocument.customXmlProperties+xml"/>
  <Override PartName="/customXml/itemProps195.xml" ContentType="application/vnd.openxmlformats-officedocument.customXmlProperties+xml"/>
  <Override PartName="/customXml/item196.xml" ContentType="application/xml"/>
  <Override PartName="/customXml/itemProps196.xml" ContentType="application/vnd.openxmlformats-officedocument.customXmlProperties+xml"/>
  <Override PartName="/customXml/item197.xml" ContentType="application/xml"/>
  <Override PartName="/customXml/itemProps480.xml" ContentType="application/vnd.openxmlformats-officedocument.customXmlProperties+xml"/>
  <Override PartName="/customXml/itemProps197.xml" ContentType="application/vnd.openxmlformats-officedocument.customXmlProperties+xml"/>
  <Override PartName="/customXml/item198.xml" ContentType="application/xml"/>
  <Override PartName="/customXml/itemProps481.xml" ContentType="application/vnd.openxmlformats-officedocument.customXmlProperties+xml"/>
  <Override PartName="/customXml/itemProps198.xml" ContentType="application/vnd.openxmlformats-officedocument.customXmlProperties+xml"/>
  <Override PartName="/customXml/item199.xml" ContentType="application/xml"/>
  <Override PartName="/customXml/itemProps482.xml" ContentType="application/vnd.openxmlformats-officedocument.customXmlProperties+xml"/>
  <Override PartName="/customXml/itemProps199.xml" ContentType="application/vnd.openxmlformats-officedocument.customXmlProperties+xml"/>
  <Override PartName="/customXml/itemProps485.xml" ContentType="application/vnd.openxmlformats-officedocument.customXmlProperties+xml"/>
  <Override PartName="/customXml/item491.xml" ContentType="application/xml"/>
  <Override PartName="/customXml/item200.xml" ContentType="application/xml"/>
  <Override PartName="/customXml/itemProps491.xml" ContentType="application/vnd.openxmlformats-officedocument.customXmlProperties+xml"/>
  <Override PartName="/customXml/itemProps200.xml" ContentType="application/vnd.openxmlformats-officedocument.customXmlProperties+xml"/>
  <Override PartName="/customXml/itemProps492.xml" ContentType="application/vnd.openxmlformats-officedocument.customXmlProperties+xml"/>
  <Override PartName="/customXml/itemProps201.xml" ContentType="application/vnd.openxmlformats-officedocument.customXmlProperties+xml"/>
  <Override PartName="/customXml/itemProps493.xml" ContentType="application/vnd.openxmlformats-officedocument.customXmlProperties+xml"/>
  <Override PartName="/customXml/itemProps202.xml" ContentType="application/vnd.openxmlformats-officedocument.customXmlProperties+xml"/>
  <Override PartName="/customXml/itemProps494.xml" ContentType="application/vnd.openxmlformats-officedocument.customXmlProperties+xml"/>
  <Override PartName="/customXml/itemProps203.xml" ContentType="application/vnd.openxmlformats-officedocument.customXmlProperties+xml"/>
  <Override PartName="/customXml/itemProps495.xml" ContentType="application/vnd.openxmlformats-officedocument.customXmlProperties+xml"/>
  <Override PartName="/customXml/item210.xml" ContentType="application/xml"/>
  <Override PartName="/customXml/itemProps204.xml" ContentType="application/vnd.openxmlformats-officedocument.customXmlProperties+xml"/>
  <Override PartName="/customXml/itemProps210.xml" ContentType="application/vnd.openxmlformats-officedocument.customXmlProperties+xml"/>
  <Override PartName="/customXml/itemProps211.xml" ContentType="application/vnd.openxmlformats-officedocument.customXmlProperties+xml"/>
  <Override PartName="/customXml/itemProps212.xml" ContentType="application/vnd.openxmlformats-officedocument.customXmlProperties+xml"/>
  <Override PartName="/customXml/itemProps213.xml" ContentType="application/vnd.openxmlformats-officedocument.customXmlProperties+xml"/>
  <Override PartName="/customXml/item220.xml" ContentType="application/xml"/>
  <Override PartName="/customXml/itemProps214.xml" ContentType="application/vnd.openxmlformats-officedocument.customXmlProperties+xml"/>
  <Override PartName="/customXml/itemProps257.xml" ContentType="application/vnd.openxmlformats-officedocument.customXmlProperties+xml"/>
  <Override PartName="/customXml/item263.xml" ContentType="application/xml"/>
  <Override PartName="/customXml/itemProps541.xml" ContentType="application/vnd.openxmlformats-officedocument.customXmlProperties+xml"/>
  <Override PartName="/customXml/item258.xml" ContentType="application/xml"/>
  <Override PartName="/customXml/itemProps258.xml" ContentType="application/vnd.openxmlformats-officedocument.customXmlProperties+xml"/>
  <Override PartName="/customXml/item264.xml" ContentType="application/xml"/>
  <Override PartName="/customXml/itemProps542.xml" ContentType="application/vnd.openxmlformats-officedocument.customXmlProperties+xml"/>
  <Override PartName="/customXml/item259.xml" ContentType="application/xml"/>
  <Override PartName="/customXml/itemProps259.xml" ContentType="application/vnd.openxmlformats-officedocument.customXmlProperties+xml"/>
  <Override PartName="/customXml/item265.xml" ContentType="application/xml"/>
  <Override PartName="/customXml/itemProps260.xml" ContentType="application/vnd.openxmlformats-officedocument.customXmlProperties+xml"/>
  <Override PartName="/customXml/itemProps261.xml" ContentType="application/vnd.openxmlformats-officedocument.customXmlProperties+xml"/>
  <Override PartName="/customXml/itemProps262.xml" ContentType="application/vnd.openxmlformats-officedocument.customXmlProperties+xml"/>
  <Override PartName="/customXml/itemProps263.xml" ContentType="application/vnd.openxmlformats-officedocument.customXmlProperties+xml"/>
  <Override PartName="/customXml/itemProps264.xml" ContentType="application/vnd.openxmlformats-officedocument.customXmlProperties+xml"/>
  <Override PartName="/customXml/item270.xml" ContentType="application/xml"/>
  <Override PartName="/customXml/itemProps265.xml" ContentType="application/vnd.openxmlformats-officedocument.customXmlProperties+xml"/>
  <Override PartName="/customXml/item271.xml" ContentType="application/xml"/>
  <Override PartName="/customXml/item266.xml" ContentType="application/xml"/>
  <Override PartName="/customXml/itemProps266.xml" ContentType="application/vnd.openxmlformats-officedocument.customXmlProperties+xml"/>
  <Override PartName="/customXml/item272.xml" ContentType="application/xml"/>
  <Override PartName="/customXml/item267.xml" ContentType="application/xml"/>
  <Override PartName="/customXml/itemProps267.xml" ContentType="application/vnd.openxmlformats-officedocument.customXmlProperties+xml"/>
  <Override PartName="/customXml/item273.xml" ContentType="application/xml"/>
  <Override PartName="/customXml/item268.xml" ContentType="application/xml"/>
  <Override PartName="/customXml/itemProps268.xml" ContentType="application/vnd.openxmlformats-officedocument.customXmlProperties+xml"/>
  <Override PartName="/customXml/item274.xml" ContentType="application/xml"/>
  <Override PartName="/customXml/item269.xml" ContentType="application/xml"/>
  <Override PartName="/customXml/itemProps269.xml" ContentType="application/vnd.openxmlformats-officedocument.customXmlProperties+xml"/>
  <Override PartName="/customXml/item275.xml" ContentType="application/xml"/>
  <Override PartName="/customXml/itemProps270.xml" ContentType="application/vnd.openxmlformats-officedocument.customXmlProperties+xml"/>
  <Override PartName="/customXml/itemProps271.xml" ContentType="application/vnd.openxmlformats-officedocument.customXmlProperties+xml"/>
  <Override PartName="/customXml/itemProps272.xml" ContentType="application/vnd.openxmlformats-officedocument.customXmlProperties+xml"/>
  <Override PartName="/customXml/itemProps273.xml" ContentType="application/vnd.openxmlformats-officedocument.customXmlProperties+xml"/>
  <Override PartName="/customXml/itemProps274.xml" ContentType="application/vnd.openxmlformats-officedocument.customXmlProperties+xml"/>
  <Override PartName="/customXml/item280.xml" ContentType="application/xml"/>
  <Override PartName="/customXml/itemProps275.xml" ContentType="application/vnd.openxmlformats-officedocument.customXmlProperties+xml"/>
  <Override PartName="/customXml/item281.xml" ContentType="application/xml"/>
  <Override PartName="/customXml/item276.xml" ContentType="application/xml"/>
  <Override PartName="/customXml/itemProps276.xml" ContentType="application/vnd.openxmlformats-officedocument.customXmlProperties+xml"/>
  <Override PartName="/customXml/item282.xml" ContentType="application/xml"/>
  <Override PartName="/customXml/item277.xml" ContentType="application/xml"/>
  <Override PartName="/customXml/itemProps277.xml" ContentType="application/vnd.openxmlformats-officedocument.customXmlProperties+xml"/>
  <Override PartName="/customXml/item283.xml" ContentType="application/xml"/>
  <Override PartName="/customXml/item278.xml" ContentType="application/xml"/>
  <Override PartName="/customXml/itemProps278.xml" ContentType="application/vnd.openxmlformats-officedocument.customXmlProperties+xml"/>
  <Override PartName="/customXml/item284.xml" ContentType="application/xml"/>
  <Override PartName="/customXml/item279.xml" ContentType="application/xml"/>
  <Override PartName="/customXml/itemProps279.xml" ContentType="application/vnd.openxmlformats-officedocument.customXmlProperties+xml"/>
  <Override PartName="/customXml/item285.xml" ContentType="application/xml"/>
  <Override PartName="/customXml/itemProps280.xml" ContentType="application/vnd.openxmlformats-officedocument.customXmlProperties+xml"/>
  <Override PartName="/customXml/itemProps281.xml" ContentType="application/vnd.openxmlformats-officedocument.customXmlProperties+xml"/>
  <Override PartName="/customXml/itemProps282.xml" ContentType="application/vnd.openxmlformats-officedocument.customXmlProperties+xml"/>
  <Override PartName="/customXml/itemProps283.xml" ContentType="application/vnd.openxmlformats-officedocument.customXmlProperties+xml"/>
  <Override PartName="/customXml/itemProps284.xml" ContentType="application/vnd.openxmlformats-officedocument.customXmlProperties+xml"/>
  <Override PartName="/customXml/item290.xml" ContentType="application/xml"/>
  <Override PartName="/customXml/itemProps285.xml" ContentType="application/vnd.openxmlformats-officedocument.customXmlProperties+xml"/>
  <Override PartName="/customXml/item291.xml" ContentType="application/xml"/>
  <Override PartName="/customXml/item286.xml" ContentType="application/xml"/>
  <Override PartName="/customXml/itemProps286.xml" ContentType="application/vnd.openxmlformats-officedocument.customXmlProperties+xml"/>
  <Override PartName="/customXml/item292.xml" ContentType="application/xml"/>
  <Override PartName="/customXml/item287.xml" ContentType="application/xml"/>
  <Override PartName="/customXml/itemProps287.xml" ContentType="application/vnd.openxmlformats-officedocument.customXmlProperties+xml"/>
  <Override PartName="/customXml/item293.xml" ContentType="application/xml"/>
  <Override PartName="/customXml/item288.xml" ContentType="application/xml"/>
  <Override PartName="/customXml/itemProps288.xml" ContentType="application/vnd.openxmlformats-officedocument.customXmlProperties+xml"/>
  <Override PartName="/customXml/item294.xml" ContentType="application/xml"/>
  <Override PartName="/customXml/item289.xml" ContentType="application/xml"/>
  <Override PartName="/customXml/itemProps289.xml" ContentType="application/vnd.openxmlformats-officedocument.customXmlProperties+xml"/>
  <Override PartName="/customXml/item295.xml" ContentType="application/xml"/>
  <Override PartName="/customXml/itemProps290.xml" ContentType="application/vnd.openxmlformats-officedocument.customXmlProperties+xml"/>
  <Override PartName="/customXml/itemProps291.xml" ContentType="application/vnd.openxmlformats-officedocument.customXmlProperties+xml"/>
  <Override PartName="/customXml/itemProps292.xml" ContentType="application/vnd.openxmlformats-officedocument.customXmlProperties+xml"/>
  <Override PartName="/customXml/itemProps293.xml" ContentType="application/vnd.openxmlformats-officedocument.customXmlProperties+xml"/>
  <Override PartName="/customXml/itemProps294.xml" ContentType="application/vnd.openxmlformats-officedocument.customXmlProperties+xml"/>
  <Override PartName="/customXml/itemProps295.xml" ContentType="application/vnd.openxmlformats-officedocument.customXmlProperties+xml"/>
  <Override PartName="/customXml/item296.xml" ContentType="application/xml"/>
  <Override PartName="/customXml/itemProps296.xml" ContentType="application/vnd.openxmlformats-officedocument.customXmlProperties+xml"/>
  <Override PartName="/customXml/item297.xml" ContentType="application/xml"/>
  <Override PartName="/customXml/itemProps297.xml" ContentType="application/vnd.openxmlformats-officedocument.customXmlProperties+xml"/>
  <Override PartName="/customXml/itemProps298.xml" ContentType="application/vnd.openxmlformats-officedocument.customXmlProperties+xml"/>
  <Override PartName="/customXml/itemProps299.xml" ContentType="application/vnd.openxmlformats-officedocument.customXmlProperties+xml"/>
  <Override PartName="/customXml/itemProps300.xml" ContentType="application/vnd.openxmlformats-officedocument.customXmlProperties+xml"/>
  <Override PartName="/customXml/itemProps301.xml" ContentType="application/vnd.openxmlformats-officedocument.customXmlProperties+xml"/>
  <Override PartName="/customXml/itemProps302.xml" ContentType="application/vnd.openxmlformats-officedocument.customXmlProperties+xml"/>
  <Override PartName="/customXml/itemProps303.xml" ContentType="application/vnd.openxmlformats-officedocument.customXmlProperties+xml"/>
  <Override PartName="/customXml/itemProps304.xml" ContentType="application/vnd.openxmlformats-officedocument.customXmlProperties+xml"/>
  <Override PartName="/customXml/item310.xml" ContentType="application/xml"/>
  <Override PartName="/customXml/item305.xml" ContentType="application/xml"/>
  <Override PartName="/customXml/itemProps305.xml" ContentType="application/vnd.openxmlformats-officedocument.customXmlProperties+xml"/>
  <Override PartName="/customXml/item311.xml" ContentType="application/xml"/>
  <Override PartName="/customXml/item306.xml" ContentType="application/xml"/>
  <Override PartName="/customXml/itemProps306.xml" ContentType="application/vnd.openxmlformats-officedocument.customXmlProperties+xml"/>
  <Override PartName="/customXml/item312.xml" ContentType="application/xml"/>
  <Override PartName="/customXml/item307.xml" ContentType="application/xml"/>
  <Override PartName="/customXml/itemProps307.xml" ContentType="application/vnd.openxmlformats-officedocument.customXmlProperties+xml"/>
  <Override PartName="/customXml/item313.xml" ContentType="application/xml"/>
  <Override PartName="/customXml/item308.xml" ContentType="application/xml"/>
  <Override PartName="/customXml/itemProps308.xml" ContentType="application/vnd.openxmlformats-officedocument.customXmlProperties+xml"/>
  <Override PartName="/customXml/item314.xml" ContentType="application/xml"/>
  <Override PartName="/customXml/item309.xml" ContentType="application/xml"/>
  <Override PartName="/customXml/itemProps309.xml" ContentType="application/vnd.openxmlformats-officedocument.customXmlProperties+xml"/>
  <Override PartName="/customXml/item315.xml" ContentType="application/xml"/>
  <Override PartName="/customXml/itemProps310.xml" ContentType="application/vnd.openxmlformats-officedocument.customXmlProperties+xml"/>
  <Override PartName="/customXml/itemProps311.xml" ContentType="application/vnd.openxmlformats-officedocument.customXmlProperties+xml"/>
  <Override PartName="/customXml/itemProps312.xml" ContentType="application/vnd.openxmlformats-officedocument.customXmlProperties+xml"/>
  <Override PartName="/customXml/itemProps313.xml" ContentType="application/vnd.openxmlformats-officedocument.customXmlProperties+xml"/>
  <Override PartName="/customXml/itemProps314.xml" ContentType="application/vnd.openxmlformats-officedocument.customXmlProperties+xml"/>
  <Override PartName="/customXml/item320.xml" ContentType="application/xml"/>
  <Override PartName="/customXml/itemProps315.xml" ContentType="application/vnd.openxmlformats-officedocument.customXmlProperties+xml"/>
  <Override PartName="/customXml/item321.xml" ContentType="application/xml"/>
  <Override PartName="/customXml/item316.xml" ContentType="application/xml"/>
  <Override PartName="/customXml/itemProps316.xml" ContentType="application/vnd.openxmlformats-officedocument.customXmlProperties+xml"/>
  <Override PartName="/customXml/item322.xml" ContentType="application/xml"/>
  <Override PartName="/customXml/item317.xml" ContentType="application/xml"/>
  <Override PartName="/customXml/itemProps317.xml" ContentType="application/vnd.openxmlformats-officedocument.customXmlProperties+xml"/>
  <Override PartName="/customXml/item323.xml" ContentType="application/xml"/>
  <Override PartName="/customXml/item318.xml" ContentType="application/xml"/>
  <Override PartName="/customXml/itemProps318.xml" ContentType="application/vnd.openxmlformats-officedocument.customXmlProperties+xml"/>
  <Override PartName="/customXml/item324.xml" ContentType="application/xml"/>
  <Override PartName="/customXml/item319.xml" ContentType="application/xml"/>
  <Override PartName="/customXml/itemProps319.xml" ContentType="application/vnd.openxmlformats-officedocument.customXmlProperties+xml"/>
  <Override PartName="/customXml/item325.xml" ContentType="application/xml"/>
  <Override PartName="/customXml/itemProps320.xml" ContentType="application/vnd.openxmlformats-officedocument.customXmlProperties+xml"/>
  <Override PartName="/customXml/itemProps321.xml" ContentType="application/vnd.openxmlformats-officedocument.customXmlProperties+xml"/>
  <Override PartName="/customXml/itemProps322.xml" ContentType="application/vnd.openxmlformats-officedocument.customXmlProperties+xml"/>
  <Override PartName="/customXml/itemProps323.xml" ContentType="application/vnd.openxmlformats-officedocument.customXmlProperties+xml"/>
  <Override PartName="/customXml/itemProps324.xml" ContentType="application/vnd.openxmlformats-officedocument.customXmlProperties+xml"/>
  <Override PartName="/customXml/item330.xml" ContentType="application/xml"/>
  <Override PartName="/customXml/itemProps325.xml" ContentType="application/vnd.openxmlformats-officedocument.customXmlProperties+xml"/>
  <Override PartName="/customXml/item331.xml" ContentType="application/xml"/>
  <Override PartName="/customXml/item326.xml" ContentType="application/xml"/>
  <Override PartName="/customXml/itemProps326.xml" ContentType="application/vnd.openxmlformats-officedocument.customXmlProperties+xml"/>
  <Override PartName="/customXml/item332.xml" ContentType="application/xml"/>
  <Override PartName="/customXml/item327.xml" ContentType="application/xml"/>
  <Override PartName="/customXml/itemProps327.xml" ContentType="application/vnd.openxmlformats-officedocument.customXmlProperties+xml"/>
  <Override PartName="/customXml/item333.xml" ContentType="application/xml"/>
  <Override PartName="/customXml/item328.xml" ContentType="application/xml"/>
  <Override PartName="/customXml/itemProps328.xml" ContentType="application/vnd.openxmlformats-officedocument.customXmlProperties+xml"/>
  <Override PartName="/customXml/item334.xml" ContentType="application/xml"/>
  <Override PartName="/customXml/item329.xml" ContentType="application/xml"/>
  <Override PartName="/customXml/itemProps329.xml" ContentType="application/vnd.openxmlformats-officedocument.customXmlProperties+xml"/>
  <Override PartName="/customXml/item335.xml" ContentType="application/xml"/>
  <Override PartName="/customXml/itemProps330.xml" ContentType="application/vnd.openxmlformats-officedocument.customXmlProperties+xml"/>
  <Override PartName="/customXml/itemProps331.xml" ContentType="application/vnd.openxmlformats-officedocument.customXmlProperties+xml"/>
  <Override PartName="/customXml/itemProps332.xml" ContentType="application/vnd.openxmlformats-officedocument.customXmlProperties+xml"/>
  <Override PartName="/customXml/itemProps333.xml" ContentType="application/vnd.openxmlformats-officedocument.customXmlProperties+xml"/>
  <Override PartName="/customXml/itemProps334.xml" ContentType="application/vnd.openxmlformats-officedocument.customXmlProperties+xml"/>
  <Override PartName="/customXml/item340.xml" ContentType="application/xml"/>
  <Override PartName="/customXml/itemProps335.xml" ContentType="application/vnd.openxmlformats-officedocument.customXmlProperties+xml"/>
  <Override PartName="/customXml/item341.xml" ContentType="application/xml"/>
  <Override PartName="/customXml/item336.xml" ContentType="application/xml"/>
  <Override PartName="/customXml/itemProps336.xml" ContentType="application/vnd.openxmlformats-officedocument.customXmlProperties+xml"/>
  <Override PartName="/customXml/item342.xml" ContentType="application/xml"/>
  <Override PartName="/customXml/item337.xml" ContentType="application/xml"/>
  <Override PartName="/customXml/itemProps337.xml" ContentType="application/vnd.openxmlformats-officedocument.customXmlProperties+xml"/>
  <Override PartName="/customXml/item343.xml" ContentType="application/xml"/>
  <Override PartName="/customXml/item338.xml" ContentType="application/xml"/>
  <Override PartName="/customXml/itemProps338.xml" ContentType="application/vnd.openxmlformats-officedocument.customXmlProperties+xml"/>
  <Override PartName="/customXml/item344.xml" ContentType="application/xml"/>
  <Override PartName="/customXml/item339.xml" ContentType="application/xml"/>
  <Override PartName="/customXml/itemProps339.xml" ContentType="application/vnd.openxmlformats-officedocument.customXmlProperties+xml"/>
  <Override PartName="/customXml/item345.xml" ContentType="application/xml"/>
  <Override PartName="/customXml/itemProps340.xml" ContentType="application/vnd.openxmlformats-officedocument.customXmlProperties+xml"/>
  <Override PartName="/customXml/itemProps341.xml" ContentType="application/vnd.openxmlformats-officedocument.customXmlProperties+xml"/>
  <Override PartName="/customXml/itemProps342.xml" ContentType="application/vnd.openxmlformats-officedocument.customXmlProperties+xml"/>
  <Override PartName="/customXml/itemProps343.xml" ContentType="application/vnd.openxmlformats-officedocument.customXmlProperties+xml"/>
  <Override PartName="/customXml/itemProps344.xml" ContentType="application/vnd.openxmlformats-officedocument.customXmlProperties+xml"/>
  <Override PartName="/customXml/item350.xml" ContentType="application/xml"/>
  <Override PartName="/customXml/itemProps345.xml" ContentType="application/vnd.openxmlformats-officedocument.customXmlProperties+xml"/>
  <Override PartName="/customXml/item351.xml" ContentType="application/xml"/>
  <Override PartName="/customXml/item346.xml" ContentType="application/xml"/>
  <Override PartName="/customXml/itemProps346.xml" ContentType="application/vnd.openxmlformats-officedocument.customXmlProperties+xml"/>
  <Override PartName="/customXml/item352.xml" ContentType="application/xml"/>
  <Override PartName="/customXml/item347.xml" ContentType="application/xml"/>
  <Override PartName="/customXml/itemProps347.xml" ContentType="application/vnd.openxmlformats-officedocument.customXmlProperties+xml"/>
  <Override PartName="/customXml/item353.xml" ContentType="application/xml"/>
  <Override PartName="/customXml/item348.xml" ContentType="application/xml"/>
  <Override PartName="/customXml/itemProps348.xml" ContentType="application/vnd.openxmlformats-officedocument.customXmlProperties+xml"/>
  <Override PartName="/customXml/item354.xml" ContentType="application/xml"/>
  <Override PartName="/customXml/item349.xml" ContentType="application/xml"/>
  <Override PartName="/customXml/itemProps349.xml" ContentType="application/vnd.openxmlformats-officedocument.customXmlProperties+xml"/>
  <Override PartName="/customXml/item355.xml" ContentType="application/xml"/>
  <Override PartName="/customXml/itemProps350.xml" ContentType="application/vnd.openxmlformats-officedocument.customXmlProperties+xml"/>
  <Override PartName="/customXml/itemProps351.xml" ContentType="application/vnd.openxmlformats-officedocument.customXmlProperties+xml"/>
  <Override PartName="/customXml/itemProps352.xml" ContentType="application/vnd.openxmlformats-officedocument.customXmlProperties+xml"/>
  <Override PartName="/customXml/itemProps353.xml" ContentType="application/vnd.openxmlformats-officedocument.customXmlProperties+xml"/>
  <Override PartName="/customXml/itemProps354.xml" ContentType="application/vnd.openxmlformats-officedocument.customXmlProperties+xml"/>
  <Override PartName="/customXml/item360.xml" ContentType="application/xml"/>
  <Override PartName="/customXml/itemProps355.xml" ContentType="application/vnd.openxmlformats-officedocument.customXmlProperties+xml"/>
  <Override PartName="/customXml/item361.xml" ContentType="application/xml"/>
  <Override PartName="/customXml/item356.xml" ContentType="application/xml"/>
  <Override PartName="/customXml/itemProps356.xml" ContentType="application/vnd.openxmlformats-officedocument.customXmlProperties+xml"/>
  <Override PartName="/customXml/item362.xml" ContentType="application/xml"/>
  <Override PartName="/customXml/item357.xml" ContentType="application/xml"/>
  <Override PartName="/customXml/itemProps357.xml" ContentType="application/vnd.openxmlformats-officedocument.customXmlProperties+xml"/>
  <Override PartName="/customXml/item363.xml" ContentType="application/xml"/>
  <Override PartName="/customXml/item358.xml" ContentType="application/xml"/>
  <Override PartName="/customXml/itemProps358.xml" ContentType="application/vnd.openxmlformats-officedocument.customXmlProperties+xml"/>
  <Override PartName="/customXml/item364.xml" ContentType="application/xml"/>
  <Override PartName="/customXml/item359.xml" ContentType="application/xml"/>
  <Override PartName="/customXml/itemProps359.xml" ContentType="application/vnd.openxmlformats-officedocument.customXmlProperties+xml"/>
  <Override PartName="/customXml/item365.xml" ContentType="application/xml"/>
  <Override PartName="/customXml/itemProps360.xml" ContentType="application/vnd.openxmlformats-officedocument.customXmlProperties+xml"/>
  <Override PartName="/customXml/itemProps361.xml" ContentType="application/vnd.openxmlformats-officedocument.customXmlProperties+xml"/>
  <Override PartName="/customXml/itemProps362.xml" ContentType="application/vnd.openxmlformats-officedocument.customXmlProperties+xml"/>
  <Override PartName="/customXml/itemProps363.xml" ContentType="application/vnd.openxmlformats-officedocument.customXmlProperties+xml"/>
  <Override PartName="/customXml/itemProps364.xml" ContentType="application/vnd.openxmlformats-officedocument.customXmlProperties+xml"/>
  <Override PartName="/customXml/item370.xml" ContentType="application/xml"/>
  <Override PartName="/customXml/itemProps365.xml" ContentType="application/vnd.openxmlformats-officedocument.customXmlProperties+xml"/>
  <Override PartName="/customXml/item371.xml" ContentType="application/xml"/>
  <Override PartName="/customXml/item366.xml" ContentType="application/xml"/>
  <Override PartName="/customXml/itemProps366.xml" ContentType="application/vnd.openxmlformats-officedocument.customXmlProperties+xml"/>
  <Override PartName="/customXml/item372.xml" ContentType="application/xml"/>
  <Override PartName="/customXml/item367.xml" ContentType="application/xml"/>
  <Override PartName="/customXml/itemProps367.xml" ContentType="application/vnd.openxmlformats-officedocument.customXmlProperties+xml"/>
  <Override PartName="/customXml/item373.xml" ContentType="application/xml"/>
  <Override PartName="/customXml/item368.xml" ContentType="application/xml"/>
  <Override PartName="/customXml/itemProps368.xml" ContentType="application/vnd.openxmlformats-officedocument.customXmlProperties+xml"/>
  <Override PartName="/customXml/item374.xml" ContentType="application/xml"/>
  <Override PartName="/customXml/item369.xml" ContentType="application/xml"/>
  <Override PartName="/customXml/itemProps369.xml" ContentType="application/vnd.openxmlformats-officedocument.customXmlProperties+xml"/>
  <Override PartName="/customXml/item375.xml" ContentType="application/xml"/>
  <Override PartName="/customXml/itemProps370.xml" ContentType="application/vnd.openxmlformats-officedocument.customXmlProperties+xml"/>
  <Override PartName="/customXml/itemProps371.xml" ContentType="application/vnd.openxmlformats-officedocument.customXmlProperties+xml"/>
  <Override PartName="/customXml/itemProps372.xml" ContentType="application/vnd.openxmlformats-officedocument.customXmlProperties+xml"/>
  <Override PartName="/customXml/itemProps373.xml" ContentType="application/vnd.openxmlformats-officedocument.customXmlProperties+xml"/>
  <Override PartName="/customXml/itemProps374.xml" ContentType="application/vnd.openxmlformats-officedocument.customXmlProperties+xml"/>
  <Override PartName="/customXml/item380.xml" ContentType="application/xml"/>
  <Override PartName="/customXml/itemProps375.xml" ContentType="application/vnd.openxmlformats-officedocument.customXmlProperties+xml"/>
  <Override PartName="/customXml/item381.xml" ContentType="application/xml"/>
  <Override PartName="/customXml/item376.xml" ContentType="application/xml"/>
  <Override PartName="/customXml/itemProps376.xml" ContentType="application/vnd.openxmlformats-officedocument.customXmlProperties+xml"/>
  <Override PartName="/customXml/item382.xml" ContentType="application/xml"/>
  <Override PartName="/customXml/item377.xml" ContentType="application/xml"/>
  <Override PartName="/customXml/itemProps377.xml" ContentType="application/vnd.openxmlformats-officedocument.customXmlProperties+xml"/>
  <Override PartName="/customXml/item383.xml" ContentType="application/xml"/>
  <Override PartName="/customXml/item378.xml" ContentType="application/xml"/>
  <Override PartName="/customXml/itemProps378.xml" ContentType="application/vnd.openxmlformats-officedocument.customXmlProperties+xml"/>
  <Override PartName="/customXml/item384.xml" ContentType="application/xml"/>
  <Override PartName="/customXml/item379.xml" ContentType="application/xml"/>
  <Override PartName="/customXml/itemProps379.xml" ContentType="application/vnd.openxmlformats-officedocument.customXmlProperties+xml"/>
  <Override PartName="/customXml/item385.xml" ContentType="application/xml"/>
  <Override PartName="/customXml/itemProps380.xml" ContentType="application/vnd.openxmlformats-officedocument.customXmlProperties+xml"/>
  <Override PartName="/customXml/itemProps381.xml" ContentType="application/vnd.openxmlformats-officedocument.customXmlProperties+xml"/>
  <Override PartName="/customXml/itemProps382.xml" ContentType="application/vnd.openxmlformats-officedocument.customXmlProperties+xml"/>
  <Override PartName="/customXml/itemProps383.xml" ContentType="application/vnd.openxmlformats-officedocument.customXmlProperties+xml"/>
  <Override PartName="/customXml/itemProps384.xml" ContentType="application/vnd.openxmlformats-officedocument.customXmlProperties+xml"/>
  <Override PartName="/customXml/item390.xml" ContentType="application/xml"/>
  <Override PartName="/customXml/item386.xml" ContentType="application/xml"/>
  <Override PartName="/customXml/item387.xml" ContentType="application/xml"/>
  <Override PartName="/customXml/item388.xml" ContentType="application/xml"/>
  <Override PartName="/customXml/item389.xml" ContentType="application/xml"/>
  <Override PartName="/customXml/itemProps390.xml" ContentType="application/vnd.openxmlformats-officedocument.customXmlProperties+xml"/>
  <Override PartName="/customXml/item400.xml" ContentType="application/xml"/>
  <Override PartName="/customXml/item401.xml" ContentType="application/xml"/>
  <Override PartName="/customXml/item402.xml" ContentType="application/xml"/>
  <Override PartName="/customXml/itemProps403.xml" ContentType="application/vnd.openxmlformats-officedocument.customXmlProperties+xml"/>
  <Override PartName="/customXml/itemProps404.xml" ContentType="application/vnd.openxmlformats-officedocument.customXmlProperties+xml"/>
  <Override PartName="/customXml/item410.xml" ContentType="application/xml"/>
  <Override PartName="/customXml/itemProps405.xml" ContentType="application/vnd.openxmlformats-officedocument.customXmlProperties+xml"/>
  <Override PartName="/customXml/item411.xml" ContentType="application/xml"/>
  <Override PartName="/customXml/itemProps406.xml" ContentType="application/vnd.openxmlformats-officedocument.customXmlProperties+xml"/>
  <Override PartName="/customXml/item412.xml" ContentType="application/xml"/>
  <Override PartName="/customXml/itemProps413.xml" ContentType="application/vnd.openxmlformats-officedocument.customXmlProperties+xml"/>
  <Override PartName="/customXml/itemProps414.xml" ContentType="application/vnd.openxmlformats-officedocument.customXmlProperties+xml"/>
  <Override PartName="/customXml/item420.xml" ContentType="application/xml"/>
  <Override PartName="/customXml/itemProps415.xml" ContentType="application/vnd.openxmlformats-officedocument.customXmlProperties+xml"/>
  <Override PartName="/customXml/item421.xml" ContentType="application/xml"/>
  <Override PartName="/customXml/itemProps416.xml" ContentType="application/vnd.openxmlformats-officedocument.customXmlProperties+xml"/>
  <Override PartName="/customXml/item422.xml" ContentType="application/xml"/>
  <Override PartName="/customXml/itemProps423.xml" ContentType="application/vnd.openxmlformats-officedocument.customXmlProperties+xml"/>
  <Override PartName="/customXml/itemProps424.xml" ContentType="application/vnd.openxmlformats-officedocument.customXmlProperties+xml"/>
  <Override PartName="/customXml/item430.xml" ContentType="application/xml"/>
  <Override PartName="/customXml/itemProps425.xml" ContentType="application/vnd.openxmlformats-officedocument.customXmlProperties+xml"/>
  <Override PartName="/customXml/item431.xml" ContentType="application/xml"/>
  <Override PartName="/customXml/itemProps426.xml" ContentType="application/vnd.openxmlformats-officedocument.customXmlProperties+xml"/>
  <Override PartName="/customXml/item432.xml" ContentType="application/xml"/>
  <Override PartName="/customXml/itemProps433.xml" ContentType="application/vnd.openxmlformats-officedocument.customXmlProperties+xml"/>
  <Override PartName="/customXml/itemProps434.xml" ContentType="application/vnd.openxmlformats-officedocument.customXmlProperties+xml"/>
  <Override PartName="/customXml/item440.xml" ContentType="application/xml"/>
  <Override PartName="/customXml/itemProps435.xml" ContentType="application/vnd.openxmlformats-officedocument.customXmlProperties+xml"/>
  <Override PartName="/customXml/item441.xml" ContentType="application/xml"/>
  <Override PartName="/customXml/itemProps436.xml" ContentType="application/vnd.openxmlformats-officedocument.customXmlProperties+xml"/>
  <Override PartName="/customXml/item442.xml" ContentType="application/xml"/>
  <Override PartName="/customXml/itemProps443.xml" ContentType="application/vnd.openxmlformats-officedocument.customXmlProperties+xml"/>
  <Override PartName="/customXml/itemProps444.xml" ContentType="application/vnd.openxmlformats-officedocument.customXmlProperties+xml"/>
  <Override PartName="/customXml/item450.xml" ContentType="application/xml"/>
  <Override PartName="/customXml/itemProps445.xml" ContentType="application/vnd.openxmlformats-officedocument.customXmlProperties+xml"/>
  <Override PartName="/customXml/item451.xml" ContentType="application/xml"/>
  <Override PartName="/customXml/itemProps446.xml" ContentType="application/vnd.openxmlformats-officedocument.customXmlProperties+xml"/>
  <Override PartName="/customXml/item452.xml" ContentType="application/xml"/>
  <Override PartName="/customXml/itemProps453.xml" ContentType="application/vnd.openxmlformats-officedocument.customXmlProperties+xml"/>
  <Override PartName="/customXml/itemProps454.xml" ContentType="application/vnd.openxmlformats-officedocument.customXmlProperties+xml"/>
  <Override PartName="/customXml/item460.xml" ContentType="application/xml"/>
  <Override PartName="/customXml/itemProps455.xml" ContentType="application/vnd.openxmlformats-officedocument.customXmlProperties+xml"/>
  <Override PartName="/customXml/item461.xml" ContentType="application/xml"/>
  <Override PartName="/customXml/itemProps456.xml" ContentType="application/vnd.openxmlformats-officedocument.customXmlProperties+xml"/>
  <Override PartName="/customXml/item462.xml" ContentType="application/xml"/>
  <Override PartName="/customXml/itemProps463.xml" ContentType="application/vnd.openxmlformats-officedocument.customXmlProperties+xml"/>
  <Override PartName="/customXml/itemProps464.xml" ContentType="application/vnd.openxmlformats-officedocument.customXmlProperties+xml"/>
  <Override PartName="/customXml/item470.xml" ContentType="application/xml"/>
  <Override PartName="/customXml/itemProps465.xml" ContentType="application/vnd.openxmlformats-officedocument.customXmlProperties+xml"/>
  <Override PartName="/customXml/item471.xml" ContentType="application/xml"/>
  <Override PartName="/customXml/itemProps466.xml" ContentType="application/vnd.openxmlformats-officedocument.customXmlProperties+xml"/>
  <Override PartName="/customXml/item472.xml" ContentType="application/xml"/>
  <Override PartName="/customXml/itemProps467.xml" ContentType="application/vnd.openxmlformats-officedocument.customXmlProperties+xml"/>
  <Override PartName="/customXml/item473.xml" ContentType="application/xml"/>
  <Override PartName="/customXml/itemProps468.xml" ContentType="application/vnd.openxmlformats-officedocument.customXmlProperties+xml"/>
  <Override PartName="/customXml/item474.xml" ContentType="application/xml"/>
  <Override PartName="/customXml/itemProps469.xml" ContentType="application/vnd.openxmlformats-officedocument.customXmlProperties+xml"/>
  <Override PartName="/customXml/item475.xml" ContentType="application/xml"/>
  <Override PartName="/customXml/itemProps473.xml" ContentType="application/vnd.openxmlformats-officedocument.customXmlProperties+xml"/>
  <Override PartName="/customXml/itemProps474.xml" ContentType="application/vnd.openxmlformats-officedocument.customXmlProperties+xml"/>
  <Override PartName="/customXml/item480.xml" ContentType="application/xml"/>
  <Override PartName="/customXml/itemProps475.xml" ContentType="application/vnd.openxmlformats-officedocument.customXmlProperties+xml"/>
  <Override PartName="/customXml/item481.xml" ContentType="application/xml"/>
  <Override PartName="/customXml/item476.xml" ContentType="application/xml"/>
  <Override PartName="/customXml/itemProps476.xml" ContentType="application/vnd.openxmlformats-officedocument.customXmlProperties+xml"/>
  <Override PartName="/customXml/item482.xml" ContentType="application/xml"/>
  <Override PartName="/customXml/item477.xml" ContentType="application/xml"/>
  <Override PartName="/customXml/itemProps477.xml" ContentType="application/vnd.openxmlformats-officedocument.customXmlProperties+xml"/>
  <Override PartName="/customXml/item483.xml" ContentType="application/xml"/>
  <Override PartName="/customXml/item478.xml" ContentType="application/xml"/>
  <Override PartName="/customXml/itemProps478.xml" ContentType="application/vnd.openxmlformats-officedocument.customXmlProperties+xml"/>
  <Override PartName="/customXml/item484.xml" ContentType="application/xml"/>
  <Override PartName="/customXml/item479.xml" ContentType="application/xml"/>
  <Override PartName="/customXml/itemProps479.xml" ContentType="application/vnd.openxmlformats-officedocument.customXmlProperties+xml"/>
  <Override PartName="/customXml/item485.xml" ContentType="application/xml"/>
  <Override PartName="/customXml/itemProps483.xml" ContentType="application/vnd.openxmlformats-officedocument.customXmlProperties+xml"/>
  <Override PartName="/customXml/itemProps484.xml" ContentType="application/vnd.openxmlformats-officedocument.customXmlProperties+xml"/>
  <Override PartName="/customXml/item490.xml" ContentType="application/xml"/>
  <Override PartName="/customXml/item486.xml" ContentType="application/xml"/>
  <Override PartName="/customXml/item487.xml" ContentType="application/xml"/>
  <Override PartName="/customXml/item488.xml" ContentType="application/xml"/>
  <Override PartName="/customXml/item489.xml" ContentType="application/xml"/>
  <Override PartName="/customXml/itemProps490.xml" ContentType="application/vnd.openxmlformats-officedocument.customXmlProperties+xml"/>
  <Override PartName="/customXml/item500.xml" ContentType="application/xml"/>
  <Override PartName="/customXml/item501.xml" ContentType="application/xml"/>
  <Override PartName="/customXml/item502.xml" ContentType="application/xml"/>
  <Override PartName="/customXml/item503.xml" ContentType="application/xml"/>
  <Override PartName="/customXml/itemProps503.xml" ContentType="application/vnd.openxmlformats-officedocument.customXmlProperties+xml"/>
  <Override PartName="/customXml/item504.xml" ContentType="application/xml"/>
  <Override PartName="/customXml/itemProps504.xml" ContentType="application/vnd.openxmlformats-officedocument.customXmlProperties+xml"/>
  <Override PartName="/customXml/item510.xml" ContentType="application/xml"/>
  <Override PartName="/customXml/item505.xml" ContentType="application/xml"/>
  <Override PartName="/customXml/itemProps505.xml" ContentType="application/vnd.openxmlformats-officedocument.customXmlProperties+xml"/>
  <Override PartName="/customXml/item511.xml" ContentType="application/xml"/>
  <Override PartName="/customXml/item506.xml" ContentType="application/xml"/>
  <Override PartName="/customXml/itemProps506.xml" ContentType="application/vnd.openxmlformats-officedocument.customXmlProperties+xml"/>
  <Override PartName="/customXml/item512.xml" ContentType="application/xml"/>
  <Override PartName="/customXml/item507.xml" ContentType="application/xml"/>
  <Override PartName="/customXml/itemProps507.xml" ContentType="application/vnd.openxmlformats-officedocument.customXmlProperties+xml"/>
  <Override PartName="/customXml/item513.xml" ContentType="application/xml"/>
  <Override PartName="/customXml/item508.xml" ContentType="application/xml"/>
  <Override PartName="/customXml/item514.xml" ContentType="application/xml"/>
  <Override PartName="/customXml/itemProps508.xml" ContentType="application/vnd.openxmlformats-officedocument.customXmlProperties+xml"/>
  <Override PartName="/customXml/item509.xml" ContentType="application/xml"/>
  <Override PartName="/customXml/item515.xml" ContentType="application/xml"/>
  <Override PartName="/customXml/itemProps509.xml" ContentType="application/vnd.openxmlformats-officedocument.customXmlProperties+xml"/>
  <Override PartName="/customXml/itemProps513.xml" ContentType="application/vnd.openxmlformats-officedocument.customXmlProperties+xml"/>
  <Override PartName="/customXml/item520.xml" ContentType="application/xml"/>
  <Override PartName="/customXml/itemProps514.xml" ContentType="application/vnd.openxmlformats-officedocument.customXmlProperties+xml"/>
  <Override PartName="/customXml/item521.xml" ContentType="application/xml"/>
  <Override PartName="/customXml/itemProps515.xml" ContentType="application/vnd.openxmlformats-officedocument.customXmlProperties+xml"/>
  <Override PartName="/customXml/item516.xml" ContentType="application/xml"/>
  <Override PartName="/customXml/item522.xml" ContentType="application/xml"/>
  <Override PartName="/customXml/itemProps516.xml" ContentType="application/vnd.openxmlformats-officedocument.customXmlProperties+xml"/>
  <Override PartName="/customXml/item517.xml" ContentType="application/xml"/>
  <Override PartName="/customXml/item523.xml" ContentType="application/xml"/>
  <Override PartName="/customXml/itemProps517.xml" ContentType="application/vnd.openxmlformats-officedocument.customXmlProperties+xml"/>
  <Override PartName="/customXml/item518.xml" ContentType="application/xml"/>
  <Override PartName="/customXml/item524.xml" ContentType="application/xml"/>
  <Override PartName="/customXml/itemProps518.xml" ContentType="application/vnd.openxmlformats-officedocument.customXmlProperties+xml"/>
  <Override PartName="/customXml/item519.xml" ContentType="application/xml"/>
  <Override PartName="/customXml/item525.xml" ContentType="application/xml"/>
  <Override PartName="/customXml/itemProps519.xml" ContentType="application/vnd.openxmlformats-officedocument.customXmlProperties+xml"/>
  <Override PartName="/customXml/itemProps523.xml" ContentType="application/vnd.openxmlformats-officedocument.customXmlProperties+xml"/>
  <Override PartName="/customXml/item530.xml" ContentType="application/xml"/>
  <Override PartName="/customXml/itemProps524.xml" ContentType="application/vnd.openxmlformats-officedocument.customXmlProperties+xml"/>
  <Override PartName="/customXml/item531.xml" ContentType="application/xml"/>
  <Override PartName="/customXml/itemProps525.xml" ContentType="application/vnd.openxmlformats-officedocument.customXmlProperties+xml"/>
  <Override PartName="/customXml/item526.xml" ContentType="application/xml"/>
  <Override PartName="/customXml/item532.xml" ContentType="application/xml"/>
  <Override PartName="/customXml/itemProps526.xml" ContentType="application/vnd.openxmlformats-officedocument.customXmlProperties+xml"/>
  <Override PartName="/customXml/item527.xml" ContentType="application/xml"/>
  <Override PartName="/customXml/item533.xml" ContentType="application/xml"/>
  <Override PartName="/customXml/itemProps527.xml" ContentType="application/vnd.openxmlformats-officedocument.customXmlProperties+xml"/>
  <Override PartName="/customXml/item528.xml" ContentType="application/xml"/>
  <Override PartName="/customXml/item534.xml" ContentType="application/xml"/>
  <Override PartName="/customXml/itemProps528.xml" ContentType="application/vnd.openxmlformats-officedocument.customXmlProperties+xml"/>
  <Override PartName="/customXml/item529.xml" ContentType="application/xml"/>
  <Override PartName="/customXml/item535.xml" ContentType="application/xml"/>
  <Override PartName="/customXml/itemProps529.xml" ContentType="application/vnd.openxmlformats-officedocument.customXmlProperties+xml"/>
  <Override PartName="/customXml/item540.xml" ContentType="application/xml"/>
  <Override PartName="/customXml/itemProps534.xml" ContentType="application/vnd.openxmlformats-officedocument.customXmlProperties+xml"/>
  <Override PartName="/customXml/item541.xml" ContentType="application/xml"/>
  <Override PartName="/customXml/itemProps535.xml" ContentType="application/vnd.openxmlformats-officedocument.customXmlProperties+xml"/>
  <Override PartName="/customXml/item536.xml" ContentType="application/xml"/>
  <Override PartName="/customXml/item542.xml" ContentType="application/xml"/>
  <Override PartName="/customXml/itemProps536.xml" ContentType="application/vnd.openxmlformats-officedocument.customXmlProperties+xml"/>
  <Override PartName="/customXml/item537.xml" ContentType="application/xml"/>
  <Override PartName="/customXml/item543.xml" ContentType="application/xml"/>
  <Override PartName="/customXml/itemProps537.xml" ContentType="application/vnd.openxmlformats-officedocument.customXmlProperties+xml"/>
  <Override PartName="/customXml/item538.xml" ContentType="application/xml"/>
  <Override PartName="/customXml/item544.xml" ContentType="application/xml"/>
  <Override PartName="/customXml/itemProps538.xml" ContentType="application/vnd.openxmlformats-officedocument.customXmlProperties+xml"/>
  <Override PartName="/customXml/item539.xml" ContentType="application/xml"/>
  <Override PartName="/customXml/item545.xml" ContentType="application/xml"/>
  <Override PartName="/customXml/itemProps539.xml" ContentType="application/vnd.openxmlformats-officedocument.customXmlProperties+xml"/>
  <Override PartName="/customXml/itemProps543.xml" ContentType="application/vnd.openxmlformats-officedocument.customXmlProperties+xml"/>
  <Override PartName="/customXml/itemProps544.xml" ContentType="application/vnd.openxmlformats-officedocument.customXmlProperties+xml"/>
  <Override PartName="/customXml/itemProps545.xml" ContentType="application/vnd.openxmlformats-officedocument.customXmlProperties+xml"/>
  <Override PartName="/customXml/_rels/item9.xml.rels" ContentType="application/vnd.openxmlformats-package.relationships+xml"/>
  <Override PartName="/customXml/_rels/item17.xml.rels" ContentType="application/vnd.openxmlformats-package.relationships+xml"/>
  <Override PartName="/customXml/_rels/item1.xml.rels" ContentType="application/vnd.openxmlformats-package.relationships+xml"/>
  <Override PartName="/customXml/_rels/item366.xml.rels" ContentType="application/vnd.openxmlformats-package.relationships+xml"/>
  <Override PartName="/customXml/_rels/item2.xml.rels" ContentType="application/vnd.openxmlformats-package.relationships+xml"/>
  <Override PartName="/customXml/_rels/item367.xml.rels" ContentType="application/vnd.openxmlformats-package.relationships+xml"/>
  <Override PartName="/customXml/_rels/item10.xml.rels" ContentType="application/vnd.openxmlformats-package.relationships+xml"/>
  <Override PartName="/customXml/_rels/item3.xml.rels" ContentType="application/vnd.openxmlformats-package.relationships+xml"/>
  <Override PartName="/customXml/_rels/item368.xml.rels" ContentType="application/vnd.openxmlformats-package.relationships+xml"/>
  <Override PartName="/customXml/_rels/item11.xml.rels" ContentType="application/vnd.openxmlformats-package.relationships+xml"/>
  <Override PartName="/customXml/_rels/item4.xml.rels" ContentType="application/vnd.openxmlformats-package.relationships+xml"/>
  <Override PartName="/customXml/_rels/item369.xml.rels" ContentType="application/vnd.openxmlformats-package.relationships+xml"/>
  <Override PartName="/customXml/_rels/item12.xml.rels" ContentType="application/vnd.openxmlformats-package.relationships+xml"/>
  <Override PartName="/customXml/_rels/item5.xml.rels" ContentType="application/vnd.openxmlformats-package.relationships+xml"/>
  <Override PartName="/customXml/_rels/item13.xml.rels" ContentType="application/vnd.openxmlformats-package.relationships+xml"/>
  <Override PartName="/customXml/_rels/item6.xml.rels" ContentType="application/vnd.openxmlformats-package.relationships+xml"/>
  <Override PartName="/customXml/_rels/item14.xml.rels" ContentType="application/vnd.openxmlformats-package.relationships+xml"/>
  <Override PartName="/customXml/_rels/item7.xml.rels" ContentType="application/vnd.openxmlformats-package.relationships+xml"/>
  <Override PartName="/customXml/_rels/item15.xml.rels" ContentType="application/vnd.openxmlformats-package.relationships+xml"/>
  <Override PartName="/customXml/_rels/item8.xml.rels" ContentType="application/vnd.openxmlformats-package.relationships+xml"/>
  <Override PartName="/customXml/_rels/item16.xml.rels" ContentType="application/vnd.openxmlformats-package.relationships+xml"/>
  <Override PartName="/customXml/_rels/item18.xml.rels" ContentType="application/vnd.openxmlformats-package.relationships+xml"/>
  <Override PartName="/customXml/_rels/item19.xml.rels" ContentType="application/vnd.openxmlformats-package.relationships+xml"/>
  <Override PartName="/customXml/_rels/item377.xml.rels" ContentType="application/vnd.openxmlformats-package.relationships+xml"/>
  <Override PartName="/customXml/_rels/item20.xml.rels" ContentType="application/vnd.openxmlformats-package.relationships+xml"/>
  <Override PartName="/customXml/_rels/item378.xml.rels" ContentType="application/vnd.openxmlformats-package.relationships+xml"/>
  <Override PartName="/customXml/_rels/item21.xml.rels" ContentType="application/vnd.openxmlformats-package.relationships+xml"/>
  <Override PartName="/customXml/_rels/item379.xml.rels" ContentType="application/vnd.openxmlformats-package.relationships+xml"/>
  <Override PartName="/customXml/_rels/item22.xml.rels" ContentType="application/vnd.openxmlformats-package.relationships+xml"/>
  <Override PartName="/customXml/_rels/item23.xml.rels" ContentType="application/vnd.openxmlformats-package.relationships+xml"/>
  <Override PartName="/customXml/_rels/item24.xml.rels" ContentType="application/vnd.openxmlformats-package.relationships+xml"/>
  <Override PartName="/customXml/_rels/item25.xml.rels" ContentType="application/vnd.openxmlformats-package.relationships+xml"/>
  <Override PartName="/customXml/_rels/item26.xml.rels" ContentType="application/vnd.openxmlformats-package.relationships+xml"/>
  <Override PartName="/customXml/_rels/item27.xml.rels" ContentType="application/vnd.openxmlformats-package.relationships+xml"/>
  <Override PartName="/customXml/_rels/item28.xml.rels" ContentType="application/vnd.openxmlformats-package.relationships+xml"/>
  <Override PartName="/customXml/_rels/item29.xml.rels" ContentType="application/vnd.openxmlformats-package.relationships+xml"/>
  <Override PartName="/customXml/_rels/item387.xml.rels" ContentType="application/vnd.openxmlformats-package.relationships+xml"/>
  <Override PartName="/customXml/_rels/item30.xml.rels" ContentType="application/vnd.openxmlformats-package.relationships+xml"/>
  <Override PartName="/customXml/_rels/item388.xml.rels" ContentType="application/vnd.openxmlformats-package.relationships+xml"/>
  <Override PartName="/customXml/_rels/item31.xml.rels" ContentType="application/vnd.openxmlformats-package.relationships+xml"/>
  <Override PartName="/customXml/_rels/item389.xml.rels" ContentType="application/vnd.openxmlformats-package.relationships+xml"/>
  <Override PartName="/customXml/_rels/item32.xml.rels" ContentType="application/vnd.openxmlformats-package.relationships+xml"/>
  <Override PartName="/customXml/_rels/item33.xml.rels" ContentType="application/vnd.openxmlformats-package.relationships+xml"/>
  <Override PartName="/customXml/_rels/item34.xml.rels" ContentType="application/vnd.openxmlformats-package.relationships+xml"/>
  <Override PartName="/customXml/_rels/item35.xml.rels" ContentType="application/vnd.openxmlformats-package.relationships+xml"/>
  <Override PartName="/customXml/_rels/item36.xml.rels" ContentType="application/vnd.openxmlformats-package.relationships+xml"/>
  <Override PartName="/customXml/_rels/item37.xml.rels" ContentType="application/vnd.openxmlformats-package.relationships+xml"/>
  <Override PartName="/customXml/_rels/item38.xml.rels" ContentType="application/vnd.openxmlformats-package.relationships+xml"/>
  <Override PartName="/customXml/_rels/item39.xml.rels" ContentType="application/vnd.openxmlformats-package.relationships+xml"/>
  <Override PartName="/customXml/_rels/item106.xml.rels" ContentType="application/vnd.openxmlformats-package.relationships+xml"/>
  <Override PartName="/customXml/_rels/item397.xml.rels" ContentType="application/vnd.openxmlformats-package.relationships+xml"/>
  <Override PartName="/customXml/_rels/item40.xml.rels" ContentType="application/vnd.openxmlformats-package.relationships+xml"/>
  <Override PartName="/customXml/_rels/item107.xml.rels" ContentType="application/vnd.openxmlformats-package.relationships+xml"/>
  <Override PartName="/customXml/_rels/item398.xml.rels" ContentType="application/vnd.openxmlformats-package.relationships+xml"/>
  <Override PartName="/customXml/_rels/item41.xml.rels" ContentType="application/vnd.openxmlformats-package.relationships+xml"/>
  <Override PartName="/customXml/_rels/item108.xml.rels" ContentType="application/vnd.openxmlformats-package.relationships+xml"/>
  <Override PartName="/customXml/_rels/item399.xml.rels" ContentType="application/vnd.openxmlformats-package.relationships+xml"/>
  <Override PartName="/customXml/_rels/item42.xml.rels" ContentType="application/vnd.openxmlformats-package.relationships+xml"/>
  <Override PartName="/customXml/_rels/item109.xml.rels" ContentType="application/vnd.openxmlformats-package.relationships+xml"/>
  <Override PartName="/customXml/_rels/item43.xml.rels" ContentType="application/vnd.openxmlformats-package.relationships+xml"/>
  <Override PartName="/customXml/_rels/item44.xml.rels" ContentType="application/vnd.openxmlformats-package.relationships+xml"/>
  <Override PartName="/customXml/_rels/item400.xml.rels" ContentType="application/vnd.openxmlformats-package.relationships+xml"/>
  <Override PartName="/customXml/_rels/item45.xml.rels" ContentType="application/vnd.openxmlformats-package.relationships+xml"/>
  <Override PartName="/customXml/_rels/item401.xml.rels" ContentType="application/vnd.openxmlformats-package.relationships+xml"/>
  <Override PartName="/customXml/_rels/item46.xml.rels" ContentType="application/vnd.openxmlformats-package.relationships+xml"/>
  <Override PartName="/customXml/_rels/item402.xml.rels" ContentType="application/vnd.openxmlformats-package.relationships+xml"/>
  <Override PartName="/customXml/_rels/item47.xml.rels" ContentType="application/vnd.openxmlformats-package.relationships+xml"/>
  <Override PartName="/customXml/_rels/item403.xml.rels" ContentType="application/vnd.openxmlformats-package.relationships+xml"/>
  <Override PartName="/customXml/_rels/item48.xml.rels" ContentType="application/vnd.openxmlformats-package.relationships+xml"/>
  <Override PartName="/customXml/_rels/item404.xml.rels" ContentType="application/vnd.openxmlformats-package.relationships+xml"/>
  <Override PartName="/customXml/_rels/item49.xml.rels" ContentType="application/vnd.openxmlformats-package.relationships+xml"/>
  <Override PartName="/customXml/_rels/item116.xml.rels" ContentType="application/vnd.openxmlformats-package.relationships+xml"/>
  <Override PartName="/customXml/_rels/item50.xml.rels" ContentType="application/vnd.openxmlformats-package.relationships+xml"/>
  <Override PartName="/customXml/_rels/item117.xml.rels" ContentType="application/vnd.openxmlformats-package.relationships+xml"/>
  <Override PartName="/customXml/_rels/item51.xml.rels" ContentType="application/vnd.openxmlformats-package.relationships+xml"/>
  <Override PartName="/customXml/_rels/item118.xml.rels" ContentType="application/vnd.openxmlformats-package.relationships+xml"/>
  <Override PartName="/customXml/_rels/item52.xml.rels" ContentType="application/vnd.openxmlformats-package.relationships+xml"/>
  <Override PartName="/customXml/_rels/item119.xml.rels" ContentType="application/vnd.openxmlformats-package.relationships+xml"/>
  <Override PartName="/customXml/_rels/item53.xml.rels" ContentType="application/vnd.openxmlformats-package.relationships+xml"/>
  <Override PartName="/customXml/_rels/item54.xml.rels" ContentType="application/vnd.openxmlformats-package.relationships+xml"/>
  <Override PartName="/customXml/_rels/item410.xml.rels" ContentType="application/vnd.openxmlformats-package.relationships+xml"/>
  <Override PartName="/customXml/_rels/item55.xml.rels" ContentType="application/vnd.openxmlformats-package.relationships+xml"/>
  <Override PartName="/customXml/_rels/item411.xml.rels" ContentType="application/vnd.openxmlformats-package.relationships+xml"/>
  <Override PartName="/customXml/_rels/item56.xml.rels" ContentType="application/vnd.openxmlformats-package.relationships+xml"/>
  <Override PartName="/customXml/_rels/item412.xml.rels" ContentType="application/vnd.openxmlformats-package.relationships+xml"/>
  <Override PartName="/customXml/_rels/item57.xml.rels" ContentType="application/vnd.openxmlformats-package.relationships+xml"/>
  <Override PartName="/customXml/_rels/item413.xml.rels" ContentType="application/vnd.openxmlformats-package.relationships+xml"/>
  <Override PartName="/customXml/_rels/item58.xml.rels" ContentType="application/vnd.openxmlformats-package.relationships+xml"/>
  <Override PartName="/customXml/_rels/item414.xml.rels" ContentType="application/vnd.openxmlformats-package.relationships+xml"/>
  <Override PartName="/customXml/_rels/item59.xml.rels" ContentType="application/vnd.openxmlformats-package.relationships+xml"/>
  <Override PartName="/customXml/_rels/item126.xml.rels" ContentType="application/vnd.openxmlformats-package.relationships+xml"/>
  <Override PartName="/customXml/_rels/item60.xml.rels" ContentType="application/vnd.openxmlformats-package.relationships+xml"/>
  <Override PartName="/customXml/_rels/item127.xml.rels" ContentType="application/vnd.openxmlformats-package.relationships+xml"/>
  <Override PartName="/customXml/_rels/item61.xml.rels" ContentType="application/vnd.openxmlformats-package.relationships+xml"/>
  <Override PartName="/customXml/_rels/item128.xml.rels" ContentType="application/vnd.openxmlformats-package.relationships+xml"/>
  <Override PartName="/customXml/_rels/item62.xml.rels" ContentType="application/vnd.openxmlformats-package.relationships+xml"/>
  <Override PartName="/customXml/_rels/item129.xml.rels" ContentType="application/vnd.openxmlformats-package.relationships+xml"/>
  <Override PartName="/customXml/_rels/item63.xml.rels" ContentType="application/vnd.openxmlformats-package.relationships+xml"/>
  <Override PartName="/customXml/_rels/item64.xml.rels" ContentType="application/vnd.openxmlformats-package.relationships+xml"/>
  <Override PartName="/customXml/_rels/item420.xml.rels" ContentType="application/vnd.openxmlformats-package.relationships+xml"/>
  <Override PartName="/customXml/_rels/item65.xml.rels" ContentType="application/vnd.openxmlformats-package.relationships+xml"/>
  <Override PartName="/customXml/_rels/item421.xml.rels" ContentType="application/vnd.openxmlformats-package.relationships+xml"/>
  <Override PartName="/customXml/_rels/item66.xml.rels" ContentType="application/vnd.openxmlformats-package.relationships+xml"/>
  <Override PartName="/customXml/_rels/item422.xml.rels" ContentType="application/vnd.openxmlformats-package.relationships+xml"/>
  <Override PartName="/customXml/_rels/item67.xml.rels" ContentType="application/vnd.openxmlformats-package.relationships+xml"/>
  <Override PartName="/customXml/_rels/item423.xml.rels" ContentType="application/vnd.openxmlformats-package.relationships+xml"/>
  <Override PartName="/customXml/_rels/item68.xml.rels" ContentType="application/vnd.openxmlformats-package.relationships+xml"/>
  <Override PartName="/customXml/_rels/item424.xml.rels" ContentType="application/vnd.openxmlformats-package.relationships+xml"/>
  <Override PartName="/customXml/_rels/item69.xml.rels" ContentType="application/vnd.openxmlformats-package.relationships+xml"/>
  <Override PartName="/customXml/_rels/item136.xml.rels" ContentType="application/vnd.openxmlformats-package.relationships+xml"/>
  <Override PartName="/customXml/_rels/item70.xml.rels" ContentType="application/vnd.openxmlformats-package.relationships+xml"/>
  <Override PartName="/customXml/_rels/item137.xml.rels" ContentType="application/vnd.openxmlformats-package.relationships+xml"/>
  <Override PartName="/customXml/_rels/item71.xml.rels" ContentType="application/vnd.openxmlformats-package.relationships+xml"/>
  <Override PartName="/customXml/_rels/item138.xml.rels" ContentType="application/vnd.openxmlformats-package.relationships+xml"/>
  <Override PartName="/customXml/_rels/item72.xml.rels" ContentType="application/vnd.openxmlformats-package.relationships+xml"/>
  <Override PartName="/customXml/_rels/item139.xml.rels" ContentType="application/vnd.openxmlformats-package.relationships+xml"/>
  <Override PartName="/customXml/_rels/item73.xml.rels" ContentType="application/vnd.openxmlformats-package.relationships+xml"/>
  <Override PartName="/customXml/_rels/item74.xml.rels" ContentType="application/vnd.openxmlformats-package.relationships+xml"/>
  <Override PartName="/customXml/_rels/item430.xml.rels" ContentType="application/vnd.openxmlformats-package.relationships+xml"/>
  <Override PartName="/customXml/_rels/item75.xml.rels" ContentType="application/vnd.openxmlformats-package.relationships+xml"/>
  <Override PartName="/customXml/_rels/item431.xml.rels" ContentType="application/vnd.openxmlformats-package.relationships+xml"/>
  <Override PartName="/customXml/_rels/item76.xml.rels" ContentType="application/vnd.openxmlformats-package.relationships+xml"/>
  <Override PartName="/customXml/_rels/item432.xml.rels" ContentType="application/vnd.openxmlformats-package.relationships+xml"/>
  <Override PartName="/customXml/_rels/item77.xml.rels" ContentType="application/vnd.openxmlformats-package.relationships+xml"/>
  <Override PartName="/customXml/_rels/item433.xml.rels" ContentType="application/vnd.openxmlformats-package.relationships+xml"/>
  <Override PartName="/customXml/_rels/item78.xml.rels" ContentType="application/vnd.openxmlformats-package.relationships+xml"/>
  <Override PartName="/customXml/_rels/item434.xml.rels" ContentType="application/vnd.openxmlformats-package.relationships+xml"/>
  <Override PartName="/customXml/_rels/item79.xml.rels" ContentType="application/vnd.openxmlformats-package.relationships+xml"/>
  <Override PartName="/customXml/_rels/item146.xml.rels" ContentType="application/vnd.openxmlformats-package.relationships+xml"/>
  <Override PartName="/customXml/_rels/item80.xml.rels" ContentType="application/vnd.openxmlformats-package.relationships+xml"/>
  <Override PartName="/customXml/_rels/item147.xml.rels" ContentType="application/vnd.openxmlformats-package.relationships+xml"/>
  <Override PartName="/customXml/_rels/item81.xml.rels" ContentType="application/vnd.openxmlformats-package.relationships+xml"/>
  <Override PartName="/customXml/_rels/item148.xml.rels" ContentType="application/vnd.openxmlformats-package.relationships+xml"/>
  <Override PartName="/customXml/_rels/item82.xml.rels" ContentType="application/vnd.openxmlformats-package.relationships+xml"/>
  <Override PartName="/customXml/_rels/item149.xml.rels" ContentType="application/vnd.openxmlformats-package.relationships+xml"/>
  <Override PartName="/customXml/_rels/item83.xml.rels" ContentType="application/vnd.openxmlformats-package.relationships+xml"/>
  <Override PartName="/customXml/_rels/item84.xml.rels" ContentType="application/vnd.openxmlformats-package.relationships+xml"/>
  <Override PartName="/customXml/_rels/item440.xml.rels" ContentType="application/vnd.openxmlformats-package.relationships+xml"/>
  <Override PartName="/customXml/_rels/item85.xml.rels" ContentType="application/vnd.openxmlformats-package.relationships+xml"/>
  <Override PartName="/customXml/_rels/item441.xml.rels" ContentType="application/vnd.openxmlformats-package.relationships+xml"/>
  <Override PartName="/customXml/_rels/item86.xml.rels" ContentType="application/vnd.openxmlformats-package.relationships+xml"/>
  <Override PartName="/customXml/_rels/item442.xml.rels" ContentType="application/vnd.openxmlformats-package.relationships+xml"/>
  <Override PartName="/customXml/_rels/item87.xml.rels" ContentType="application/vnd.openxmlformats-package.relationships+xml"/>
  <Override PartName="/customXml/_rels/item443.xml.rels" ContentType="application/vnd.openxmlformats-package.relationships+xml"/>
  <Override PartName="/customXml/_rels/item88.xml.rels" ContentType="application/vnd.openxmlformats-package.relationships+xml"/>
  <Override PartName="/customXml/_rels/item444.xml.rels" ContentType="application/vnd.openxmlformats-package.relationships+xml"/>
  <Override PartName="/customXml/_rels/item89.xml.rels" ContentType="application/vnd.openxmlformats-package.relationships+xml"/>
  <Override PartName="/customXml/_rels/item156.xml.rels" ContentType="application/vnd.openxmlformats-package.relationships+xml"/>
  <Override PartName="/customXml/_rels/item90.xml.rels" ContentType="application/vnd.openxmlformats-package.relationships+xml"/>
  <Override PartName="/customXml/_rels/item157.xml.rels" ContentType="application/vnd.openxmlformats-package.relationships+xml"/>
  <Override PartName="/customXml/_rels/item91.xml.rels" ContentType="application/vnd.openxmlformats-package.relationships+xml"/>
  <Override PartName="/customXml/_rels/item158.xml.rels" ContentType="application/vnd.openxmlformats-package.relationships+xml"/>
  <Override PartName="/customXml/_rels/item92.xml.rels" ContentType="application/vnd.openxmlformats-package.relationships+xml"/>
  <Override PartName="/customXml/_rels/item159.xml.rels" ContentType="application/vnd.openxmlformats-package.relationships+xml"/>
  <Override PartName="/customXml/_rels/item93.xml.rels" ContentType="application/vnd.openxmlformats-package.relationships+xml"/>
  <Override PartName="/customXml/_rels/item94.xml.rels" ContentType="application/vnd.openxmlformats-package.relationships+xml"/>
  <Override PartName="/customXml/_rels/item450.xml.rels" ContentType="application/vnd.openxmlformats-package.relationships+xml"/>
  <Override PartName="/customXml/_rels/item95.xml.rels" ContentType="application/vnd.openxmlformats-package.relationships+xml"/>
  <Override PartName="/customXml/_rels/item451.xml.rels" ContentType="application/vnd.openxmlformats-package.relationships+xml"/>
  <Override PartName="/customXml/_rels/item96.xml.rels" ContentType="application/vnd.openxmlformats-package.relationships+xml"/>
  <Override PartName="/customXml/_rels/item452.xml.rels" ContentType="application/vnd.openxmlformats-package.relationships+xml"/>
  <Override PartName="/customXml/_rels/item97.xml.rels" ContentType="application/vnd.openxmlformats-package.relationships+xml"/>
  <Override PartName="/customXml/_rels/item453.xml.rels" ContentType="application/vnd.openxmlformats-package.relationships+xml"/>
  <Override PartName="/customXml/_rels/item98.xml.rels" ContentType="application/vnd.openxmlformats-package.relationships+xml"/>
  <Override PartName="/customXml/_rels/item454.xml.rels" ContentType="application/vnd.openxmlformats-package.relationships+xml"/>
  <Override PartName="/customXml/_rels/item99.xml.rels" ContentType="application/vnd.openxmlformats-package.relationships+xml"/>
  <Override PartName="/customXml/_rels/item100.xml.rels" ContentType="application/vnd.openxmlformats-package.relationships+xml"/>
  <Override PartName="/customXml/_rels/item391.xml.rels" ContentType="application/vnd.openxmlformats-package.relationships+xml"/>
  <Override PartName="/customXml/_rels/item101.xml.rels" ContentType="application/vnd.openxmlformats-package.relationships+xml"/>
  <Override PartName="/customXml/_rels/item392.xml.rels" ContentType="application/vnd.openxmlformats-package.relationships+xml"/>
  <Override PartName="/customXml/_rels/item102.xml.rels" ContentType="application/vnd.openxmlformats-package.relationships+xml"/>
  <Override PartName="/customXml/_rels/item393.xml.rels" ContentType="application/vnd.openxmlformats-package.relationships+xml"/>
  <Override PartName="/customXml/_rels/item103.xml.rels" ContentType="application/vnd.openxmlformats-package.relationships+xml"/>
  <Override PartName="/customXml/_rels/item394.xml.rels" ContentType="application/vnd.openxmlformats-package.relationships+xml"/>
  <Override PartName="/customXml/_rels/item104.xml.rels" ContentType="application/vnd.openxmlformats-package.relationships+xml"/>
  <Override PartName="/customXml/_rels/item395.xml.rels" ContentType="application/vnd.openxmlformats-package.relationships+xml"/>
  <Override PartName="/customXml/_rels/item105.xml.rels" ContentType="application/vnd.openxmlformats-package.relationships+xml"/>
  <Override PartName="/customXml/_rels/item396.xml.rels" ContentType="application/vnd.openxmlformats-package.relationships+xml"/>
  <Override PartName="/customXml/_rels/item110.xml.rels" ContentType="application/vnd.openxmlformats-package.relationships+xml"/>
  <Override PartName="/customXml/_rels/item111.xml.rels" ContentType="application/vnd.openxmlformats-package.relationships+xml"/>
  <Override PartName="/customXml/_rels/item112.xml.rels" ContentType="application/vnd.openxmlformats-package.relationships+xml"/>
  <Override PartName="/customXml/_rels/item113.xml.rels" ContentType="application/vnd.openxmlformats-package.relationships+xml"/>
  <Override PartName="/customXml/_rels/item114.xml.rels" ContentType="application/vnd.openxmlformats-package.relationships+xml"/>
  <Override PartName="/customXml/_rels/item115.xml.rels" ContentType="application/vnd.openxmlformats-package.relationships+xml"/>
  <Override PartName="/customXml/_rels/item120.xml.rels" ContentType="application/vnd.openxmlformats-package.relationships+xml"/>
  <Override PartName="/customXml/_rels/item121.xml.rels" ContentType="application/vnd.openxmlformats-package.relationships+xml"/>
  <Override PartName="/customXml/_rels/item122.xml.rels" ContentType="application/vnd.openxmlformats-package.relationships+xml"/>
  <Override PartName="/customXml/_rels/item123.xml.rels" ContentType="application/vnd.openxmlformats-package.relationships+xml"/>
  <Override PartName="/customXml/_rels/item124.xml.rels" ContentType="application/vnd.openxmlformats-package.relationships+xml"/>
  <Override PartName="/customXml/_rels/item125.xml.rels" ContentType="application/vnd.openxmlformats-package.relationships+xml"/>
  <Override PartName="/customXml/_rels/item130.xml.rels" ContentType="application/vnd.openxmlformats-package.relationships+xml"/>
  <Override PartName="/customXml/_rels/item131.xml.rels" ContentType="application/vnd.openxmlformats-package.relationships+xml"/>
  <Override PartName="/customXml/_rels/item132.xml.rels" ContentType="application/vnd.openxmlformats-package.relationships+xml"/>
  <Override PartName="/customXml/_rels/item133.xml.rels" ContentType="application/vnd.openxmlformats-package.relationships+xml"/>
  <Override PartName="/customXml/_rels/item134.xml.rels" ContentType="application/vnd.openxmlformats-package.relationships+xml"/>
  <Override PartName="/customXml/_rels/item135.xml.rels" ContentType="application/vnd.openxmlformats-package.relationships+xml"/>
  <Override PartName="/customXml/_rels/item140.xml.rels" ContentType="application/vnd.openxmlformats-package.relationships+xml"/>
  <Override PartName="/customXml/_rels/item141.xml.rels" ContentType="application/vnd.openxmlformats-package.relationships+xml"/>
  <Override PartName="/customXml/_rels/item142.xml.rels" ContentType="application/vnd.openxmlformats-package.relationships+xml"/>
  <Override PartName="/customXml/_rels/item143.xml.rels" ContentType="application/vnd.openxmlformats-package.relationships+xml"/>
  <Override PartName="/customXml/_rels/item144.xml.rels" ContentType="application/vnd.openxmlformats-package.relationships+xml"/>
  <Override PartName="/customXml/_rels/item145.xml.rels" ContentType="application/vnd.openxmlformats-package.relationships+xml"/>
  <Override PartName="/customXml/_rels/item307.xml.rels" ContentType="application/vnd.openxmlformats-package.relationships+xml"/>
  <Override PartName="/customXml/_rels/item150.xml.rels" ContentType="application/vnd.openxmlformats-package.relationships+xml"/>
  <Override PartName="/customXml/_rels/item308.xml.rels" ContentType="application/vnd.openxmlformats-package.relationships+xml"/>
  <Override PartName="/customXml/_rels/item151.xml.rels" ContentType="application/vnd.openxmlformats-package.relationships+xml"/>
  <Override PartName="/customXml/_rels/item309.xml.rels" ContentType="application/vnd.openxmlformats-package.relationships+xml"/>
  <Override PartName="/customXml/_rels/item152.xml.rels" ContentType="application/vnd.openxmlformats-package.relationships+xml"/>
  <Override PartName="/customXml/_rels/item153.xml.rels" ContentType="application/vnd.openxmlformats-package.relationships+xml"/>
  <Override PartName="/customXml/_rels/item154.xml.rels" ContentType="application/vnd.openxmlformats-package.relationships+xml"/>
  <Override PartName="/customXml/_rels/item155.xml.rels" ContentType="application/vnd.openxmlformats-package.relationships+xml"/>
  <Override PartName="/customXml/_rels/item317.xml.rels" ContentType="application/vnd.openxmlformats-package.relationships+xml"/>
  <Override PartName="/customXml/_rels/item160.xml.rels" ContentType="application/vnd.openxmlformats-package.relationships+xml"/>
  <Override PartName="/customXml/_rels/item318.xml.rels" ContentType="application/vnd.openxmlformats-package.relationships+xml"/>
  <Override PartName="/customXml/_rels/item161.xml.rels" ContentType="application/vnd.openxmlformats-package.relationships+xml"/>
  <Override PartName="/customXml/_rels/item319.xml.rels" ContentType="application/vnd.openxmlformats-package.relationships+xml"/>
  <Override PartName="/customXml/_rels/item162.xml.rels" ContentType="application/vnd.openxmlformats-package.relationships+xml"/>
  <Override PartName="/customXml/_rels/item163.xml.rels" ContentType="application/vnd.openxmlformats-package.relationships+xml"/>
  <Override PartName="/customXml/_rels/item164.xml.rels" ContentType="application/vnd.openxmlformats-package.relationships+xml"/>
  <Override PartName="/customXml/_rels/item165.xml.rels" ContentType="application/vnd.openxmlformats-package.relationships+xml"/>
  <Override PartName="/customXml/_rels/item166.xml.rels" ContentType="application/vnd.openxmlformats-package.relationships+xml"/>
  <Override PartName="/customXml/_rels/item167.xml.rels" ContentType="application/vnd.openxmlformats-package.relationships+xml"/>
  <Override PartName="/customXml/_rels/item168.xml.rels" ContentType="application/vnd.openxmlformats-package.relationships+xml"/>
  <Override PartName="/customXml/_rels/item169.xml.rels" ContentType="application/vnd.openxmlformats-package.relationships+xml"/>
  <Override PartName="/customXml/_rels/item327.xml.rels" ContentType="application/vnd.openxmlformats-package.relationships+xml"/>
  <Override PartName="/customXml/_rels/item170.xml.rels" ContentType="application/vnd.openxmlformats-package.relationships+xml"/>
  <Override PartName="/customXml/_rels/item328.xml.rels" ContentType="application/vnd.openxmlformats-package.relationships+xml"/>
  <Override PartName="/customXml/_rels/item171.xml.rels" ContentType="application/vnd.openxmlformats-package.relationships+xml"/>
  <Override PartName="/customXml/_rels/item329.xml.rels" ContentType="application/vnd.openxmlformats-package.relationships+xml"/>
  <Override PartName="/customXml/_rels/item172.xml.rels" ContentType="application/vnd.openxmlformats-package.relationships+xml"/>
  <Override PartName="/customXml/_rels/item173.xml.rels" ContentType="application/vnd.openxmlformats-package.relationships+xml"/>
  <Override PartName="/customXml/_rels/item174.xml.rels" ContentType="application/vnd.openxmlformats-package.relationships+xml"/>
  <Override PartName="/customXml/_rels/item175.xml.rels" ContentType="application/vnd.openxmlformats-package.relationships+xml"/>
  <Override PartName="/customXml/_rels/item176.xml.rels" ContentType="application/vnd.openxmlformats-package.relationships+xml"/>
  <Override PartName="/customXml/_rels/item177.xml.rels" ContentType="application/vnd.openxmlformats-package.relationships+xml"/>
  <Override PartName="/customXml/_rels/item178.xml.rels" ContentType="application/vnd.openxmlformats-package.relationships+xml"/>
  <Override PartName="/customXml/_rels/item179.xml.rels" ContentType="application/vnd.openxmlformats-package.relationships+xml"/>
  <Override PartName="/customXml/_rels/item337.xml.rels" ContentType="application/vnd.openxmlformats-package.relationships+xml"/>
  <Override PartName="/customXml/_rels/item180.xml.rels" ContentType="application/vnd.openxmlformats-package.relationships+xml"/>
  <Override PartName="/customXml/_rels/item338.xml.rels" ContentType="application/vnd.openxmlformats-package.relationships+xml"/>
  <Override PartName="/customXml/_rels/item181.xml.rels" ContentType="application/vnd.openxmlformats-package.relationships+xml"/>
  <Override PartName="/customXml/_rels/item339.xml.rels" ContentType="application/vnd.openxmlformats-package.relationships+xml"/>
  <Override PartName="/customXml/_rels/item182.xml.rels" ContentType="application/vnd.openxmlformats-package.relationships+xml"/>
  <Override PartName="/customXml/_rels/item183.xml.rels" ContentType="application/vnd.openxmlformats-package.relationships+xml"/>
  <Override PartName="/customXml/_rels/item184.xml.rels" ContentType="application/vnd.openxmlformats-package.relationships+xml"/>
  <Override PartName="/customXml/_rels/item185.xml.rels" ContentType="application/vnd.openxmlformats-package.relationships+xml"/>
  <Override PartName="/customXml/_rels/item186.xml.rels" ContentType="application/vnd.openxmlformats-package.relationships+xml"/>
  <Override PartName="/customXml/_rels/item187.xml.rels" ContentType="application/vnd.openxmlformats-package.relationships+xml"/>
  <Override PartName="/customXml/_rels/item188.xml.rels" ContentType="application/vnd.openxmlformats-package.relationships+xml"/>
  <Override PartName="/customXml/_rels/item189.xml.rels" ContentType="application/vnd.openxmlformats-package.relationships+xml"/>
  <Override PartName="/customXml/_rels/item347.xml.rels" ContentType="application/vnd.openxmlformats-package.relationships+xml"/>
  <Override PartName="/customXml/_rels/item190.xml.rels" ContentType="application/vnd.openxmlformats-package.relationships+xml"/>
  <Override PartName="/customXml/_rels/item348.xml.rels" ContentType="application/vnd.openxmlformats-package.relationships+xml"/>
  <Override PartName="/customXml/_rels/item191.xml.rels" ContentType="application/vnd.openxmlformats-package.relationships+xml"/>
  <Override PartName="/customXml/_rels/item349.xml.rels" ContentType="application/vnd.openxmlformats-package.relationships+xml"/>
  <Override PartName="/customXml/_rels/item192.xml.rels" ContentType="application/vnd.openxmlformats-package.relationships+xml"/>
  <Override PartName="/customXml/_rels/item193.xml.rels" ContentType="application/vnd.openxmlformats-package.relationships+xml"/>
  <Override PartName="/customXml/_rels/item194.xml.rels" ContentType="application/vnd.openxmlformats-package.relationships+xml"/>
  <Override PartName="/customXml/_rels/item195.xml.rels" ContentType="application/vnd.openxmlformats-package.relationships+xml"/>
  <Override PartName="/customXml/_rels/item196.xml.rels" ContentType="application/vnd.openxmlformats-package.relationships+xml"/>
  <Override PartName="/customXml/_rels/item197.xml.rels" ContentType="application/vnd.openxmlformats-package.relationships+xml"/>
  <Override PartName="/customXml/_rels/item198.xml.rels" ContentType="application/vnd.openxmlformats-package.relationships+xml"/>
  <Override PartName="/customXml/_rels/item199.xml.rels" ContentType="application/vnd.openxmlformats-package.relationships+xml"/>
  <Override PartName="/customXml/_rels/item200.xml.rels" ContentType="application/vnd.openxmlformats-package.relationships+xml"/>
  <Override PartName="/customXml/_rels/item491.xml.rels" ContentType="application/vnd.openxmlformats-package.relationships+xml"/>
  <Override PartName="/customXml/_rels/item201.xml.rels" ContentType="application/vnd.openxmlformats-package.relationships+xml"/>
  <Override PartName="/customXml/_rels/item492.xml.rels" ContentType="application/vnd.openxmlformats-package.relationships+xml"/>
  <Override PartName="/customXml/_rels/item202.xml.rels" ContentType="application/vnd.openxmlformats-package.relationships+xml"/>
  <Override PartName="/customXml/_rels/item493.xml.rels" ContentType="application/vnd.openxmlformats-package.relationships+xml"/>
  <Override PartName="/customXml/_rels/item203.xml.rels" ContentType="application/vnd.openxmlformats-package.relationships+xml"/>
  <Override PartName="/customXml/_rels/item494.xml.rels" ContentType="application/vnd.openxmlformats-package.relationships+xml"/>
  <Override PartName="/customXml/_rels/item204.xml.rels" ContentType="application/vnd.openxmlformats-package.relationships+xml"/>
  <Override PartName="/customXml/_rels/item495.xml.rels" ContentType="application/vnd.openxmlformats-package.relationships+xml"/>
  <Override PartName="/customXml/_rels/item205.xml.rels" ContentType="application/vnd.openxmlformats-package.relationships+xml"/>
  <Override PartName="/customXml/_rels/item496.xml.rels" ContentType="application/vnd.openxmlformats-package.relationships+xml"/>
  <Override PartName="/customXml/_rels/item206.xml.rels" ContentType="application/vnd.openxmlformats-package.relationships+xml"/>
  <Override PartName="/customXml/_rels/item497.xml.rels" ContentType="application/vnd.openxmlformats-package.relationships+xml"/>
  <Override PartName="/customXml/_rels/item207.xml.rels" ContentType="application/vnd.openxmlformats-package.relationships+xml"/>
  <Override PartName="/customXml/_rels/item498.xml.rels" ContentType="application/vnd.openxmlformats-package.relationships+xml"/>
  <Override PartName="/customXml/_rels/item208.xml.rels" ContentType="application/vnd.openxmlformats-package.relationships+xml"/>
  <Override PartName="/customXml/_rels/item499.xml.rels" ContentType="application/vnd.openxmlformats-package.relationships+xml"/>
  <Override PartName="/customXml/_rels/item209.xml.rels" ContentType="application/vnd.openxmlformats-package.relationships+xml"/>
  <Override PartName="/customXml/_rels/item210.xml.rels" ContentType="application/vnd.openxmlformats-package.relationships+xml"/>
  <Override PartName="/customXml/_rels/item211.xml.rels" ContentType="application/vnd.openxmlformats-package.relationships+xml"/>
  <Override PartName="/customXml/_rels/item212.xml.rels" ContentType="application/vnd.openxmlformats-package.relationships+xml"/>
  <Override PartName="/customXml/_rels/item213.xml.rels" ContentType="application/vnd.openxmlformats-package.relationships+xml"/>
  <Override PartName="/customXml/_rels/item214.xml.rels" ContentType="application/vnd.openxmlformats-package.relationships+xml"/>
  <Override PartName="/customXml/_rels/item215.xml.rels" ContentType="application/vnd.openxmlformats-package.relationships+xml"/>
  <Override PartName="/customXml/_rels/item216.xml.rels" ContentType="application/vnd.openxmlformats-package.relationships+xml"/>
  <Override PartName="/customXml/_rels/item217.xml.rels" ContentType="application/vnd.openxmlformats-package.relationships+xml"/>
  <Override PartName="/customXml/_rels/item218.xml.rels" ContentType="application/vnd.openxmlformats-package.relationships+xml"/>
  <Override PartName="/customXml/_rels/item219.xml.rels" ContentType="application/vnd.openxmlformats-package.relationships+xml"/>
  <Override PartName="/customXml/_rels/item220.xml.rels" ContentType="application/vnd.openxmlformats-package.relationships+xml"/>
  <Override PartName="/customXml/_rels/item221.xml.rels" ContentType="application/vnd.openxmlformats-package.relationships+xml"/>
  <Override PartName="/customXml/_rels/item222.xml.rels" ContentType="application/vnd.openxmlformats-package.relationships+xml"/>
  <Override PartName="/customXml/_rels/item223.xml.rels" ContentType="application/vnd.openxmlformats-package.relationships+xml"/>
  <Override PartName="/customXml/_rels/item224.xml.rels" ContentType="application/vnd.openxmlformats-package.relationships+xml"/>
  <Override PartName="/customXml/_rels/item225.xml.rels" ContentType="application/vnd.openxmlformats-package.relationships+xml"/>
  <Override PartName="/customXml/_rels/item226.xml.rels" ContentType="application/vnd.openxmlformats-package.relationships+xml"/>
  <Override PartName="/customXml/_rels/item227.xml.rels" ContentType="application/vnd.openxmlformats-package.relationships+xml"/>
  <Override PartName="/customXml/_rels/item228.xml.rels" ContentType="application/vnd.openxmlformats-package.relationships+xml"/>
  <Override PartName="/customXml/_rels/item229.xml.rels" ContentType="application/vnd.openxmlformats-package.relationships+xml"/>
  <Override PartName="/customXml/_rels/item230.xml.rels" ContentType="application/vnd.openxmlformats-package.relationships+xml"/>
  <Override PartName="/customXml/_rels/item231.xml.rels" ContentType="application/vnd.openxmlformats-package.relationships+xml"/>
  <Override PartName="/customXml/_rels/item232.xml.rels" ContentType="application/vnd.openxmlformats-package.relationships+xml"/>
  <Override PartName="/customXml/_rels/item233.xml.rels" ContentType="application/vnd.openxmlformats-package.relationships+xml"/>
  <Override PartName="/customXml/_rels/item234.xml.rels" ContentType="application/vnd.openxmlformats-package.relationships+xml"/>
  <Override PartName="/customXml/_rels/item235.xml.rels" ContentType="application/vnd.openxmlformats-package.relationships+xml"/>
  <Override PartName="/customXml/_rels/item236.xml.rels" ContentType="application/vnd.openxmlformats-package.relationships+xml"/>
  <Override PartName="/customXml/_rels/item237.xml.rels" ContentType="application/vnd.openxmlformats-package.relationships+xml"/>
  <Override PartName="/customXml/_rels/item238.xml.rels" ContentType="application/vnd.openxmlformats-package.relationships+xml"/>
  <Override PartName="/customXml/_rels/item239.xml.rels" ContentType="application/vnd.openxmlformats-package.relationships+xml"/>
  <Override PartName="/customXml/_rels/item240.xml.rels" ContentType="application/vnd.openxmlformats-package.relationships+xml"/>
  <Override PartName="/customXml/_rels/item241.xml.rels" ContentType="application/vnd.openxmlformats-package.relationships+xml"/>
  <Override PartName="/customXml/_rels/item242.xml.rels" ContentType="application/vnd.openxmlformats-package.relationships+xml"/>
  <Override PartName="/customXml/_rels/item243.xml.rels" ContentType="application/vnd.openxmlformats-package.relationships+xml"/>
  <Override PartName="/customXml/_rels/item244.xml.rels" ContentType="application/vnd.openxmlformats-package.relationships+xml"/>
  <Override PartName="/customXml/_rels/item245.xml.rels" ContentType="application/vnd.openxmlformats-package.relationships+xml"/>
  <Override PartName="/customXml/_rels/item246.xml.rels" ContentType="application/vnd.openxmlformats-package.relationships+xml"/>
  <Override PartName="/customXml/_rels/item247.xml.rels" ContentType="application/vnd.openxmlformats-package.relationships+xml"/>
  <Override PartName="/customXml/_rels/item248.xml.rels" ContentType="application/vnd.openxmlformats-package.relationships+xml"/>
  <Override PartName="/customXml/_rels/item249.xml.rels" ContentType="application/vnd.openxmlformats-package.relationships+xml"/>
  <Override PartName="/customXml/_rels/item407.xml.rels" ContentType="application/vnd.openxmlformats-package.relationships+xml"/>
  <Override PartName="/customXml/_rels/item250.xml.rels" ContentType="application/vnd.openxmlformats-package.relationships+xml"/>
  <Override PartName="/customXml/_rels/item408.xml.rels" ContentType="application/vnd.openxmlformats-package.relationships+xml"/>
  <Override PartName="/customXml/_rels/item251.xml.rels" ContentType="application/vnd.openxmlformats-package.relationships+xml"/>
  <Override PartName="/customXml/_rels/item409.xml.rels" ContentType="application/vnd.openxmlformats-package.relationships+xml"/>
  <Override PartName="/customXml/_rels/item252.xml.rels" ContentType="application/vnd.openxmlformats-package.relationships+xml"/>
  <Override PartName="/customXml/_rels/item253.xml.rels" ContentType="application/vnd.openxmlformats-package.relationships+xml"/>
  <Override PartName="/customXml/_rels/item254.xml.rels" ContentType="application/vnd.openxmlformats-package.relationships+xml"/>
  <Override PartName="/customXml/_rels/item255.xml.rels" ContentType="application/vnd.openxmlformats-package.relationships+xml"/>
  <Override PartName="/customXml/_rels/item256.xml.rels" ContentType="application/vnd.openxmlformats-package.relationships+xml"/>
  <Override PartName="/customXml/_rels/item257.xml.rels" ContentType="application/vnd.openxmlformats-package.relationships+xml"/>
  <Override PartName="/customXml/_rels/item258.xml.rels" ContentType="application/vnd.openxmlformats-package.relationships+xml"/>
  <Override PartName="/customXml/_rels/item259.xml.rels" ContentType="application/vnd.openxmlformats-package.relationships+xml"/>
  <Override PartName="/customXml/_rels/item417.xml.rels" ContentType="application/vnd.openxmlformats-package.relationships+xml"/>
  <Override PartName="/customXml/_rels/item260.xml.rels" ContentType="application/vnd.openxmlformats-package.relationships+xml"/>
  <Override PartName="/customXml/_rels/item418.xml.rels" ContentType="application/vnd.openxmlformats-package.relationships+xml"/>
  <Override PartName="/customXml/_rels/item261.xml.rels" ContentType="application/vnd.openxmlformats-package.relationships+xml"/>
  <Override PartName="/customXml/_rels/item419.xml.rels" ContentType="application/vnd.openxmlformats-package.relationships+xml"/>
  <Override PartName="/customXml/_rels/item262.xml.rels" ContentType="application/vnd.openxmlformats-package.relationships+xml"/>
  <Override PartName="/customXml/_rels/item263.xml.rels" ContentType="application/vnd.openxmlformats-package.relationships+xml"/>
  <Override PartName="/customXml/_rels/item264.xml.rels" ContentType="application/vnd.openxmlformats-package.relationships+xml"/>
  <Override PartName="/customXml/_rels/item265.xml.rels" ContentType="application/vnd.openxmlformats-package.relationships+xml"/>
  <Override PartName="/customXml/_rels/item266.xml.rels" ContentType="application/vnd.openxmlformats-package.relationships+xml"/>
  <Override PartName="/customXml/_rels/item267.xml.rels" ContentType="application/vnd.openxmlformats-package.relationships+xml"/>
  <Override PartName="/customXml/_rels/item268.xml.rels" ContentType="application/vnd.openxmlformats-package.relationships+xml"/>
  <Override PartName="/customXml/_rels/item269.xml.rels" ContentType="application/vnd.openxmlformats-package.relationships+xml"/>
  <Override PartName="/customXml/_rels/item427.xml.rels" ContentType="application/vnd.openxmlformats-package.relationships+xml"/>
  <Override PartName="/customXml/_rels/item270.xml.rels" ContentType="application/vnd.openxmlformats-package.relationships+xml"/>
  <Override PartName="/customXml/_rels/item428.xml.rels" ContentType="application/vnd.openxmlformats-package.relationships+xml"/>
  <Override PartName="/customXml/_rels/item271.xml.rels" ContentType="application/vnd.openxmlformats-package.relationships+xml"/>
  <Override PartName="/customXml/_rels/item429.xml.rels" ContentType="application/vnd.openxmlformats-package.relationships+xml"/>
  <Override PartName="/customXml/_rels/item272.xml.rels" ContentType="application/vnd.openxmlformats-package.relationships+xml"/>
  <Override PartName="/customXml/_rels/item273.xml.rels" ContentType="application/vnd.openxmlformats-package.relationships+xml"/>
  <Override PartName="/customXml/_rels/item274.xml.rels" ContentType="application/vnd.openxmlformats-package.relationships+xml"/>
  <Override PartName="/customXml/_rels/item275.xml.rels" ContentType="application/vnd.openxmlformats-package.relationships+xml"/>
  <Override PartName="/customXml/_rels/item276.xml.rels" ContentType="application/vnd.openxmlformats-package.relationships+xml"/>
  <Override PartName="/customXml/_rels/item277.xml.rels" ContentType="application/vnd.openxmlformats-package.relationships+xml"/>
  <Override PartName="/customXml/_rels/item278.xml.rels" ContentType="application/vnd.openxmlformats-package.relationships+xml"/>
  <Override PartName="/customXml/_rels/item279.xml.rels" ContentType="application/vnd.openxmlformats-package.relationships+xml"/>
  <Override PartName="/customXml/_rels/item437.xml.rels" ContentType="application/vnd.openxmlformats-package.relationships+xml"/>
  <Override PartName="/customXml/_rels/item280.xml.rels" ContentType="application/vnd.openxmlformats-package.relationships+xml"/>
  <Override PartName="/customXml/_rels/item438.xml.rels" ContentType="application/vnd.openxmlformats-package.relationships+xml"/>
  <Override PartName="/customXml/_rels/item281.xml.rels" ContentType="application/vnd.openxmlformats-package.relationships+xml"/>
  <Override PartName="/customXml/_rels/item439.xml.rels" ContentType="application/vnd.openxmlformats-package.relationships+xml"/>
  <Override PartName="/customXml/_rels/item282.xml.rels" ContentType="application/vnd.openxmlformats-package.relationships+xml"/>
  <Override PartName="/customXml/_rels/item283.xml.rels" ContentType="application/vnd.openxmlformats-package.relationships+xml"/>
  <Override PartName="/customXml/_rels/item284.xml.rels" ContentType="application/vnd.openxmlformats-package.relationships+xml"/>
  <Override PartName="/customXml/_rels/item285.xml.rels" ContentType="application/vnd.openxmlformats-package.relationships+xml"/>
  <Override PartName="/customXml/_rels/item286.xml.rels" ContentType="application/vnd.openxmlformats-package.relationships+xml"/>
  <Override PartName="/customXml/_rels/item287.xml.rels" ContentType="application/vnd.openxmlformats-package.relationships+xml"/>
  <Override PartName="/customXml/_rels/item288.xml.rels" ContentType="application/vnd.openxmlformats-package.relationships+xml"/>
  <Override PartName="/customXml/_rels/item289.xml.rels" ContentType="application/vnd.openxmlformats-package.relationships+xml"/>
  <Override PartName="/customXml/_rels/item447.xml.rels" ContentType="application/vnd.openxmlformats-package.relationships+xml"/>
  <Override PartName="/customXml/_rels/item290.xml.rels" ContentType="application/vnd.openxmlformats-package.relationships+xml"/>
  <Override PartName="/customXml/_rels/item448.xml.rels" ContentType="application/vnd.openxmlformats-package.relationships+xml"/>
  <Override PartName="/customXml/_rels/item291.xml.rels" ContentType="application/vnd.openxmlformats-package.relationships+xml"/>
  <Override PartName="/customXml/_rels/item449.xml.rels" ContentType="application/vnd.openxmlformats-package.relationships+xml"/>
  <Override PartName="/customXml/_rels/item292.xml.rels" ContentType="application/vnd.openxmlformats-package.relationships+xml"/>
  <Override PartName="/customXml/_rels/item293.xml.rels" ContentType="application/vnd.openxmlformats-package.relationships+xml"/>
  <Override PartName="/customXml/_rels/item294.xml.rels" ContentType="application/vnd.openxmlformats-package.relationships+xml"/>
  <Override PartName="/customXml/_rels/item295.xml.rels" ContentType="application/vnd.openxmlformats-package.relationships+xml"/>
  <Override PartName="/customXml/_rels/item296.xml.rels" ContentType="application/vnd.openxmlformats-package.relationships+xml"/>
  <Override PartName="/customXml/_rels/item297.xml.rels" ContentType="application/vnd.openxmlformats-package.relationships+xml"/>
  <Override PartName="/customXml/_rels/item298.xml.rels" ContentType="application/vnd.openxmlformats-package.relationships+xml"/>
  <Override PartName="/customXml/_rels/item299.xml.rels" ContentType="application/vnd.openxmlformats-package.relationships+xml"/>
  <Override PartName="/customXml/_rels/item300.xml.rels" ContentType="application/vnd.openxmlformats-package.relationships+xml"/>
  <Override PartName="/customXml/_rels/item301.xml.rels" ContentType="application/vnd.openxmlformats-package.relationships+xml"/>
  <Override PartName="/customXml/_rels/item302.xml.rels" ContentType="application/vnd.openxmlformats-package.relationships+xml"/>
  <Override PartName="/customXml/_rels/item303.xml.rels" ContentType="application/vnd.openxmlformats-package.relationships+xml"/>
  <Override PartName="/customXml/_rels/item304.xml.rels" ContentType="application/vnd.openxmlformats-package.relationships+xml"/>
  <Override PartName="/customXml/_rels/item305.xml.rels" ContentType="application/vnd.openxmlformats-package.relationships+xml"/>
  <Override PartName="/customXml/_rels/item306.xml.rels" ContentType="application/vnd.openxmlformats-package.relationships+xml"/>
  <Override PartName="/customXml/_rels/item310.xml.rels" ContentType="application/vnd.openxmlformats-package.relationships+xml"/>
  <Override PartName="/customXml/_rels/item311.xml.rels" ContentType="application/vnd.openxmlformats-package.relationships+xml"/>
  <Override PartName="/customXml/_rels/item312.xml.rels" ContentType="application/vnd.openxmlformats-package.relationships+xml"/>
  <Override PartName="/customXml/_rels/item313.xml.rels" ContentType="application/vnd.openxmlformats-package.relationships+xml"/>
  <Override PartName="/customXml/_rels/item314.xml.rels" ContentType="application/vnd.openxmlformats-package.relationships+xml"/>
  <Override PartName="/customXml/_rels/item315.xml.rels" ContentType="application/vnd.openxmlformats-package.relationships+xml"/>
  <Override PartName="/customXml/_rels/item316.xml.rels" ContentType="application/vnd.openxmlformats-package.relationships+xml"/>
  <Override PartName="/customXml/_rels/item320.xml.rels" ContentType="application/vnd.openxmlformats-package.relationships+xml"/>
  <Override PartName="/customXml/_rels/item321.xml.rels" ContentType="application/vnd.openxmlformats-package.relationships+xml"/>
  <Override PartName="/customXml/_rels/item322.xml.rels" ContentType="application/vnd.openxmlformats-package.relationships+xml"/>
  <Override PartName="/customXml/_rels/item323.xml.rels" ContentType="application/vnd.openxmlformats-package.relationships+xml"/>
  <Override PartName="/customXml/_rels/item324.xml.rels" ContentType="application/vnd.openxmlformats-package.relationships+xml"/>
  <Override PartName="/customXml/_rels/item325.xml.rels" ContentType="application/vnd.openxmlformats-package.relationships+xml"/>
  <Override PartName="/customXml/_rels/item326.xml.rels" ContentType="application/vnd.openxmlformats-package.relationships+xml"/>
  <Override PartName="/customXml/_rels/item330.xml.rels" ContentType="application/vnd.openxmlformats-package.relationships+xml"/>
  <Override PartName="/customXml/_rels/item331.xml.rels" ContentType="application/vnd.openxmlformats-package.relationships+xml"/>
  <Override PartName="/customXml/_rels/item332.xml.rels" ContentType="application/vnd.openxmlformats-package.relationships+xml"/>
  <Override PartName="/customXml/_rels/item333.xml.rels" ContentType="application/vnd.openxmlformats-package.relationships+xml"/>
  <Override PartName="/customXml/_rels/item334.xml.rels" ContentType="application/vnd.openxmlformats-package.relationships+xml"/>
  <Override PartName="/customXml/_rels/item335.xml.rels" ContentType="application/vnd.openxmlformats-package.relationships+xml"/>
  <Override PartName="/customXml/_rels/item336.xml.rels" ContentType="application/vnd.openxmlformats-package.relationships+xml"/>
  <Override PartName="/customXml/_rels/item340.xml.rels" ContentType="application/vnd.openxmlformats-package.relationships+xml"/>
  <Override PartName="/customXml/_rels/item341.xml.rels" ContentType="application/vnd.openxmlformats-package.relationships+xml"/>
  <Override PartName="/customXml/_rels/item342.xml.rels" ContentType="application/vnd.openxmlformats-package.relationships+xml"/>
  <Override PartName="/customXml/_rels/item343.xml.rels" ContentType="application/vnd.openxmlformats-package.relationships+xml"/>
  <Override PartName="/customXml/_rels/item344.xml.rels" ContentType="application/vnd.openxmlformats-package.relationships+xml"/>
  <Override PartName="/customXml/_rels/item345.xml.rels" ContentType="application/vnd.openxmlformats-package.relationships+xml"/>
  <Override PartName="/customXml/_rels/item346.xml.rels" ContentType="application/vnd.openxmlformats-package.relationships+xml"/>
  <Override PartName="/customXml/_rels/item507.xml.rels" ContentType="application/vnd.openxmlformats-package.relationships+xml"/>
  <Override PartName="/customXml/_rels/item350.xml.rels" ContentType="application/vnd.openxmlformats-package.relationships+xml"/>
  <Override PartName="/customXml/_rels/item508.xml.rels" ContentType="application/vnd.openxmlformats-package.relationships+xml"/>
  <Override PartName="/customXml/_rels/item351.xml.rels" ContentType="application/vnd.openxmlformats-package.relationships+xml"/>
  <Override PartName="/customXml/_rels/item509.xml.rels" ContentType="application/vnd.openxmlformats-package.relationships+xml"/>
  <Override PartName="/customXml/_rels/item352.xml.rels" ContentType="application/vnd.openxmlformats-package.relationships+xml"/>
  <Override PartName="/customXml/_rels/item353.xml.rels" ContentType="application/vnd.openxmlformats-package.relationships+xml"/>
  <Override PartName="/customXml/_rels/item354.xml.rels" ContentType="application/vnd.openxmlformats-package.relationships+xml"/>
  <Override PartName="/customXml/_rels/item355.xml.rels" ContentType="application/vnd.openxmlformats-package.relationships+xml"/>
  <Override PartName="/customXml/_rels/item356.xml.rels" ContentType="application/vnd.openxmlformats-package.relationships+xml"/>
  <Override PartName="/customXml/_rels/item357.xml.rels" ContentType="application/vnd.openxmlformats-package.relationships+xml"/>
  <Override PartName="/customXml/_rels/item358.xml.rels" ContentType="application/vnd.openxmlformats-package.relationships+xml"/>
  <Override PartName="/customXml/_rels/item359.xml.rels" ContentType="application/vnd.openxmlformats-package.relationships+xml"/>
  <Override PartName="/customXml/_rels/item360.xml.rels" ContentType="application/vnd.openxmlformats-package.relationships+xml"/>
  <Override PartName="/customXml/_rels/item361.xml.rels" ContentType="application/vnd.openxmlformats-package.relationships+xml"/>
  <Override PartName="/customXml/_rels/item362.xml.rels" ContentType="application/vnd.openxmlformats-package.relationships+xml"/>
  <Override PartName="/customXml/_rels/item363.xml.rels" ContentType="application/vnd.openxmlformats-package.relationships+xml"/>
  <Override PartName="/customXml/_rels/item364.xml.rels" ContentType="application/vnd.openxmlformats-package.relationships+xml"/>
  <Override PartName="/customXml/_rels/item365.xml.rels" ContentType="application/vnd.openxmlformats-package.relationships+xml"/>
  <Override PartName="/customXml/_rels/item370.xml.rels" ContentType="application/vnd.openxmlformats-package.relationships+xml"/>
  <Override PartName="/customXml/_rels/item371.xml.rels" ContentType="application/vnd.openxmlformats-package.relationships+xml"/>
  <Override PartName="/customXml/_rels/item372.xml.rels" ContentType="application/vnd.openxmlformats-package.relationships+xml"/>
  <Override PartName="/customXml/_rels/item373.xml.rels" ContentType="application/vnd.openxmlformats-package.relationships+xml"/>
  <Override PartName="/customXml/_rels/item374.xml.rels" ContentType="application/vnd.openxmlformats-package.relationships+xml"/>
  <Override PartName="/customXml/_rels/item375.xml.rels" ContentType="application/vnd.openxmlformats-package.relationships+xml"/>
  <Override PartName="/customXml/_rels/item376.xml.rels" ContentType="application/vnd.openxmlformats-package.relationships+xml"/>
  <Override PartName="/customXml/_rels/item380.xml.rels" ContentType="application/vnd.openxmlformats-package.relationships+xml"/>
  <Override PartName="/customXml/_rels/item381.xml.rels" ContentType="application/vnd.openxmlformats-package.relationships+xml"/>
  <Override PartName="/customXml/_rels/item382.xml.rels" ContentType="application/vnd.openxmlformats-package.relationships+xml"/>
  <Override PartName="/customXml/_rels/item383.xml.rels" ContentType="application/vnd.openxmlformats-package.relationships+xml"/>
  <Override PartName="/customXml/_rels/item384.xml.rels" ContentType="application/vnd.openxmlformats-package.relationships+xml"/>
  <Override PartName="/customXml/_rels/item385.xml.rels" ContentType="application/vnd.openxmlformats-package.relationships+xml"/>
  <Override PartName="/customXml/_rels/item386.xml.rels" ContentType="application/vnd.openxmlformats-package.relationships+xml"/>
  <Override PartName="/customXml/_rels/item390.xml.rels" ContentType="application/vnd.openxmlformats-package.relationships+xml"/>
  <Override PartName="/customXml/_rels/item405.xml.rels" ContentType="application/vnd.openxmlformats-package.relationships+xml"/>
  <Override PartName="/customXml/_rels/item406.xml.rels" ContentType="application/vnd.openxmlformats-package.relationships+xml"/>
  <Override PartName="/customXml/_rels/item415.xml.rels" ContentType="application/vnd.openxmlformats-package.relationships+xml"/>
  <Override PartName="/customXml/_rels/item416.xml.rels" ContentType="application/vnd.openxmlformats-package.relationships+xml"/>
  <Override PartName="/customXml/_rels/item425.xml.rels" ContentType="application/vnd.openxmlformats-package.relationships+xml"/>
  <Override PartName="/customXml/_rels/item426.xml.rels" ContentType="application/vnd.openxmlformats-package.relationships+xml"/>
  <Override PartName="/customXml/_rels/item435.xml.rels" ContentType="application/vnd.openxmlformats-package.relationships+xml"/>
  <Override PartName="/customXml/_rels/item436.xml.rels" ContentType="application/vnd.openxmlformats-package.relationships+xml"/>
  <Override PartName="/customXml/_rels/item445.xml.rels" ContentType="application/vnd.openxmlformats-package.relationships+xml"/>
  <Override PartName="/customXml/_rels/item446.xml.rels" ContentType="application/vnd.openxmlformats-package.relationships+xml"/>
  <Override PartName="/customXml/_rels/item455.xml.rels" ContentType="application/vnd.openxmlformats-package.relationships+xml"/>
  <Override PartName="/customXml/_rels/item456.xml.rels" ContentType="application/vnd.openxmlformats-package.relationships+xml"/>
  <Override PartName="/customXml/_rels/item457.xml.rels" ContentType="application/vnd.openxmlformats-package.relationships+xml"/>
  <Override PartName="/customXml/_rels/item458.xml.rels" ContentType="application/vnd.openxmlformats-package.relationships+xml"/>
  <Override PartName="/customXml/_rels/item459.xml.rels" ContentType="application/vnd.openxmlformats-package.relationships+xml"/>
  <Override PartName="/customXml/_rels/item460.xml.rels" ContentType="application/vnd.openxmlformats-package.relationships+xml"/>
  <Override PartName="/customXml/_rels/item461.xml.rels" ContentType="application/vnd.openxmlformats-package.relationships+xml"/>
  <Override PartName="/customXml/_rels/item462.xml.rels" ContentType="application/vnd.openxmlformats-package.relationships+xml"/>
  <Override PartName="/customXml/_rels/item463.xml.rels" ContentType="application/vnd.openxmlformats-package.relationships+xml"/>
  <Override PartName="/customXml/_rels/item464.xml.rels" ContentType="application/vnd.openxmlformats-package.relationships+xml"/>
  <Override PartName="/customXml/_rels/item465.xml.rels" ContentType="application/vnd.openxmlformats-package.relationships+xml"/>
  <Override PartName="/customXml/_rels/item466.xml.rels" ContentType="application/vnd.openxmlformats-package.relationships+xml"/>
  <Override PartName="/customXml/_rels/item467.xml.rels" ContentType="application/vnd.openxmlformats-package.relationships+xml"/>
  <Override PartName="/customXml/_rels/item468.xml.rels" ContentType="application/vnd.openxmlformats-package.relationships+xml"/>
  <Override PartName="/customXml/_rels/item469.xml.rels" ContentType="application/vnd.openxmlformats-package.relationships+xml"/>
  <Override PartName="/customXml/_rels/item470.xml.rels" ContentType="application/vnd.openxmlformats-package.relationships+xml"/>
  <Override PartName="/customXml/_rels/item471.xml.rels" ContentType="application/vnd.openxmlformats-package.relationships+xml"/>
  <Override PartName="/customXml/_rels/item472.xml.rels" ContentType="application/vnd.openxmlformats-package.relationships+xml"/>
  <Override PartName="/customXml/_rels/item473.xml.rels" ContentType="application/vnd.openxmlformats-package.relationships+xml"/>
  <Override PartName="/customXml/_rels/item474.xml.rels" ContentType="application/vnd.openxmlformats-package.relationships+xml"/>
  <Override PartName="/customXml/_rels/item475.xml.rels" ContentType="application/vnd.openxmlformats-package.relationships+xml"/>
  <Override PartName="/customXml/_rels/item476.xml.rels" ContentType="application/vnd.openxmlformats-package.relationships+xml"/>
  <Override PartName="/customXml/_rels/item477.xml.rels" ContentType="application/vnd.openxmlformats-package.relationships+xml"/>
  <Override PartName="/customXml/_rels/item478.xml.rels" ContentType="application/vnd.openxmlformats-package.relationships+xml"/>
  <Override PartName="/customXml/_rels/item479.xml.rels" ContentType="application/vnd.openxmlformats-package.relationships+xml"/>
  <Override PartName="/customXml/_rels/item480.xml.rels" ContentType="application/vnd.openxmlformats-package.relationships+xml"/>
  <Override PartName="/customXml/_rels/item481.xml.rels" ContentType="application/vnd.openxmlformats-package.relationships+xml"/>
  <Override PartName="/customXml/_rels/item482.xml.rels" ContentType="application/vnd.openxmlformats-package.relationships+xml"/>
  <Override PartName="/customXml/_rels/item483.xml.rels" ContentType="application/vnd.openxmlformats-package.relationships+xml"/>
  <Override PartName="/customXml/_rels/item484.xml.rels" ContentType="application/vnd.openxmlformats-package.relationships+xml"/>
  <Override PartName="/customXml/_rels/item485.xml.rels" ContentType="application/vnd.openxmlformats-package.relationships+xml"/>
  <Override PartName="/customXml/_rels/item486.xml.rels" ContentType="application/vnd.openxmlformats-package.relationships+xml"/>
  <Override PartName="/customXml/_rels/item487.xml.rels" ContentType="application/vnd.openxmlformats-package.relationships+xml"/>
  <Override PartName="/customXml/_rels/item488.xml.rels" ContentType="application/vnd.openxmlformats-package.relationships+xml"/>
  <Override PartName="/customXml/_rels/item489.xml.rels" ContentType="application/vnd.openxmlformats-package.relationships+xml"/>
  <Override PartName="/customXml/_rels/item490.xml.rels" ContentType="application/vnd.openxmlformats-package.relationships+xml"/>
  <Override PartName="/customXml/_rels/item500.xml.rels" ContentType="application/vnd.openxmlformats-package.relationships+xml"/>
  <Override PartName="/customXml/_rels/item501.xml.rels" ContentType="application/vnd.openxmlformats-package.relationships+xml"/>
  <Override PartName="/customXml/_rels/item502.xml.rels" ContentType="application/vnd.openxmlformats-package.relationships+xml"/>
  <Override PartName="/customXml/_rels/item503.xml.rels" ContentType="application/vnd.openxmlformats-package.relationships+xml"/>
  <Override PartName="/customXml/_rels/item504.xml.rels" ContentType="application/vnd.openxmlformats-package.relationships+xml"/>
  <Override PartName="/customXml/_rels/item505.xml.rels" ContentType="application/vnd.openxmlformats-package.relationships+xml"/>
  <Override PartName="/customXml/_rels/item506.xml.rels" ContentType="application/vnd.openxmlformats-package.relationships+xml"/>
  <Override PartName="/customXml/_rels/item510.xml.rels" ContentType="application/vnd.openxmlformats-package.relationships+xml"/>
  <Override PartName="/customXml/_rels/item511.xml.rels" ContentType="application/vnd.openxmlformats-package.relationships+xml"/>
  <Override PartName="/customXml/_rels/item512.xml.rels" ContentType="application/vnd.openxmlformats-package.relationships+xml"/>
  <Override PartName="/customXml/_rels/item513.xml.rels" ContentType="application/vnd.openxmlformats-package.relationships+xml"/>
  <Override PartName="/customXml/_rels/item514.xml.rels" ContentType="application/vnd.openxmlformats-package.relationships+xml"/>
  <Override PartName="/customXml/_rels/item515.xml.rels" ContentType="application/vnd.openxmlformats-package.relationships+xml"/>
  <Override PartName="/customXml/_rels/item516.xml.rels" ContentType="application/vnd.openxmlformats-package.relationships+xml"/>
  <Override PartName="/customXml/_rels/item517.xml.rels" ContentType="application/vnd.openxmlformats-package.relationships+xml"/>
  <Override PartName="/customXml/_rels/item518.xml.rels" ContentType="application/vnd.openxmlformats-package.relationships+xml"/>
  <Override PartName="/customXml/_rels/item519.xml.rels" ContentType="application/vnd.openxmlformats-package.relationships+xml"/>
  <Override PartName="/customXml/_rels/item520.xml.rels" ContentType="application/vnd.openxmlformats-package.relationships+xml"/>
  <Override PartName="/customXml/_rels/item521.xml.rels" ContentType="application/vnd.openxmlformats-package.relationships+xml"/>
  <Override PartName="/customXml/_rels/item522.xml.rels" ContentType="application/vnd.openxmlformats-package.relationships+xml"/>
  <Override PartName="/customXml/_rels/item523.xml.rels" ContentType="application/vnd.openxmlformats-package.relationships+xml"/>
  <Override PartName="/customXml/_rels/item524.xml.rels" ContentType="application/vnd.openxmlformats-package.relationships+xml"/>
  <Override PartName="/customXml/_rels/item525.xml.rels" ContentType="application/vnd.openxmlformats-package.relationships+xml"/>
  <Override PartName="/customXml/_rels/item526.xml.rels" ContentType="application/vnd.openxmlformats-package.relationships+xml"/>
  <Override PartName="/customXml/_rels/item527.xml.rels" ContentType="application/vnd.openxmlformats-package.relationships+xml"/>
  <Override PartName="/customXml/_rels/item528.xml.rels" ContentType="application/vnd.openxmlformats-package.relationships+xml"/>
  <Override PartName="/customXml/_rels/item529.xml.rels" ContentType="application/vnd.openxmlformats-package.relationships+xml"/>
  <Override PartName="/customXml/_rels/item530.xml.rels" ContentType="application/vnd.openxmlformats-package.relationships+xml"/>
  <Override PartName="/customXml/_rels/item531.xml.rels" ContentType="application/vnd.openxmlformats-package.relationships+xml"/>
  <Override PartName="/customXml/_rels/item532.xml.rels" ContentType="application/vnd.openxmlformats-package.relationships+xml"/>
  <Override PartName="/customXml/_rels/item533.xml.rels" ContentType="application/vnd.openxmlformats-package.relationships+xml"/>
  <Override PartName="/customXml/_rels/item534.xml.rels" ContentType="application/vnd.openxmlformats-package.relationships+xml"/>
  <Override PartName="/customXml/_rels/item535.xml.rels" ContentType="application/vnd.openxmlformats-package.relationships+xml"/>
  <Override PartName="/customXml/_rels/item536.xml.rels" ContentType="application/vnd.openxmlformats-package.relationships+xml"/>
  <Override PartName="/customXml/_rels/item537.xml.rels" ContentType="application/vnd.openxmlformats-package.relationships+xml"/>
  <Override PartName="/customXml/_rels/item538.xml.rels" ContentType="application/vnd.openxmlformats-package.relationships+xml"/>
  <Override PartName="/customXml/_rels/item539.xml.rels" ContentType="application/vnd.openxmlformats-package.relationships+xml"/>
  <Override PartName="/customXml/_rels/item540.xml.rels" ContentType="application/vnd.openxmlformats-package.relationships+xml"/>
  <Override PartName="/customXml/_rels/item541.xml.rels" ContentType="application/vnd.openxmlformats-package.relationships+xml"/>
  <Override PartName="/customXml/_rels/item542.xml.rels" ContentType="application/vnd.openxmlformats-package.relationships+xml"/>
  <Override PartName="/customXml/_rels/item543.xml.rels" ContentType="application/vnd.openxmlformats-package.relationships+xml"/>
  <Override PartName="/customXml/_rels/item544.xml.rels" ContentType="application/vnd.openxmlformats-package.relationships+xml"/>
  <Override PartName="/customXml/_rels/item545.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lang w:val="en-US"/>
        </w:rPr>
      </w:pPr>
      <w:r>
        <w:rPr>
          <w:lang w:val="en-US"/>
        </w:rPr>
      </w:r>
      <w:bookmarkStart w:id="0" w:name="_GoBack"/>
      <w:bookmarkStart w:id="1" w:name="_GoBack"/>
      <w:bookmarkEnd w:id="1"/>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pPr>
      <w:r>
        <w:rPr>
          <w:b/>
          <w:bCs/>
          <w:sz w:val="48"/>
          <w:lang w:val="en-US"/>
        </w:rPr>
        <w:t xml:space="preserve">PROJECT </w:t>
      </w:r>
      <w:r>
        <w:rPr>
          <w:b/>
          <w:bCs/>
          <w:color w:val="0070C0"/>
          <w:sz w:val="48"/>
          <w:lang w:val="en-US"/>
        </w:rPr>
        <w:t>UNITY GAME</w:t>
      </w:r>
    </w:p>
    <w:p>
      <w:pPr>
        <w:pStyle w:val="Normal"/>
        <w:rPr>
          <w:sz w:val="20"/>
          <w:szCs w:val="20"/>
          <w:lang w:val="en-US"/>
        </w:rPr>
      </w:pPr>
      <w:r>
        <w:rPr>
          <w:sz w:val="20"/>
          <w:szCs w:val="20"/>
          <w:lang w:val="en-US"/>
        </w:rPr>
      </w:r>
    </w:p>
    <w:p>
      <w:pPr>
        <w:pStyle w:val="Normal"/>
        <w:jc w:val="both"/>
        <w:rPr/>
      </w:pPr>
      <w:r>
        <w:rPr>
          <w:sz w:val="28"/>
          <w:szCs w:val="28"/>
          <w:lang w:val="en-US"/>
        </w:rPr>
        <w:t xml:space="preserve">PROJECT CLOSING REPORT VERSION </w:t>
      </w:r>
      <w:r>
        <w:rPr>
          <w:sz w:val="28"/>
          <w:szCs w:val="28"/>
          <w:lang w:val="en-US"/>
        </w:rPr>
        <w:t>1.0</w:t>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TOCBase"/>
        <w:tabs>
          <w:tab w:val="clear" w:pos="6480"/>
        </w:tabs>
        <w:spacing w:lineRule="auto" w:line="240" w:before="0" w:after="0"/>
        <w:rPr>
          <w:rFonts w:ascii="Verdana" w:hAnsi="Verdana"/>
          <w:sz w:val="24"/>
          <w:lang w:val="en-US"/>
        </w:rPr>
      </w:pPr>
      <w:r>
        <w:rPr>
          <w:rFonts w:ascii="Verdana" w:hAnsi="Verdana"/>
          <w:sz w:val="24"/>
          <w:lang w:val="en-US"/>
        </w:rPr>
      </w:r>
    </w:p>
    <w:p>
      <w:pPr>
        <w:pStyle w:val="TOCBase"/>
        <w:tabs>
          <w:tab w:val="clear" w:pos="6480"/>
        </w:tabs>
        <w:spacing w:lineRule="auto" w:line="240" w:before="0" w:after="0"/>
        <w:rPr>
          <w:rFonts w:ascii="Verdana" w:hAnsi="Verdana"/>
          <w:sz w:val="24"/>
          <w:lang w:val="en-US"/>
        </w:rPr>
      </w:pPr>
      <w:r>
        <w:rPr>
          <w:rFonts w:ascii="Verdana" w:hAnsi="Verdana"/>
          <w:sz w:val="24"/>
          <w:lang w:val="en-US"/>
        </w:rPr>
        <w:t>THE VERSION HISTORY OF THE DOCUMENT</w:t>
      </w:r>
    </w:p>
    <w:p>
      <w:pPr>
        <w:pStyle w:val="Normal"/>
        <w:rPr>
          <w:lang w:val="en-US"/>
        </w:rPr>
      </w:pPr>
      <w:r>
        <w:rPr>
          <w:lang w:val="en-US"/>
        </w:rPr>
      </w:r>
    </w:p>
    <w:tbl>
      <w:tblPr>
        <w:tblW w:w="9709" w:type="dxa"/>
        <w:jc w:val="left"/>
        <w:tblInd w:w="7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70" w:type="dxa"/>
          <w:bottom w:w="0" w:type="dxa"/>
          <w:right w:w="70" w:type="dxa"/>
        </w:tblCellMar>
        <w:tblLook w:firstRow="0" w:noVBand="0" w:lastRow="0" w:firstColumn="0" w:lastColumn="0" w:noHBand="0" w:val="0000"/>
      </w:tblPr>
      <w:tblGrid>
        <w:gridCol w:w="1620"/>
        <w:gridCol w:w="1800"/>
        <w:gridCol w:w="3781"/>
        <w:gridCol w:w="2507"/>
      </w:tblGrid>
      <w:tr>
        <w:trPr/>
        <w:tc>
          <w:tcPr>
            <w:tcW w:w="162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pct15"/>
          </w:tcPr>
          <w:p>
            <w:pPr>
              <w:pStyle w:val="Header"/>
              <w:tabs>
                <w:tab w:val="center" w:pos="4153" w:leader="none"/>
                <w:tab w:val="right" w:pos="8306" w:leader="none"/>
              </w:tabs>
              <w:spacing w:before="0" w:after="240"/>
              <w:rPr>
                <w:rFonts w:ascii="Verdana" w:hAnsi="Verdana"/>
                <w:sz w:val="22"/>
                <w:szCs w:val="22"/>
                <w:lang w:val="en-US"/>
              </w:rPr>
            </w:pPr>
            <w:r>
              <w:rPr>
                <w:rFonts w:ascii="Verdana" w:hAnsi="Verdana"/>
                <w:sz w:val="22"/>
                <w:szCs w:val="22"/>
                <w:lang w:val="en-US"/>
              </w:rPr>
              <w:t>VERSION No.</w:t>
            </w:r>
          </w:p>
        </w:tc>
        <w:tc>
          <w:tcPr>
            <w:tcW w:w="180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pct15"/>
          </w:tcPr>
          <w:p>
            <w:pPr>
              <w:pStyle w:val="Header"/>
              <w:tabs>
                <w:tab w:val="center" w:pos="4153" w:leader="none"/>
                <w:tab w:val="right" w:pos="8306" w:leader="none"/>
              </w:tabs>
              <w:spacing w:before="0" w:after="240"/>
              <w:rPr>
                <w:rFonts w:ascii="Verdana" w:hAnsi="Verdana"/>
                <w:sz w:val="22"/>
                <w:szCs w:val="22"/>
                <w:lang w:val="en-US"/>
              </w:rPr>
            </w:pPr>
            <w:r>
              <w:rPr>
                <w:rFonts w:ascii="Verdana" w:hAnsi="Verdana"/>
                <w:sz w:val="22"/>
                <w:szCs w:val="22"/>
                <w:lang w:val="en-US"/>
              </w:rPr>
              <w:t>DATE</w:t>
            </w:r>
          </w:p>
        </w:tc>
        <w:tc>
          <w:tcPr>
            <w:tcW w:w="378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pct15"/>
          </w:tcPr>
          <w:p>
            <w:pPr>
              <w:pStyle w:val="Header"/>
              <w:tabs>
                <w:tab w:val="center" w:pos="4153" w:leader="none"/>
                <w:tab w:val="right" w:pos="8306" w:leader="none"/>
              </w:tabs>
              <w:spacing w:before="0" w:after="240"/>
              <w:rPr>
                <w:rFonts w:ascii="Verdana" w:hAnsi="Verdana"/>
                <w:sz w:val="22"/>
                <w:szCs w:val="22"/>
                <w:lang w:val="en-US"/>
              </w:rPr>
            </w:pPr>
            <w:r>
              <w:rPr>
                <w:rFonts w:ascii="Verdana" w:hAnsi="Verdana"/>
                <w:sz w:val="22"/>
                <w:szCs w:val="22"/>
                <w:lang w:val="en-US"/>
              </w:rPr>
              <w:t>REASON FOR CHANGE</w:t>
            </w:r>
          </w:p>
        </w:tc>
        <w:tc>
          <w:tcPr>
            <w:tcW w:w="250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pct15"/>
          </w:tcPr>
          <w:p>
            <w:pPr>
              <w:pStyle w:val="Header"/>
              <w:tabs>
                <w:tab w:val="center" w:pos="4153" w:leader="none"/>
                <w:tab w:val="right" w:pos="8306" w:leader="none"/>
              </w:tabs>
              <w:spacing w:before="0" w:after="240"/>
              <w:rPr>
                <w:rFonts w:ascii="Verdana" w:hAnsi="Verdana"/>
                <w:sz w:val="22"/>
                <w:szCs w:val="22"/>
                <w:lang w:val="en-US"/>
              </w:rPr>
            </w:pPr>
            <w:r>
              <w:rPr>
                <w:rFonts w:ascii="Verdana" w:hAnsi="Verdana"/>
                <w:sz w:val="22"/>
                <w:szCs w:val="22"/>
                <w:lang w:val="en-US"/>
              </w:rPr>
              <w:t>AUTHOR/ACCEPTOR</w:t>
            </w:r>
          </w:p>
        </w:tc>
      </w:tr>
      <w:tr>
        <w:trPr/>
        <w:tc>
          <w:tcPr>
            <w:tcW w:w="162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Pr>
          <w:p>
            <w:pPr>
              <w:pStyle w:val="Header"/>
              <w:spacing w:before="0" w:after="240"/>
              <w:rPr>
                <w:rFonts w:ascii="Verdana" w:hAnsi="Verdana"/>
                <w:sz w:val="22"/>
                <w:szCs w:val="22"/>
                <w:lang w:val="en-US"/>
              </w:rPr>
            </w:pPr>
            <w:r>
              <w:rPr>
                <w:rFonts w:ascii="Verdana" w:hAnsi="Verdana"/>
                <w:sz w:val="22"/>
                <w:szCs w:val="22"/>
                <w:lang w:val="en-US"/>
              </w:rPr>
            </w:r>
          </w:p>
        </w:tc>
        <w:tc>
          <w:tcPr>
            <w:tcW w:w="180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Pr>
          <w:p>
            <w:pPr>
              <w:pStyle w:val="Header"/>
              <w:spacing w:before="0" w:after="240"/>
              <w:rPr>
                <w:rFonts w:ascii="Verdana" w:hAnsi="Verdana"/>
                <w:sz w:val="22"/>
                <w:szCs w:val="22"/>
                <w:lang w:val="en-US"/>
              </w:rPr>
            </w:pPr>
            <w:r>
              <w:rPr>
                <w:rFonts w:ascii="Verdana" w:hAnsi="Verdana"/>
                <w:sz w:val="22"/>
                <w:szCs w:val="22"/>
                <w:lang w:val="en-US"/>
              </w:rPr>
            </w:r>
          </w:p>
        </w:tc>
        <w:tc>
          <w:tcPr>
            <w:tcW w:w="378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Pr>
          <w:p>
            <w:pPr>
              <w:pStyle w:val="Header"/>
              <w:spacing w:before="0" w:after="240"/>
              <w:rPr>
                <w:rFonts w:ascii="Verdana" w:hAnsi="Verdana"/>
                <w:sz w:val="22"/>
                <w:szCs w:val="22"/>
                <w:lang w:val="en-US"/>
              </w:rPr>
            </w:pPr>
            <w:r>
              <w:rPr>
                <w:rFonts w:ascii="Verdana" w:hAnsi="Verdana"/>
                <w:sz w:val="22"/>
                <w:szCs w:val="22"/>
                <w:lang w:val="en-US"/>
              </w:rPr>
            </w:r>
          </w:p>
        </w:tc>
        <w:tc>
          <w:tcPr>
            <w:tcW w:w="250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Pr>
          <w:p>
            <w:pPr>
              <w:pStyle w:val="Header"/>
              <w:spacing w:before="0" w:after="240"/>
              <w:rPr>
                <w:rFonts w:ascii="Verdana" w:hAnsi="Verdana"/>
                <w:sz w:val="22"/>
                <w:szCs w:val="22"/>
                <w:lang w:val="en-US"/>
              </w:rPr>
            </w:pPr>
            <w:r>
              <w:rPr>
                <w:rFonts w:ascii="Verdana" w:hAnsi="Verdana"/>
                <w:sz w:val="22"/>
                <w:szCs w:val="22"/>
                <w:lang w:val="en-US"/>
              </w:rPr>
            </w:r>
          </w:p>
        </w:tc>
      </w:tr>
      <w:tr>
        <w:trPr/>
        <w:tc>
          <w:tcPr>
            <w:tcW w:w="162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Pr>
          <w:p>
            <w:pPr>
              <w:pStyle w:val="Header"/>
              <w:spacing w:before="0" w:after="240"/>
              <w:jc w:val="center"/>
              <w:rPr>
                <w:rFonts w:ascii="Verdana" w:hAnsi="Verdana"/>
                <w:sz w:val="22"/>
                <w:szCs w:val="22"/>
                <w:lang w:val="en-US"/>
              </w:rPr>
            </w:pPr>
            <w:r>
              <w:rPr>
                <w:rFonts w:ascii="Verdana" w:hAnsi="Verdana"/>
                <w:sz w:val="22"/>
                <w:szCs w:val="22"/>
                <w:lang w:val="en-US"/>
              </w:rPr>
              <w:t>1.0</w:t>
            </w:r>
          </w:p>
        </w:tc>
        <w:tc>
          <w:tcPr>
            <w:tcW w:w="180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Pr>
          <w:p>
            <w:pPr>
              <w:pStyle w:val="Header"/>
              <w:spacing w:before="0" w:after="240"/>
              <w:rPr/>
            </w:pPr>
            <w:r>
              <w:rPr>
                <w:rFonts w:ascii="Verdana" w:hAnsi="Verdana"/>
                <w:sz w:val="22"/>
                <w:szCs w:val="22"/>
                <w:lang w:val="en-US"/>
              </w:rPr>
              <w:t>22.12.2018</w:t>
            </w:r>
          </w:p>
        </w:tc>
        <w:tc>
          <w:tcPr>
            <w:tcW w:w="378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Pr>
          <w:p>
            <w:pPr>
              <w:pStyle w:val="Header"/>
              <w:spacing w:before="0" w:after="240"/>
              <w:rPr/>
            </w:pPr>
            <w:r>
              <w:rPr>
                <w:rFonts w:ascii="Verdana" w:hAnsi="Verdana"/>
                <w:sz w:val="22"/>
                <w:szCs w:val="22"/>
                <w:lang w:val="en-US"/>
              </w:rPr>
              <w:t>Finished</w:t>
            </w:r>
          </w:p>
        </w:tc>
        <w:tc>
          <w:tcPr>
            <w:tcW w:w="250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Pr>
          <w:p>
            <w:pPr>
              <w:pStyle w:val="Header"/>
              <w:spacing w:before="0" w:after="240"/>
              <w:rPr/>
            </w:pPr>
            <w:r>
              <w:rPr>
                <w:rFonts w:ascii="Verdana" w:hAnsi="Verdana"/>
                <w:sz w:val="22"/>
                <w:szCs w:val="22"/>
                <w:lang w:val="en-US"/>
              </w:rPr>
              <w:t>Aalto</w:t>
            </w:r>
          </w:p>
        </w:tc>
      </w:tr>
      <w:tr>
        <w:trPr/>
        <w:tc>
          <w:tcPr>
            <w:tcW w:w="162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Header"/>
              <w:spacing w:before="0" w:after="240"/>
              <w:jc w:val="center"/>
              <w:rPr>
                <w:rFonts w:ascii="Verdana" w:hAnsi="Verdana"/>
                <w:sz w:val="22"/>
                <w:szCs w:val="22"/>
                <w:lang w:val="en-US"/>
              </w:rPr>
            </w:pPr>
            <w:r>
              <w:rPr>
                <w:rFonts w:ascii="Verdana" w:hAnsi="Verdana"/>
                <w:sz w:val="22"/>
                <w:szCs w:val="22"/>
                <w:lang w:val="en-US"/>
              </w:rPr>
              <w:t>0.1</w:t>
            </w:r>
          </w:p>
        </w:tc>
        <w:tc>
          <w:tcPr>
            <w:tcW w:w="180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Header"/>
              <w:tabs>
                <w:tab w:val="center" w:pos="4153" w:leader="none"/>
                <w:tab w:val="right" w:pos="8306" w:leader="none"/>
              </w:tabs>
              <w:spacing w:before="0" w:after="240"/>
              <w:rPr>
                <w:rFonts w:ascii="Verdana" w:hAnsi="Verdana"/>
                <w:sz w:val="22"/>
                <w:szCs w:val="22"/>
                <w:lang w:val="en-US"/>
              </w:rPr>
            </w:pPr>
            <w:r>
              <w:rPr>
                <w:rFonts w:ascii="Verdana" w:hAnsi="Verdana"/>
                <w:sz w:val="22"/>
                <w:szCs w:val="22"/>
                <w:lang w:val="en-US"/>
              </w:rPr>
              <w:t>28.5.2015</w:t>
            </w:r>
          </w:p>
        </w:tc>
        <w:tc>
          <w:tcPr>
            <w:tcW w:w="378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Header"/>
              <w:tabs>
                <w:tab w:val="center" w:pos="4153" w:leader="none"/>
                <w:tab w:val="right" w:pos="8306" w:leader="none"/>
              </w:tabs>
              <w:spacing w:before="0" w:after="240"/>
              <w:rPr>
                <w:rFonts w:ascii="Verdana" w:hAnsi="Verdana"/>
                <w:sz w:val="22"/>
                <w:szCs w:val="22"/>
                <w:lang w:val="en-US"/>
              </w:rPr>
            </w:pPr>
            <w:r>
              <w:rPr>
                <w:rFonts w:ascii="Verdana" w:hAnsi="Verdana"/>
                <w:sz w:val="22"/>
                <w:szCs w:val="22"/>
                <w:lang w:val="en-US"/>
              </w:rPr>
              <w:t>Initial version</w:t>
            </w:r>
          </w:p>
        </w:tc>
        <w:tc>
          <w:tcPr>
            <w:tcW w:w="250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Header"/>
              <w:tabs>
                <w:tab w:val="center" w:pos="4153" w:leader="none"/>
                <w:tab w:val="right" w:pos="8306" w:leader="none"/>
              </w:tabs>
              <w:spacing w:before="0" w:after="240"/>
              <w:rPr>
                <w:rFonts w:ascii="Verdana" w:hAnsi="Verdana"/>
                <w:sz w:val="22"/>
                <w:szCs w:val="22"/>
                <w:lang w:val="en-US"/>
              </w:rPr>
            </w:pPr>
            <w:r>
              <w:rPr>
                <w:rFonts w:ascii="Verdana" w:hAnsi="Verdana"/>
                <w:sz w:val="22"/>
                <w:szCs w:val="22"/>
                <w:lang w:val="en-US"/>
              </w:rPr>
              <w:t>MEST</w:t>
            </w:r>
          </w:p>
        </w:tc>
      </w:tr>
    </w:tbl>
    <w:p>
      <w:pPr>
        <w:pStyle w:val="Normal"/>
        <w:rPr>
          <w:lang w:val="en-US"/>
        </w:rPr>
      </w:pPr>
      <w:r>
        <w:rPr>
          <w:lang w:val="en-US"/>
        </w:rPr>
      </w:r>
    </w:p>
    <w:p>
      <w:pPr>
        <w:pStyle w:val="Normal"/>
        <w:rPr>
          <w:b/>
          <w:b/>
          <w:bCs/>
          <w:lang w:val="en-US"/>
        </w:rPr>
      </w:pPr>
      <w:r>
        <w:rPr>
          <w:b/>
          <w:bCs/>
          <w:lang w:val="en-US"/>
        </w:rPr>
      </w:r>
      <w:r>
        <w:br w:type="page"/>
      </w:r>
    </w:p>
    <w:p>
      <w:pPr>
        <w:pStyle w:val="Title"/>
        <w:rPr>
          <w:lang w:val="en-US"/>
        </w:rPr>
      </w:pPr>
      <w:bookmarkStart w:id="2" w:name="_Toc433209122"/>
      <w:r>
        <w:rPr>
          <w:lang w:val="en-US"/>
        </w:rPr>
        <w:t>LIST OF CONTENTS</w:t>
      </w:r>
      <w:bookmarkEnd w:id="2"/>
    </w:p>
    <w:p>
      <w:pPr>
        <w:pStyle w:val="Contents1"/>
        <w:rPr/>
      </w:pPr>
      <w:r>
        <w:rPr/>
      </w:r>
    </w:p>
    <w:p>
      <w:pPr>
        <w:pStyle w:val="Contents1"/>
        <w:tabs>
          <w:tab w:val="right" w:pos="8504" w:leader="dot"/>
        </w:tabs>
        <w:rPr/>
      </w:pPr>
      <w:r>
        <w:fldChar w:fldCharType="begin"/>
      </w:r>
      <w:r>
        <w:rPr>
          <w:webHidden/>
          <w:rStyle w:val="IndexLink"/>
        </w:rPr>
        <w:instrText> TOC \z \o "1-3" \h</w:instrText>
      </w:r>
      <w:r>
        <w:rPr>
          <w:webHidden/>
          <w:rStyle w:val="IndexLink"/>
        </w:rPr>
        <w:fldChar w:fldCharType="separate"/>
      </w:r>
      <w:hyperlink w:anchor="__RefHeading___Toc680_1383297792">
        <w:r>
          <w:rPr>
            <w:webHidden/>
            <w:rStyle w:val="IndexLink"/>
          </w:rPr>
          <w:t>1 THE DESCRIPTION OF THE PROJECT</w:t>
          <w:tab/>
          <w:t>4</w:t>
        </w:r>
      </w:hyperlink>
    </w:p>
    <w:p>
      <w:pPr>
        <w:pStyle w:val="Contents1"/>
        <w:tabs>
          <w:tab w:val="right" w:pos="8504" w:leader="dot"/>
        </w:tabs>
        <w:rPr/>
      </w:pPr>
      <w:hyperlink w:anchor="__RefHeading___Toc682_1383297792">
        <w:r>
          <w:rPr>
            <w:webHidden/>
            <w:rStyle w:val="IndexLink"/>
          </w:rPr>
          <w:t>2 RESULTS OF THE PROJECT</w:t>
          <w:tab/>
          <w:t>4</w:t>
        </w:r>
      </w:hyperlink>
    </w:p>
    <w:p>
      <w:pPr>
        <w:pStyle w:val="Contents1"/>
        <w:tabs>
          <w:tab w:val="right" w:pos="8504" w:leader="dot"/>
        </w:tabs>
        <w:rPr/>
      </w:pPr>
      <w:hyperlink w:anchor="__RefHeading___Toc690_1383297792">
        <w:r>
          <w:rPr>
            <w:webHidden/>
            <w:rStyle w:val="IndexLink"/>
          </w:rPr>
          <w:t>3 GENERAL EVALUATION OF THE PROGRESSION OF THE PROJECT</w:t>
          <w:tab/>
          <w:t>5</w:t>
        </w:r>
      </w:hyperlink>
    </w:p>
    <w:p>
      <w:pPr>
        <w:pStyle w:val="Contents1"/>
        <w:tabs>
          <w:tab w:val="right" w:pos="8504" w:leader="dot"/>
        </w:tabs>
        <w:rPr/>
      </w:pPr>
      <w:hyperlink w:anchor="__RefHeading___Toc692_1383297792">
        <w:r>
          <w:rPr>
            <w:webHidden/>
            <w:rStyle w:val="IndexLink"/>
          </w:rPr>
          <w:t>4 THE EXPERIENCES OF THE USED TOOLS AND METHODS</w:t>
          <w:tab/>
          <w:t>5</w:t>
        </w:r>
      </w:hyperlink>
    </w:p>
    <w:p>
      <w:pPr>
        <w:pStyle w:val="Contents1"/>
        <w:tabs>
          <w:tab w:val="right" w:pos="8504" w:leader="dot"/>
        </w:tabs>
        <w:rPr/>
      </w:pPr>
      <w:hyperlink w:anchor="__RefHeading___Toc694_1383297792">
        <w:r>
          <w:rPr>
            <w:webHidden/>
            <w:rStyle w:val="IndexLink"/>
          </w:rPr>
          <w:t>5 PERSONAL EXPERIENCES AND LEARNING</w:t>
          <w:tab/>
          <w:t>6</w:t>
        </w:r>
      </w:hyperlink>
    </w:p>
    <w:p>
      <w:pPr>
        <w:pStyle w:val="Contents1"/>
        <w:tabs>
          <w:tab w:val="right" w:pos="8504" w:leader="dot"/>
        </w:tabs>
        <w:rPr/>
      </w:pPr>
      <w:hyperlink w:anchor="__RefHeading___Toc698_1383297792">
        <w:r>
          <w:rPr>
            <w:webHidden/>
            <w:rStyle w:val="IndexLink"/>
          </w:rPr>
          <w:t>6 SELF-EVALUATION OF THE STUDY MODULE</w:t>
          <w:tab/>
          <w:t>6</w:t>
        </w:r>
      </w:hyperlink>
    </w:p>
    <w:p>
      <w:pPr>
        <w:pStyle w:val="Heading1"/>
        <w:numPr>
          <w:ilvl w:val="0"/>
          <w:numId w:val="3"/>
        </w:numPr>
        <w:rPr>
          <w:lang w:val="en-US"/>
        </w:rPr>
      </w:pPr>
      <w:bookmarkStart w:id="3" w:name="__RefHeading___Toc680_1383297792"/>
      <w:bookmarkStart w:id="4" w:name="_Toc433209123"/>
      <w:bookmarkEnd w:id="3"/>
      <w:r>
        <w:rPr>
          <w:lang w:val="en-US"/>
        </w:rPr>
        <w:t>THE DESCRIPTION OF THE PROJECT</w:t>
      </w:r>
      <w:r>
        <w:rPr/>
        <w:fldChar w:fldCharType="end"/>
      </w:r>
      <w:bookmarkEnd w:id="4"/>
    </w:p>
    <w:p>
      <w:pPr>
        <w:pStyle w:val="Normal"/>
        <w:rPr/>
      </w:pPr>
      <w:r>
        <w:rPr>
          <w:lang w:val="en-US"/>
        </w:rPr>
        <w:t xml:space="preserve">The aim of this project was to produce a PC game with the Unity game development software, </w:t>
      </w:r>
      <w:r>
        <w:rPr>
          <w:lang w:val="en-US"/>
        </w:rPr>
        <w:t>and to create a playable WebGL build</w:t>
      </w:r>
      <w:r>
        <w:rPr>
          <w:lang w:val="en-US"/>
        </w:rPr>
        <w:t>.</w:t>
      </w:r>
    </w:p>
    <w:p>
      <w:pPr>
        <w:pStyle w:val="Normal"/>
        <w:rPr/>
      </w:pPr>
      <w:r>
        <w:rPr>
          <w:lang w:val="en-US"/>
        </w:rPr>
        <w:t>Description</w:t>
      </w:r>
      <w:r>
        <w:rPr>
          <w:lang w:val="en-US"/>
        </w:rPr>
        <w:t>s</w:t>
      </w:r>
      <w:r>
        <w:rPr>
          <w:lang w:val="en-US"/>
        </w:rPr>
        <w:t xml:space="preserve"> of the project phases and tasks </w:t>
      </w:r>
      <w:r>
        <w:rPr>
          <w:lang w:val="en-US"/>
        </w:rPr>
        <w:t>can be found</w:t>
      </w:r>
      <w:r>
        <w:rPr>
          <w:lang w:val="en-US"/>
        </w:rPr>
        <w:t xml:space="preserve"> in the project plan </w:t>
      </w:r>
      <w:r>
        <w:rPr>
          <w:lang w:val="en-US"/>
        </w:rPr>
        <w:t>(1)</w:t>
      </w:r>
      <w:r>
        <w:rPr>
          <w:lang w:val="en-US"/>
        </w:rPr>
        <w:t xml:space="preserve"> </w:t>
      </w:r>
      <w:r>
        <w:rPr>
          <w:lang w:val="en-US"/>
        </w:rPr>
        <w:t xml:space="preserve">and on the project’s Trello page </w:t>
      </w:r>
      <w:r>
        <w:rPr>
          <w:lang w:val="en-US"/>
        </w:rPr>
        <w:t>(2)</w:t>
      </w:r>
      <w:r>
        <w:rPr>
          <w:lang w:val="en-US"/>
        </w:rPr>
        <w:t xml:space="preserve"> respectively</w:t>
      </w:r>
      <w:r>
        <w:rPr>
          <w:lang w:val="en-US"/>
        </w:rPr>
        <w:t>.</w:t>
      </w:r>
    </w:p>
    <w:p>
      <w:pPr>
        <w:pStyle w:val="Normal"/>
        <w:rPr/>
      </w:pPr>
      <w:r>
        <w:rPr>
          <w:lang w:val="en-US"/>
        </w:rPr>
        <w:t>The main goals of the project were completed in the planned amount of time, although the game was left somewhat unfinished.</w:t>
      </w:r>
    </w:p>
    <w:p>
      <w:pPr>
        <w:pStyle w:val="Heading1"/>
        <w:numPr>
          <w:ilvl w:val="0"/>
          <w:numId w:val="3"/>
        </w:numPr>
        <w:rPr/>
      </w:pPr>
      <w:bookmarkStart w:id="5" w:name="__RefHeading___Toc682_1383297792"/>
      <w:bookmarkStart w:id="6" w:name="_Toc433209124"/>
      <w:bookmarkEnd w:id="5"/>
      <w:r>
        <w:rPr>
          <w:lang w:val="en-US"/>
        </w:rPr>
        <w:t xml:space="preserve">RESULTS OF THE </w:t>
      </w:r>
      <w:r>
        <w:rPr/>
        <w:t>PROJECT</w:t>
      </w:r>
      <w:bookmarkEnd w:id="6"/>
    </w:p>
    <w:p>
      <w:pPr>
        <w:pStyle w:val="BodyTextIndent3"/>
        <w:keepNext w:val="true"/>
        <w:ind w:left="0" w:hanging="0"/>
        <w:rPr>
          <w:sz w:val="24"/>
          <w:szCs w:val="24"/>
        </w:rPr>
      </w:pPr>
      <w:r>
        <mc:AlternateContent>
          <mc:Choice Requires="wps">
            <w:drawing>
              <wp:anchor behindDoc="0" distT="0" distB="0" distL="0" distR="0" simplePos="0" locked="0" layoutInCell="1" allowOverlap="1" relativeHeight="2">
                <wp:simplePos x="0" y="0"/>
                <wp:positionH relativeFrom="column">
                  <wp:posOffset>5317490</wp:posOffset>
                </wp:positionH>
                <wp:positionV relativeFrom="paragraph">
                  <wp:posOffset>2164080</wp:posOffset>
                </wp:positionV>
                <wp:extent cx="97790" cy="33020"/>
                <wp:effectExtent l="0" t="0" r="0" b="0"/>
                <wp:wrapNone/>
                <wp:docPr id="1" name="Käsinkirjoitus 193"/>
                <a:graphic xmlns:a="http://schemas.openxmlformats.org/drawingml/2006/main">
                  <a:graphicData uri="http://schemas.openxmlformats.org/drawingml/2006/picture">
                    <pic:pic xmlns:pic="http://schemas.openxmlformats.org/drawingml/2006/picture">
                      <pic:nvPicPr>
                        <pic:cNvPr id="0" name="Käsinkirjoitus 193" descr=""/>
                        <pic:cNvPicPr/>
                      </pic:nvPicPr>
                      <pic:blipFill>
                        <a:blip r:embed="rId2"/>
                        <a:stretch/>
                      </pic:blipFill>
                      <pic:spPr>
                        <a:xfrm>
                          <a:off x="0" y="0"/>
                          <a:ext cx="97200" cy="32400"/>
                        </a:xfrm>
                        <a:prstGeom prst="rect">
                          <a:avLst/>
                        </a:prstGeom>
                        <a:ln>
                          <a:noFill/>
                        </a:ln>
                      </pic:spPr>
                    </pic:pic>
                  </a:graphicData>
                </a:graphic>
              </wp:anchor>
            </w:drawing>
          </mc:Choice>
          <mc:Fallback>
            <w:pi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Käsinkirjoitus 193" stroked="f" style="position:absolute;margin-left:418.7pt;margin-top:170.4pt;width:7.6pt;height:2.5pt" type="shapetype_75">
                <v:imagedata r:id="rId2" o:detectmouseclick="t"/>
                <w10:wrap type="none"/>
                <v:stroke color="#3465a4" joinstyle="round" endcap="flat"/>
              </v:shape>
            </w:pict>
          </mc:Fallback>
        </mc:AlternateContent>
      </w:r>
      <w:r>
        <w:rPr>
          <w:sz w:val="24"/>
          <w:szCs w:val="24"/>
          <w:lang w:val="en-US"/>
        </w:rPr>
        <w:t>T</w:t>
      </w:r>
      <w:r>
        <w:rPr>
          <w:sz w:val="24"/>
          <w:szCs w:val="24"/>
          <w:lang w:val="en-US"/>
        </w:rPr>
        <w:t>he finished game is a hybrid turn-based/real-time strategy game. It consists of a main menu with an options page and a level select view, and of the first level. The game’s WebGL build runs in a browser window.</w:t>
      </w:r>
    </w:p>
    <w:p>
      <w:pPr>
        <w:pStyle w:val="BodyTextIndent3"/>
        <w:ind w:left="0" w:hanging="0"/>
        <w:rPr>
          <w:sz w:val="24"/>
          <w:szCs w:val="24"/>
        </w:rPr>
      </w:pPr>
      <w:r>
        <w:rPr>
          <w:sz w:val="24"/>
          <w:szCs w:val="24"/>
          <w:lang w:val="en-US"/>
        </w:rPr>
        <w:t>The player’s objective is to place down military units in ambush locations along a road. When the game begins, an enemy column moves along the road towards a goal on the other side of the map. The player can order their units to open fire, at which point the enemies try to fight back and flee. The player is scored by how many enemy units they destroyed or let escape.</w:t>
      </w:r>
    </w:p>
    <w:p>
      <w:pPr>
        <w:pStyle w:val="BodyTextIndent3"/>
        <w:ind w:left="0" w:hanging="0"/>
        <w:rPr>
          <w:sz w:val="24"/>
          <w:szCs w:val="24"/>
        </w:rPr>
      </w:pPr>
      <w:r>
        <w:rPr>
          <w:sz w:val="24"/>
          <w:szCs w:val="24"/>
        </w:rPr>
        <w:drawing>
          <wp:anchor behindDoc="0" distT="0" distB="0" distL="0" distR="0" simplePos="0" locked="0" layoutInCell="1" allowOverlap="1" relativeHeight="3">
            <wp:simplePos x="0" y="0"/>
            <wp:positionH relativeFrom="column">
              <wp:posOffset>-274955</wp:posOffset>
            </wp:positionH>
            <wp:positionV relativeFrom="paragraph">
              <wp:posOffset>180340</wp:posOffset>
            </wp:positionV>
            <wp:extent cx="6203315" cy="3530600"/>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tretch>
                      <a:fillRect/>
                    </a:stretch>
                  </pic:blipFill>
                  <pic:spPr bwMode="auto">
                    <a:xfrm>
                      <a:off x="0" y="0"/>
                      <a:ext cx="6203315" cy="3530600"/>
                    </a:xfrm>
                    <a:prstGeom prst="rect">
                      <a:avLst/>
                    </a:prstGeom>
                  </pic:spPr>
                </pic:pic>
              </a:graphicData>
            </a:graphic>
          </wp:anchor>
        </w:drawing>
      </w:r>
    </w:p>
    <w:p>
      <w:pPr>
        <w:pStyle w:val="Caption1"/>
        <w:rPr/>
      </w:pPr>
      <w:bookmarkStart w:id="7" w:name="_Ref420663020"/>
      <w:r>
        <w:rPr>
          <w:lang w:val="en-US"/>
        </w:rPr>
        <w:t xml:space="preserve">FIGURE </w:t>
      </w:r>
      <w:r>
        <w:rPr>
          <w:lang w:val="en-US"/>
        </w:rPr>
        <w:fldChar w:fldCharType="begin"/>
      </w:r>
      <w:r>
        <w:rPr/>
        <w:instrText> SEQ Figure \* ARABIC </w:instrText>
      </w:r>
      <w:r>
        <w:rPr/>
        <w:fldChar w:fldCharType="separate"/>
      </w:r>
      <w:r>
        <w:rPr/>
        <w:t>1</w:t>
      </w:r>
      <w:r>
        <w:rPr/>
        <w:fldChar w:fldCharType="end"/>
      </w:r>
      <w:bookmarkEnd w:id="7"/>
      <w:r>
        <w:rPr>
          <w:lang w:val="en-US"/>
        </w:rPr>
        <w:t xml:space="preserve">. </w:t>
      </w:r>
      <w:r>
        <w:rPr>
          <w:lang w:val="en-US"/>
        </w:rPr>
        <w:t>A view of the game’s first level</w:t>
      </w:r>
    </w:p>
    <w:p>
      <w:pPr>
        <w:pStyle w:val="Heading1"/>
        <w:numPr>
          <w:ilvl w:val="0"/>
          <w:numId w:val="3"/>
        </w:numPr>
        <w:rPr/>
      </w:pPr>
      <w:bookmarkStart w:id="8" w:name="__RefHeading___Toc690_1383297792"/>
      <w:bookmarkStart w:id="9" w:name="_Toc433209128"/>
      <w:bookmarkEnd w:id="8"/>
      <w:r>
        <w:rPr>
          <w:lang w:val="en-US"/>
        </w:rPr>
        <w:t>GENERAL EVALUATION OF THE PROGRESSION OF THE PROJECT</w:t>
      </w:r>
      <w:bookmarkEnd w:id="9"/>
    </w:p>
    <w:p>
      <w:pPr>
        <w:pStyle w:val="Normal"/>
        <w:rPr/>
      </w:pPr>
      <w:r>
        <w:rPr>
          <w:lang w:val="en-US"/>
        </w:rPr>
        <w:t>A</w:t>
      </w:r>
      <w:r>
        <w:rPr>
          <w:lang w:val="en-US"/>
        </w:rPr>
        <w:t xml:space="preserve"> detailed description of the </w:t>
      </w:r>
      <w:r>
        <w:rPr>
          <w:lang w:val="en-US"/>
        </w:rPr>
        <w:t>completed game features</w:t>
      </w:r>
      <w:r>
        <w:rPr>
          <w:lang w:val="en-US"/>
        </w:rPr>
        <w:t xml:space="preserve"> is </w:t>
      </w:r>
      <w:r>
        <w:rPr>
          <w:lang w:val="en-US"/>
        </w:rPr>
        <w:t>on the project’s Trello page</w:t>
      </w:r>
      <w:r>
        <w:rPr>
          <w:lang w:val="en-US"/>
        </w:rPr>
        <w:t xml:space="preserve"> </w:t>
      </w:r>
      <w:sdt>
        <w:sdtPr>
          <w:citation/>
        </w:sdtPr>
        <w:sdtContent>
          <w:r>
            <w:rPr>
              <w:lang w:val="en-US"/>
            </w:rPr>
            <w:t>(2)</w:t>
          </w:r>
        </w:sdtContent>
      </w:sdt>
      <w:r>
        <w:rPr>
          <w:lang w:val="en-US"/>
        </w:rPr>
        <w:t xml:space="preserve">. </w:t>
      </w:r>
      <w:r>
        <w:rPr>
          <w:lang w:val="en-US"/>
        </w:rPr>
        <w:t>The project progressed smoothly, although working from home I didn’t follow a specific daily schedule.</w:t>
      </w:r>
    </w:p>
    <w:p>
      <w:pPr>
        <w:pStyle w:val="Heading1"/>
        <w:numPr>
          <w:ilvl w:val="0"/>
          <w:numId w:val="3"/>
        </w:numPr>
        <w:rPr>
          <w:lang w:val="en-US"/>
        </w:rPr>
      </w:pPr>
      <w:bookmarkStart w:id="10" w:name="__RefHeading___Toc692_1383297792"/>
      <w:bookmarkStart w:id="11" w:name="_Toc433209129"/>
      <w:bookmarkEnd w:id="10"/>
      <w:r>
        <w:rPr>
          <w:lang w:val="en-US"/>
        </w:rPr>
        <w:t>THE EXPERIENCES OF THE USED TOOLS AND METHODS</w:t>
      </w:r>
      <w:bookmarkEnd w:id="11"/>
    </w:p>
    <w:p>
      <w:pPr>
        <w:pStyle w:val="Normal"/>
        <w:rPr/>
      </w:pPr>
      <w:r>
        <w:rPr>
          <w:lang w:val="en-US"/>
        </w:rPr>
        <w:t xml:space="preserve">The use of Unity was rather unproblematic, thanks to the very extensive online documentation and other help found online. The software is quite robust and complex and some time was spent learning its use, but my previous experience with it meant I didn’t </w:t>
      </w:r>
      <w:r>
        <w:rPr>
          <w:lang w:val="en-US"/>
        </w:rPr>
        <w:t xml:space="preserve">really </w:t>
      </w:r>
      <w:r>
        <w:rPr>
          <w:lang w:val="en-US"/>
        </w:rPr>
        <w:t>struggle with the software at any point and could mostly focus on developing game features. I used Unity’s proprietary MonoDevelop for writing the code, and it worked flawlessly even though some time ago I had had issues with it.</w:t>
      </w:r>
    </w:p>
    <w:p>
      <w:pPr>
        <w:pStyle w:val="Heading1"/>
        <w:numPr>
          <w:ilvl w:val="0"/>
          <w:numId w:val="3"/>
        </w:numPr>
        <w:rPr/>
      </w:pPr>
      <w:bookmarkStart w:id="12" w:name="__RefHeading___Toc694_1383297792"/>
      <w:bookmarkStart w:id="13" w:name="_Toc433209130"/>
      <w:bookmarkEnd w:id="12"/>
      <w:r>
        <w:rPr/>
        <w:t>PERSONAL</w:t>
      </w:r>
      <w:r>
        <w:rPr>
          <w:lang w:val="en-US"/>
        </w:rPr>
        <w:t xml:space="preserve"> EXPERIENCES AND LEARNING</w:t>
      </w:r>
      <w:bookmarkStart w:id="14" w:name="_Toc433209131"/>
      <w:bookmarkEnd w:id="13"/>
      <w:bookmarkEnd w:id="14"/>
    </w:p>
    <w:p>
      <w:pPr>
        <w:pStyle w:val="Normal"/>
        <w:rPr/>
      </w:pPr>
      <w:r>
        <w:rPr>
          <w:lang w:val="en-US"/>
        </w:rPr>
        <w:t>I enjoyed the project and learned a considerable deal about game development, although I discovered my initial choice of game idea was slightly too technically complex and creatively bland, so I had to scale down some features in complexity and had weak motivation at times to work on the project. I now have a better understanding of the kinds of games I’d like to make and how much time game development takes.</w:t>
      </w:r>
    </w:p>
    <w:p>
      <w:pPr>
        <w:pStyle w:val="Heading1"/>
        <w:numPr>
          <w:ilvl w:val="0"/>
          <w:numId w:val="3"/>
        </w:numPr>
        <w:rPr/>
      </w:pPr>
      <w:bookmarkStart w:id="15" w:name="__RefHeading___Toc698_1383297792"/>
      <w:bookmarkStart w:id="16" w:name="_Toc433209134"/>
      <w:bookmarkEnd w:id="15"/>
      <w:r>
        <w:rPr>
          <w:lang w:val="en-US"/>
        </w:rPr>
        <w:t>SELF-EVALUATION OF THE STUDY MODULE</w:t>
      </w:r>
      <w:bookmarkStart w:id="17" w:name="_Toc433209135"/>
      <w:bookmarkEnd w:id="16"/>
      <w:bookmarkEnd w:id="17"/>
    </w:p>
    <w:p>
      <w:pPr>
        <w:pStyle w:val="Normal"/>
        <w:rPr/>
      </w:pPr>
      <w:r>
        <w:rPr>
          <w:lang w:val="en-US"/>
        </w:rPr>
        <w:t xml:space="preserve">All of the game’s main features were successfully completed on time, and the final project output includes all the necessary files and documents (this closing report being one day late). I’m not perfectly satisfied with the finished state of the game, but seeing how I completed the planned tasks successfully and overcame the difficulties encountered, the project was a success and </w:t>
      </w:r>
      <w:r>
        <w:rPr>
          <w:lang w:val="en-US"/>
        </w:rPr>
        <w:t xml:space="preserve">I believe it </w:t>
      </w:r>
      <w:r>
        <w:rPr>
          <w:lang w:val="en-US"/>
        </w:rPr>
        <w:t xml:space="preserve">deserves a </w:t>
      </w:r>
      <w:r>
        <w:rPr>
          <w:lang w:val="en-US"/>
        </w:rPr>
        <w:t>grade</w:t>
      </w:r>
      <w:r>
        <w:rPr>
          <w:lang w:val="en-US"/>
        </w:rPr>
        <w:t xml:space="preserve"> of 4 or 5.</w:t>
      </w:r>
    </w:p>
    <w:p>
      <w:pPr>
        <w:pStyle w:val="TextBody"/>
        <w:rPr>
          <w:lang w:val="en-US"/>
        </w:rPr>
      </w:pPr>
      <w:r>
        <w:rPr>
          <w:lang w:val="en-US"/>
        </w:rPr>
      </w:r>
    </w:p>
    <w:p>
      <w:pPr>
        <w:pStyle w:val="Title"/>
        <w:rPr>
          <w:lang w:val="en-US"/>
        </w:rPr>
      </w:pPr>
      <w:bookmarkStart w:id="18" w:name="_Toc433209138"/>
      <w:r>
        <w:rPr>
          <w:lang w:val="en-US"/>
        </w:rPr>
        <w:t>REFERENCES</w:t>
      </w:r>
      <w:bookmarkEnd w:id="18"/>
    </w:p>
    <w:p>
      <w:pPr>
        <w:pStyle w:val="Bibliography"/>
        <w:numPr>
          <w:ilvl w:val="0"/>
          <w:numId w:val="2"/>
        </w:numPr>
        <w:rPr/>
      </w:pPr>
      <w:r>
        <w:rPr/>
        <w:t>Peli</w:t>
      </w:r>
      <w:r>
        <w:rPr/>
        <w:t>projektisuunnitelma. 201</w:t>
      </w:r>
      <w:r>
        <w:rPr/>
        <w:t>8</w:t>
      </w:r>
      <w:r>
        <w:rPr/>
        <w:t>. Mallidokumentti. OAMK Informaatioteknologian osasto.</w:t>
      </w:r>
    </w:p>
    <w:p>
      <w:pPr>
        <w:pStyle w:val="Bibliography"/>
        <w:numPr>
          <w:ilvl w:val="0"/>
          <w:numId w:val="2"/>
        </w:numPr>
        <w:spacing w:before="0" w:after="240"/>
        <w:rPr/>
      </w:pPr>
      <w:r>
        <w:rPr/>
        <w:t>The project’s Trello page</w:t>
      </w:r>
      <w:r>
        <w:rPr/>
        <w:t>. https://trello.com/b/b4fIIkIL/unity-strategiapeliprojekti</w:t>
      </w:r>
    </w:p>
    <w:sectPr>
      <w:headerReference w:type="default" r:id="rId4"/>
      <w:footerReference w:type="default" r:id="rId5"/>
      <w:type w:val="nextPage"/>
      <w:pgSz w:w="11906" w:h="16838"/>
      <w:pgMar w:left="1701" w:right="1701" w:header="284" w:top="1418" w:footer="851" w:bottom="1276" w:gutter="0"/>
      <w:pgNumType w:start="2"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Arial">
    <w:charset w:val="00"/>
    <w:family w:val="roman"/>
    <w:pitch w:val="variable"/>
  </w:font>
  <w:font w:name="Cambria">
    <w:charset w:val="00"/>
    <w:family w:val="roman"/>
    <w:pitch w:val="variable"/>
  </w:font>
  <w:font w:name="Tahoma">
    <w:charset w:val="00"/>
    <w:family w:val="roman"/>
    <w:pitch w:val="variable"/>
  </w:font>
  <w:font w:name="Liberation Sans">
    <w:altName w:val="Arial"/>
    <w:charset w:val="00"/>
    <w:family w:val="swiss"/>
    <w:pitch w:val="variable"/>
  </w:font>
  <w:font w:name="Book Antiqua">
    <w:charset w:val="00"/>
    <w:family w:val="roman"/>
    <w:pitch w:val="variable"/>
  </w:font>
  <w:font w:name="Verdana">
    <w:charset w:val="00"/>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pacing w:before="0" w:after="240"/>
      <w:jc w:val="center"/>
      <w:rPr/>
    </w:pPr>
    <w:r>
      <w:rPr/>
      <w:fldChar w:fldCharType="begin"/>
    </w:r>
    <w:r>
      <w:rPr/>
      <w:instrText> PAGE </w:instrText>
    </w:r>
    <w:r>
      <w:rPr/>
      <w:fldChar w:fldCharType="separate"/>
    </w:r>
    <w:r>
      <w:rPr/>
      <w:t>6</w:t>
    </w:r>
    <w:r>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10886" w:type="dxa"/>
      <w:jc w:val="left"/>
      <w:tblInd w:w="-1139" w:type="dxa"/>
      <w:tblBorders>
        <w:top w:val="single" w:sz="4" w:space="0" w:color="00000A"/>
        <w:left w:val="single" w:sz="4" w:space="0" w:color="00000A"/>
        <w:bottom w:val="single" w:sz="4" w:space="0" w:color="00000A"/>
        <w:insideH w:val="single" w:sz="4" w:space="0" w:color="00000A"/>
      </w:tblBorders>
      <w:tblCellMar>
        <w:top w:w="0" w:type="dxa"/>
        <w:left w:w="108" w:type="dxa"/>
        <w:bottom w:w="0" w:type="dxa"/>
        <w:right w:w="108" w:type="dxa"/>
      </w:tblCellMar>
      <w:tblLook w:firstRow="0" w:noVBand="0" w:lastRow="0" w:firstColumn="0" w:lastColumn="0" w:noHBand="0" w:val="0000"/>
    </w:tblPr>
    <w:tblGrid>
      <w:gridCol w:w="4576"/>
      <w:gridCol w:w="1440"/>
      <w:gridCol w:w="2176"/>
      <w:gridCol w:w="1276"/>
      <w:gridCol w:w="1418"/>
    </w:tblGrid>
    <w:tr>
      <w:trPr>
        <w:cantSplit w:val="true"/>
      </w:trPr>
      <w:tc>
        <w:tcPr>
          <w:tcW w:w="4576" w:type="dxa"/>
          <w:tcBorders>
            <w:top w:val="single" w:sz="4" w:space="0" w:color="00000A"/>
            <w:left w:val="single" w:sz="4" w:space="0" w:color="00000A"/>
            <w:bottom w:val="single" w:sz="4" w:space="0" w:color="00000A"/>
            <w:insideH w:val="single" w:sz="4" w:space="0" w:color="00000A"/>
          </w:tcBorders>
          <w:shd w:fill="auto" w:val="clear"/>
        </w:tcPr>
        <w:p>
          <w:pPr>
            <w:pStyle w:val="Header"/>
            <w:tabs>
              <w:tab w:val="right" w:pos="3114" w:leader="none"/>
              <w:tab w:val="center" w:pos="4153" w:leader="none"/>
              <w:tab w:val="right" w:pos="8306" w:leader="none"/>
            </w:tabs>
            <w:spacing w:lineRule="auto" w:line="240" w:before="0" w:after="0"/>
            <w:rPr/>
          </w:pPr>
          <w:r>
            <w:rPr>
              <w:rFonts w:cs="Arial"/>
            </w:rPr>
            <w:tab/>
          </w:r>
        </w:p>
      </w:tc>
      <w:tc>
        <w:tcPr>
          <w:tcW w:w="4892" w:type="dxa"/>
          <w:gridSpan w:val="3"/>
          <w:tcBorders>
            <w:top w:val="single" w:sz="4" w:space="0" w:color="00000A"/>
            <w:bottom w:val="single" w:sz="4" w:space="0" w:color="00000A"/>
            <w:insideH w:val="single" w:sz="4" w:space="0" w:color="00000A"/>
          </w:tcBorders>
          <w:shd w:fill="auto" w:val="clear"/>
        </w:tcPr>
        <w:p>
          <w:pPr>
            <w:pStyle w:val="Header"/>
            <w:spacing w:lineRule="auto" w:line="240" w:before="0" w:after="0"/>
            <w:rPr>
              <w:rFonts w:cs="Arial"/>
            </w:rPr>
          </w:pPr>
          <w:r>
            <w:rPr>
              <w:rFonts w:cs="Arial"/>
            </w:rPr>
            <w:t>PROJECT CLOSING REPORT</w:t>
          </w:r>
        </w:p>
      </w:tc>
      <w:tc>
        <w:tcPr>
          <w:tcW w:w="1418" w:type="dxa"/>
          <w:tcBorders>
            <w:top w:val="single" w:sz="4" w:space="0" w:color="00000A"/>
            <w:right w:val="single" w:sz="4" w:space="0" w:color="00000A"/>
            <w:insideV w:val="single" w:sz="4" w:space="0" w:color="00000A"/>
          </w:tcBorders>
          <w:shd w:fill="auto" w:val="clear"/>
        </w:tcPr>
        <w:p>
          <w:pPr>
            <w:pStyle w:val="Header"/>
            <w:spacing w:lineRule="auto" w:line="240" w:before="0" w:after="0"/>
            <w:jc w:val="right"/>
            <w:rPr>
              <w:rStyle w:val="Pagenumber"/>
              <w:rFonts w:cs="Arial"/>
            </w:rPr>
          </w:pPr>
          <w:r>
            <w:rPr>
              <w:rStyle w:val="Pagenumber"/>
              <w:rFonts w:cs="Arial"/>
            </w:rPr>
            <w:fldChar w:fldCharType="begin"/>
          </w:r>
          <w:r>
            <w:rPr>
              <w:rStyle w:val="Pagenumber"/>
              <w:rFonts w:cs="Arial"/>
            </w:rPr>
            <w:instrText> PAGE </w:instrText>
          </w:r>
          <w:r>
            <w:rPr>
              <w:rStyle w:val="Pagenumber"/>
              <w:rFonts w:cs="Arial"/>
            </w:rPr>
            <w:fldChar w:fldCharType="separate"/>
          </w:r>
          <w:r>
            <w:rPr>
              <w:rStyle w:val="Pagenumber"/>
              <w:rFonts w:cs="Arial"/>
            </w:rPr>
            <w:t>6</w:t>
          </w:r>
          <w:r>
            <w:rPr>
              <w:rStyle w:val="Pagenumber"/>
              <w:rFonts w:cs="Arial"/>
            </w:rPr>
            <w:fldChar w:fldCharType="end"/>
          </w:r>
          <w:r>
            <w:rPr>
              <w:rStyle w:val="Pagenumber"/>
              <w:rFonts w:cs="Arial"/>
            </w:rPr>
            <w:t xml:space="preserve"> </w:t>
          </w:r>
          <w:r>
            <w:rPr>
              <w:rStyle w:val="Pagenumber"/>
              <w:rFonts w:cs="Arial"/>
            </w:rPr>
            <w:t>(</w:t>
          </w:r>
          <w:r>
            <w:rPr>
              <w:rStyle w:val="Pagenumber"/>
              <w:rFonts w:cs="Arial"/>
            </w:rPr>
            <w:fldChar w:fldCharType="begin"/>
          </w:r>
          <w:r>
            <w:rPr>
              <w:rStyle w:val="Pagenumber"/>
              <w:rFonts w:cs="Arial"/>
            </w:rPr>
            <w:instrText> NUMPAGES </w:instrText>
          </w:r>
          <w:r>
            <w:rPr>
              <w:rStyle w:val="Pagenumber"/>
              <w:rFonts w:cs="Arial"/>
            </w:rPr>
            <w:fldChar w:fldCharType="separate"/>
          </w:r>
          <w:r>
            <w:rPr>
              <w:rStyle w:val="Pagenumber"/>
              <w:rFonts w:cs="Arial"/>
            </w:rPr>
            <w:t>6</w:t>
          </w:r>
          <w:r>
            <w:rPr>
              <w:rStyle w:val="Pagenumber"/>
              <w:rFonts w:cs="Arial"/>
            </w:rPr>
            <w:fldChar w:fldCharType="end"/>
          </w:r>
          <w:r>
            <w:rPr>
              <w:rStyle w:val="Pagenumber"/>
              <w:rFonts w:cs="Arial"/>
            </w:rPr>
            <w:t>)</w:t>
          </w:r>
        </w:p>
      </w:tc>
    </w:tr>
    <w:tr>
      <w:trPr>
        <w:trHeight w:val="584" w:hRule="atLeast"/>
        <w:cantSplit w:val="true"/>
      </w:trPr>
      <w:tc>
        <w:tcPr>
          <w:tcW w:w="45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HeaderText"/>
            <w:spacing w:lineRule="auto" w:line="240"/>
            <w:rPr>
              <w:rFonts w:cs="Arial"/>
            </w:rPr>
          </w:pPr>
          <w:r>
            <w:rPr>
              <w:rFonts w:cs="Arial"/>
            </w:rPr>
            <w:t>Author(s)</w:t>
          </w:r>
        </w:p>
        <w:p>
          <w:pPr>
            <w:pStyle w:val="HeaderText2"/>
            <w:spacing w:lineRule="auto" w:line="240"/>
            <w:rPr/>
          </w:pPr>
          <w:r>
            <w:rPr>
              <w:rFonts w:cs="Arial"/>
              <w:color w:val="0070C0"/>
            </w:rPr>
            <w:t>Jani aalto</w:t>
          </w:r>
        </w:p>
      </w:tc>
      <w:tc>
        <w:tcPr>
          <w:tcW w:w="3616"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HeaderText"/>
            <w:spacing w:lineRule="auto" w:line="240"/>
            <w:rPr>
              <w:rFonts w:cs="Arial"/>
            </w:rPr>
          </w:pPr>
          <w:r>
            <w:rPr>
              <w:rFonts w:cs="Arial"/>
            </w:rPr>
            <w:t>File</w:t>
          </w:r>
        </w:p>
        <w:p>
          <w:pPr>
            <w:pStyle w:val="Header"/>
            <w:spacing w:lineRule="auto" w:line="240" w:before="0" w:after="0"/>
            <w:rPr>
              <w:rFonts w:cs="Arial"/>
              <w:lang w:val="en-US"/>
            </w:rPr>
          </w:pPr>
          <w:r>
            <w:rPr/>
          </w:r>
        </w:p>
      </w:tc>
      <w:tc>
        <w:tcPr>
          <w:tcW w:w="12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HeaderText2"/>
            <w:spacing w:lineRule="auto" w:line="240"/>
            <w:rPr>
              <w:rFonts w:cs="Arial"/>
              <w:lang w:val="fi-FI"/>
            </w:rPr>
          </w:pPr>
          <w:r>
            <w:rPr>
              <w:rFonts w:cs="Arial"/>
              <w:caps w:val="false"/>
              <w:smallCaps w:val="false"/>
              <w:sz w:val="12"/>
              <w:lang w:val="fi-FI"/>
            </w:rPr>
            <w:t>Version</w:t>
          </w:r>
        </w:p>
        <w:p>
          <w:pPr>
            <w:pStyle w:val="HeaderText2"/>
            <w:spacing w:lineRule="auto" w:line="240"/>
            <w:rPr/>
          </w:pPr>
          <w:r>
            <w:rPr>
              <w:rFonts w:cs="Arial"/>
              <w:lang w:val="fi-FI"/>
            </w:rPr>
            <w:t>1.0</w:t>
          </w:r>
        </w:p>
      </w:tc>
      <w:tc>
        <w:tcPr>
          <w:tcW w:w="1418" w:type="dxa"/>
          <w:vMerge w:val="restart"/>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Header"/>
            <w:spacing w:lineRule="auto" w:line="240" w:before="0" w:after="0"/>
            <w:jc w:val="center"/>
            <w:rPr>
              <w:rFonts w:cs="Arial"/>
              <w:b/>
              <w:b/>
              <w:color w:val="C0C0C0"/>
              <w:sz w:val="44"/>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r>
            <w:rPr>
              <w:rFonts w:cs="Arial"/>
              <w:b/>
              <w:color w:val="C0C0C0"/>
              <w:sz w:val="44"/>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 xml:space="preserve"> </w:t>
          </w:r>
        </w:p>
      </w:tc>
    </w:tr>
    <w:tr>
      <w:trPr>
        <w:trHeight w:val="452" w:hRule="atLeast"/>
        <w:cantSplit w:val="true"/>
      </w:trPr>
      <w:tc>
        <w:tcPr>
          <w:tcW w:w="45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HeaderText"/>
            <w:spacing w:lineRule="auto" w:line="240"/>
            <w:rPr>
              <w:rFonts w:ascii="Verdana" w:hAnsi="Verdana"/>
              <w:lang w:val="fi-FI"/>
            </w:rPr>
          </w:pPr>
          <w:r>
            <w:rPr>
              <w:rFonts w:ascii="Verdana" w:hAnsi="Verdana"/>
              <w:lang w:val="fi-FI"/>
            </w:rPr>
            <w:t>Accepted by</w:t>
          </w:r>
        </w:p>
        <w:p>
          <w:pPr>
            <w:pStyle w:val="HeaderText2"/>
            <w:spacing w:lineRule="auto" w:line="240"/>
            <w:rPr>
              <w:rFonts w:ascii="Verdana" w:hAnsi="Verdana"/>
              <w:lang w:val="fi-FI"/>
            </w:rPr>
          </w:pPr>
          <w:r>
            <w:rPr>
              <w:rFonts w:ascii="Verdana" w:hAnsi="Verdana"/>
              <w:lang w:val="fi-FI"/>
            </w:rPr>
          </w:r>
        </w:p>
      </w:tc>
      <w:tc>
        <w:tcPr>
          <w:tcW w:w="144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HeaderText"/>
            <w:spacing w:lineRule="auto" w:line="240"/>
            <w:rPr>
              <w:rFonts w:ascii="Verdana" w:hAnsi="Verdana"/>
              <w:lang w:val="fi-FI"/>
            </w:rPr>
          </w:pPr>
          <w:r>
            <w:rPr>
              <w:rFonts w:ascii="Verdana" w:hAnsi="Verdana"/>
              <w:lang w:val="fi-FI"/>
            </w:rPr>
            <w:t>Created</w:t>
          </w:r>
        </w:p>
        <w:p>
          <w:pPr>
            <w:pStyle w:val="HeaderText2"/>
            <w:spacing w:lineRule="auto" w:line="240"/>
            <w:rPr>
              <w:rFonts w:ascii="Verdana" w:hAnsi="Verdana"/>
              <w:lang w:val="fi-FI"/>
            </w:rPr>
          </w:pPr>
          <w:r>
            <w:rPr/>
            <w:fldChar w:fldCharType="begin"/>
          </w:r>
          <w:r>
            <w:rPr/>
            <w:instrText> CREATEDATE \@"yyyy\-MM\-dd\ " </w:instrText>
          </w:r>
          <w:r>
            <w:rPr/>
            <w:fldChar w:fldCharType="separate"/>
          </w:r>
          <w:r>
            <w:rPr/>
            <w:t xml:space="preserve">2016-02-08 </w:t>
          </w:r>
          <w:r>
            <w:rPr/>
            <w:fldChar w:fldCharType="end"/>
          </w:r>
        </w:p>
      </w:tc>
      <w:tc>
        <w:tcPr>
          <w:tcW w:w="21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HeaderText"/>
            <w:spacing w:lineRule="auto" w:line="240"/>
            <w:rPr>
              <w:rFonts w:ascii="Verdana" w:hAnsi="Verdana"/>
              <w:lang w:val="fi-FI"/>
            </w:rPr>
          </w:pPr>
          <w:r>
            <w:rPr>
              <w:rFonts w:ascii="Verdana" w:hAnsi="Verdana"/>
              <w:lang w:val="fi-FI"/>
            </w:rPr>
            <w:t>Saved</w:t>
          </w:r>
        </w:p>
        <w:p>
          <w:pPr>
            <w:pStyle w:val="HeaderText2"/>
            <w:spacing w:lineRule="auto" w:line="240"/>
            <w:rPr/>
          </w:pPr>
          <w:r>
            <w:rPr>
              <w:rFonts w:ascii="Verdana" w:hAnsi="Verdana"/>
            </w:rPr>
            <w:t>201</w:t>
          </w:r>
          <w:r>
            <w:rPr>
              <w:rFonts w:ascii="Verdana" w:hAnsi="Verdana"/>
            </w:rPr>
            <w:t>8</w:t>
          </w:r>
          <w:r>
            <w:rPr>
              <w:rFonts w:ascii="Verdana" w:hAnsi="Verdana"/>
            </w:rPr>
            <w:t>-1</w:t>
          </w:r>
          <w:r>
            <w:rPr>
              <w:rFonts w:ascii="Verdana" w:hAnsi="Verdana"/>
            </w:rPr>
            <w:t>2</w:t>
          </w:r>
          <w:r>
            <w:rPr>
              <w:rFonts w:ascii="Verdana" w:hAnsi="Verdana"/>
            </w:rPr>
            <w:t>-2</w:t>
          </w:r>
          <w:r>
            <w:rPr>
              <w:rFonts w:ascii="Verdana" w:hAnsi="Verdana"/>
            </w:rPr>
            <w:t>2</w:t>
          </w:r>
          <w:r>
            <w:rPr>
              <w:rFonts w:ascii="Verdana" w:hAnsi="Verdana"/>
            </w:rPr>
            <w:t xml:space="preserve"> 15.10</w:t>
          </w:r>
        </w:p>
      </w:tc>
      <w:tc>
        <w:tcPr>
          <w:tcW w:w="12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HeaderText"/>
            <w:spacing w:lineRule="auto" w:line="240"/>
            <w:rPr>
              <w:rFonts w:ascii="Verdana" w:hAnsi="Verdana"/>
              <w:lang w:val="fi-FI"/>
            </w:rPr>
          </w:pPr>
          <w:r>
            <w:rPr>
              <w:rFonts w:ascii="Verdana" w:hAnsi="Verdana"/>
              <w:lang w:val="fi-FI"/>
            </w:rPr>
            <w:t>Printed out</w:t>
          </w:r>
        </w:p>
        <w:p>
          <w:pPr>
            <w:pStyle w:val="HeaderText2"/>
            <w:spacing w:lineRule="auto" w:line="240"/>
            <w:rPr>
              <w:rFonts w:ascii="Verdana" w:hAnsi="Verdana"/>
              <w:lang w:val="fi-FI"/>
            </w:rPr>
          </w:pPr>
          <w:r>
            <w:fldChar w:fldCharType="begin"/>
          </w:r>
          <w:r>
            <w:rPr/>
            <w:instrText>PRINTDATE \@ "yyyy-MM-dd" \* MERGEFORMAT</w:instrText>
          </w:r>
          <w:r>
            <w:rPr/>
            <w:fldChar w:fldCharType="separate"/>
          </w:r>
          <w:bookmarkStart w:id="19" w:name="__Fieldmark__647_1383297792"/>
          <w:r>
            <w:rPr/>
          </w:r>
          <w:r>
            <w:rPr/>
          </w:r>
          <w:r>
            <w:rPr/>
            <w:fldChar w:fldCharType="end"/>
          </w:r>
          <w:bookmarkEnd w:id="19"/>
          <w:r>
            <w:rPr>
              <w:rFonts w:ascii="Verdana" w:hAnsi="Verdana"/>
            </w:rPr>
            <w:t>2013-12-041</w:t>
          </w:r>
        </w:p>
      </w:tc>
      <w:tc>
        <w:tcPr>
          <w:tcW w:w="1418" w:type="dxa"/>
          <w:vMerge w:val="continue"/>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HeaderText2"/>
            <w:spacing w:lineRule="auto" w:line="240"/>
            <w:rPr>
              <w:lang w:val="fi-FI"/>
            </w:rPr>
          </w:pPr>
          <w:r>
            <w:rPr>
              <w:lang w:val="fi-FI"/>
            </w:rPr>
          </w:r>
        </w:p>
      </w:tc>
    </w:tr>
  </w:tbl>
  <w:p>
    <w:pPr>
      <w:pStyle w:val="Header"/>
      <w:tabs>
        <w:tab w:val="center" w:pos="4153" w:leader="none"/>
        <w:tab w:val="right" w:pos="8306" w:leader="none"/>
      </w:tabs>
      <w:spacing w:before="0" w:after="240"/>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suff w:val="space"/>
      <w:lvlText w:val="%1"/>
      <w:lvlJc w:val="left"/>
      <w:pPr>
        <w:ind w:left="432" w:hanging="432"/>
      </w:pPr>
    </w:lvl>
    <w:lvl w:ilvl="1">
      <w:start w:val="1"/>
      <w:pStyle w:val="Heading2"/>
      <w:numFmt w:val="decimal"/>
      <w:suff w:val="space"/>
      <w:lvlText w:val="%1.%2"/>
      <w:lvlJc w:val="left"/>
      <w:pPr>
        <w:ind w:left="576" w:hanging="576"/>
      </w:pPr>
    </w:lvl>
    <w:lvl w:ilvl="2">
      <w:start w:val="1"/>
      <w:pStyle w:val="Heading3"/>
      <w:numFmt w:val="decimal"/>
      <w:suff w:val="space"/>
      <w:lvlText w:val="%1.%2.%3"/>
      <w:lvlJc w:val="left"/>
      <w:pPr>
        <w:ind w:left="720" w:hanging="720"/>
      </w:pPr>
    </w:lvl>
    <w:lvl w:ilvl="3">
      <w:start w:val="1"/>
      <w:pStyle w:val="Heading4"/>
      <w:numFmt w:val="decimal"/>
      <w:suff w:val="space"/>
      <w:lvlText w:val="%1.%2.%3.%4"/>
      <w:lvlJc w:val="left"/>
      <w:pPr>
        <w:ind w:left="864" w:hanging="864"/>
      </w:pPr>
    </w:lvl>
    <w:lvl w:ilvl="4">
      <w:start w:val="1"/>
      <w:pStyle w:val="Heading5"/>
      <w:numFmt w:val="decimal"/>
      <w:suff w:val="space"/>
      <w:lvlText w:val="%1.%2.%3.%4.%5"/>
      <w:lvlJc w:val="left"/>
      <w:pPr>
        <w:ind w:left="1008" w:hanging="1008"/>
      </w:pPr>
    </w:lvl>
    <w:lvl w:ilvl="5">
      <w:start w:val="1"/>
      <w:pStyle w:val="Heading6"/>
      <w:numFmt w:val="decimal"/>
      <w:suff w:val="space"/>
      <w:lvlText w:val="%1.%2.%3.%4.%5.%6"/>
      <w:lvlJc w:val="left"/>
      <w:pPr>
        <w:ind w:left="1152" w:hanging="1152"/>
      </w:pPr>
    </w:lvl>
    <w:lvl w:ilvl="6">
      <w:start w:val="1"/>
      <w:pStyle w:val="Heading7"/>
      <w:numFmt w:val="decimal"/>
      <w:lvlText w:val="%1.%2.%3.%4.%5.%6.%7"/>
      <w:lvlJc w:val="left"/>
      <w:pPr>
        <w:ind w:left="1296" w:hanging="1296"/>
      </w:pPr>
    </w:lvl>
    <w:lvl w:ilvl="7">
      <w:start w:val="1"/>
      <w:pStyle w:val="Heading8"/>
      <w:numFmt w:val="decimal"/>
      <w:lvlText w:val="%1.%2.%3.%4.%5.%6.%7.%8"/>
      <w:lvlJc w:val="left"/>
      <w:pPr>
        <w:ind w:left="1440" w:hanging="1440"/>
      </w:pPr>
    </w:lvl>
    <w:lvl w:ilvl="8">
      <w:start w:val="1"/>
      <w:pStyle w:val="Heading9"/>
      <w:numFmt w:val="decimal"/>
      <w:lvlText w:val="%1.%2.%3.%4.%5.%6.%7.%8.%9"/>
      <w:lvlJc w:val="left"/>
      <w:pPr>
        <w:ind w:left="1584" w:hanging="1584"/>
      </w:pPr>
    </w:lvl>
  </w:abstractNum>
  <w:abstractNum w:abstractNumI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lvl w:ilvl="0">
      <w:start w:val="1"/>
      <w:numFmt w:val="decimal"/>
      <w:suff w:val="space"/>
      <w:lvlText w:val="%1"/>
      <w:lvlJc w:val="left"/>
      <w:pPr>
        <w:ind w:left="432" w:hanging="432"/>
      </w:pPr>
    </w:lvl>
    <w:lvl w:ilvl="1">
      <w:start w:val="1"/>
      <w:numFmt w:val="decimal"/>
      <w:suff w:val="space"/>
      <w:lvlText w:val="%1.%2"/>
      <w:lvlJc w:val="left"/>
      <w:pPr>
        <w:ind w:left="576" w:hanging="576"/>
      </w:pPr>
    </w:lvl>
    <w:lvl w:ilvl="2">
      <w:start w:val="1"/>
      <w:numFmt w:val="decimal"/>
      <w:suff w:val="space"/>
      <w:lvlText w:val="%1.%2.%3"/>
      <w:lvlJc w:val="left"/>
      <w:pPr>
        <w:ind w:left="720" w:hanging="720"/>
      </w:pPr>
    </w:lvl>
    <w:lvl w:ilvl="3">
      <w:start w:val="1"/>
      <w:numFmt w:val="decimal"/>
      <w:suff w:val="space"/>
      <w:lvlText w:val="%1.%2.%3.%4"/>
      <w:lvlJc w:val="left"/>
      <w:pPr>
        <w:ind w:left="864" w:hanging="864"/>
      </w:pPr>
    </w:lvl>
    <w:lvl w:ilvl="4">
      <w:start w:val="1"/>
      <w:numFmt w:val="decimal"/>
      <w:suff w:val="space"/>
      <w:lvlText w:val="%1.%2.%3.%4.%5"/>
      <w:lvlJc w:val="left"/>
      <w:pPr>
        <w:ind w:left="1008" w:hanging="1008"/>
      </w:pPr>
    </w:lvl>
    <w:lvl w:ilvl="5">
      <w:start w:val="1"/>
      <w:numFmt w:val="decimal"/>
      <w:suff w:val="space"/>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90"/>
  <w:defaultTabStop w:val="1304"/>
  <w:autoHyphenation w:val="tru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fi-FI"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fi-FI" w:eastAsia="fi-FI" w:bidi="ar-SA"/>
      </w:rPr>
    </w:rPrDefault>
    <w:pPrDefault>
      <w:pPr/>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lsdException w:name="Emphasis" w:semiHidden="0" w:unhideWhenUsed="0" w:qFormat="1"/>
    <w:lsdException w:name="Normal (Web)" w:uiPriority="99"/>
    <w:lsdException w:name="Table Grid" w:uiPriority="59" w:semiHidden="0" w:unhideWhenUsed="0"/>
    <w:lsdException w:name="Placeholder Text" w:uiPriority="99"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iPriority="99" w:unhideWhenUsed="0"/>
    <w:lsdException w:name="List Paragraph" w:uiPriority="34" w:semiHidden="0" w:unhideWhenUsed="0" w:qFormat="1"/>
    <w:lsdException w:name="Quote" w:uiPriority="29" w:semiHidden="0" w:unhideWhenUsed="0"/>
    <w:lsdException w:name="Intense Quote" w:uiPriority="30" w:semiHidden="0" w:unhideWhenUsed="0"/>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lsdException w:name="Intense Emphasis" w:uiPriority="21" w:semiHidden="0" w:unhideWhenUsed="0"/>
    <w:lsdException w:name="Subtle Reference" w:uiPriority="31" w:semiHidden="0" w:unhideWhenUsed="0"/>
    <w:lsdException w:name="Intense Reference" w:uiPriority="32" w:semiHidden="0" w:unhideWhenUsed="0"/>
    <w:lsdException w:name="Book Title" w:uiPriority="33" w:semiHidden="0" w:unhideWhenUsed="0"/>
    <w:lsdException w:name="Bibliography" w:uiPriority="37" w:qFormat="1"/>
    <w:lsdException w:name="TOC Heading" w:uiPriority="39" w:qFormat="1"/>
  </w:latentStyles>
  <w:style w:type="paragraph" w:styleId="Normal" w:default="1">
    <w:name w:val="Normal"/>
    <w:qFormat/>
    <w:rsid w:val="007d1b3e"/>
    <w:pPr>
      <w:widowControl/>
      <w:suppressAutoHyphens w:val="false"/>
      <w:bidi w:val="0"/>
      <w:spacing w:lineRule="auto" w:line="360" w:before="0" w:after="240"/>
      <w:jc w:val="left"/>
    </w:pPr>
    <w:rPr>
      <w:rFonts w:ascii="Arial" w:hAnsi="Arial" w:eastAsia="Times New Roman" w:cs="Times New Roman"/>
      <w:color w:val="auto"/>
      <w:kern w:val="0"/>
      <w:sz w:val="24"/>
      <w:szCs w:val="24"/>
      <w:lang w:val="fi-FI" w:eastAsia="fi-FI" w:bidi="ar-SA"/>
    </w:rPr>
  </w:style>
  <w:style w:type="paragraph" w:styleId="Heading1">
    <w:name w:val="Heading 1"/>
    <w:basedOn w:val="Normal"/>
    <w:qFormat/>
    <w:rsid w:val="008f3eda"/>
    <w:pPr>
      <w:keepNext w:val="true"/>
      <w:numPr>
        <w:ilvl w:val="0"/>
        <w:numId w:val="1"/>
      </w:numPr>
      <w:spacing w:before="480" w:after="360"/>
      <w:outlineLvl w:val="0"/>
    </w:pPr>
    <w:rPr>
      <w:rFonts w:cs="Arial"/>
      <w:b/>
      <w:bCs/>
      <w:caps/>
      <w:sz w:val="28"/>
      <w:szCs w:val="32"/>
    </w:rPr>
  </w:style>
  <w:style w:type="paragraph" w:styleId="Heading2">
    <w:name w:val="Heading 2"/>
    <w:basedOn w:val="Normal"/>
    <w:qFormat/>
    <w:rsid w:val="00d1111a"/>
    <w:pPr>
      <w:keepNext w:val="true"/>
      <w:numPr>
        <w:ilvl w:val="1"/>
        <w:numId w:val="1"/>
      </w:numPr>
      <w:spacing w:before="240" w:after="240"/>
      <w:outlineLvl w:val="1"/>
    </w:pPr>
    <w:rPr>
      <w:rFonts w:cs="Arial"/>
      <w:b/>
      <w:bCs/>
      <w:iCs/>
      <w:szCs w:val="28"/>
    </w:rPr>
  </w:style>
  <w:style w:type="paragraph" w:styleId="Heading3">
    <w:name w:val="Heading 3"/>
    <w:basedOn w:val="Normal"/>
    <w:qFormat/>
    <w:rsid w:val="00d1111a"/>
    <w:pPr>
      <w:keepNext w:val="true"/>
      <w:numPr>
        <w:ilvl w:val="2"/>
        <w:numId w:val="1"/>
      </w:numPr>
      <w:spacing w:before="240" w:after="240"/>
      <w:outlineLvl w:val="2"/>
    </w:pPr>
    <w:rPr>
      <w:rFonts w:cs="Arial"/>
      <w:b/>
      <w:bCs/>
      <w:szCs w:val="26"/>
    </w:rPr>
  </w:style>
  <w:style w:type="paragraph" w:styleId="Heading4">
    <w:name w:val="Heading 4"/>
    <w:basedOn w:val="Normal"/>
    <w:link w:val="Otsikko4Char"/>
    <w:qFormat/>
    <w:rsid w:val="00c26318"/>
    <w:pPr>
      <w:keepNext w:val="true"/>
      <w:numPr>
        <w:ilvl w:val="3"/>
        <w:numId w:val="1"/>
      </w:numPr>
      <w:spacing w:lineRule="auto" w:line="240" w:before="240" w:after="60"/>
      <w:outlineLvl w:val="3"/>
    </w:pPr>
    <w:rPr>
      <w:rFonts w:ascii="Times New Roman" w:hAnsi="Times New Roman"/>
      <w:b/>
      <w:bCs/>
      <w:sz w:val="28"/>
      <w:szCs w:val="28"/>
      <w:lang w:val="en-GB" w:eastAsia="en-US"/>
    </w:rPr>
  </w:style>
  <w:style w:type="paragraph" w:styleId="Heading5">
    <w:name w:val="Heading 5"/>
    <w:basedOn w:val="Normal"/>
    <w:link w:val="Otsikko5Char"/>
    <w:semiHidden/>
    <w:unhideWhenUsed/>
    <w:qFormat/>
    <w:rsid w:val="00a025b8"/>
    <w:pPr>
      <w:keepNext w:val="true"/>
      <w:keepLines/>
      <w:numPr>
        <w:ilvl w:val="4"/>
        <w:numId w:val="1"/>
      </w:numPr>
      <w:spacing w:before="200" w:after="240"/>
      <w:outlineLvl w:val="4"/>
    </w:pPr>
    <w:rPr>
      <w:rFonts w:ascii="Cambria" w:hAnsi="Cambria"/>
      <w:color w:val="243F60"/>
    </w:rPr>
  </w:style>
  <w:style w:type="paragraph" w:styleId="Heading6">
    <w:name w:val="Heading 6"/>
    <w:basedOn w:val="Normal"/>
    <w:link w:val="Otsikko6Char"/>
    <w:semiHidden/>
    <w:unhideWhenUsed/>
    <w:qFormat/>
    <w:rsid w:val="00a025b8"/>
    <w:pPr>
      <w:keepNext w:val="true"/>
      <w:keepLines/>
      <w:numPr>
        <w:ilvl w:val="5"/>
        <w:numId w:val="1"/>
      </w:numPr>
      <w:spacing w:before="200" w:after="240"/>
      <w:outlineLvl w:val="5"/>
    </w:pPr>
    <w:rPr>
      <w:rFonts w:ascii="Cambria" w:hAnsi="Cambria"/>
      <w:i/>
      <w:iCs/>
      <w:color w:val="243F60"/>
    </w:rPr>
  </w:style>
  <w:style w:type="paragraph" w:styleId="Heading7">
    <w:name w:val="Heading 7"/>
    <w:basedOn w:val="Normal"/>
    <w:link w:val="Otsikko7Char"/>
    <w:semiHidden/>
    <w:unhideWhenUsed/>
    <w:qFormat/>
    <w:rsid w:val="00a025b8"/>
    <w:pPr>
      <w:keepNext w:val="true"/>
      <w:keepLines/>
      <w:numPr>
        <w:ilvl w:val="6"/>
        <w:numId w:val="1"/>
      </w:numPr>
      <w:spacing w:before="200" w:after="240"/>
      <w:outlineLvl w:val="6"/>
    </w:pPr>
    <w:rPr>
      <w:rFonts w:ascii="Cambria" w:hAnsi="Cambria"/>
      <w:i/>
      <w:iCs/>
      <w:color w:val="404040"/>
    </w:rPr>
  </w:style>
  <w:style w:type="paragraph" w:styleId="Heading8">
    <w:name w:val="Heading 8"/>
    <w:basedOn w:val="Normal"/>
    <w:link w:val="Otsikko8Char"/>
    <w:semiHidden/>
    <w:unhideWhenUsed/>
    <w:qFormat/>
    <w:rsid w:val="00a025b8"/>
    <w:pPr>
      <w:keepNext w:val="true"/>
      <w:keepLines/>
      <w:numPr>
        <w:ilvl w:val="7"/>
        <w:numId w:val="1"/>
      </w:numPr>
      <w:spacing w:before="200" w:after="240"/>
      <w:outlineLvl w:val="7"/>
    </w:pPr>
    <w:rPr>
      <w:rFonts w:ascii="Cambria" w:hAnsi="Cambria"/>
      <w:color w:val="404040"/>
      <w:sz w:val="20"/>
      <w:szCs w:val="20"/>
    </w:rPr>
  </w:style>
  <w:style w:type="paragraph" w:styleId="Heading9">
    <w:name w:val="Heading 9"/>
    <w:basedOn w:val="Normal"/>
    <w:link w:val="Otsikko9Char"/>
    <w:semiHidden/>
    <w:unhideWhenUsed/>
    <w:qFormat/>
    <w:rsid w:val="00a025b8"/>
    <w:pPr>
      <w:keepNext w:val="true"/>
      <w:keepLines/>
      <w:numPr>
        <w:ilvl w:val="8"/>
        <w:numId w:val="1"/>
      </w:numPr>
      <w:spacing w:before="200" w:after="240"/>
      <w:outlineLvl w:val="8"/>
    </w:pPr>
    <w:rPr>
      <w:rFonts w:ascii="Cambria" w:hAnsi="Cambria"/>
      <w:i/>
      <w:iCs/>
      <w:color w:val="404040"/>
      <w:sz w:val="20"/>
      <w:szCs w:val="20"/>
    </w:rPr>
  </w:style>
  <w:style w:type="character" w:styleId="DefaultParagraphFont" w:default="1">
    <w:name w:val="Default Paragraph Font"/>
    <w:uiPriority w:val="1"/>
    <w:semiHidden/>
    <w:unhideWhenUsed/>
    <w:qFormat/>
    <w:rPr/>
  </w:style>
  <w:style w:type="character" w:styleId="Pagenumber">
    <w:name w:val="page number"/>
    <w:basedOn w:val="DefaultParagraphFont"/>
    <w:qFormat/>
    <w:rsid w:val="00a1493a"/>
    <w:rPr/>
  </w:style>
  <w:style w:type="character" w:styleId="InternetLink">
    <w:name w:val="Internet Link"/>
    <w:uiPriority w:val="99"/>
    <w:rsid w:val="00a1493a"/>
    <w:rPr>
      <w:color w:val="0000FF"/>
      <w:u w:val="single"/>
    </w:rPr>
  </w:style>
  <w:style w:type="character" w:styleId="Otsikko4Char" w:customStyle="1">
    <w:name w:val="Otsikko 4 Char"/>
    <w:link w:val="Otsikko4"/>
    <w:qFormat/>
    <w:rsid w:val="00c26318"/>
    <w:rPr>
      <w:b/>
      <w:bCs/>
      <w:sz w:val="28"/>
      <w:szCs w:val="28"/>
      <w:lang w:val="en-GB" w:eastAsia="en-US"/>
    </w:rPr>
  </w:style>
  <w:style w:type="character" w:styleId="AlatunnisteChar" w:customStyle="1">
    <w:name w:val="Alatunniste Char"/>
    <w:link w:val="Alatunniste"/>
    <w:uiPriority w:val="99"/>
    <w:qFormat/>
    <w:rsid w:val="00c26318"/>
    <w:rPr>
      <w:rFonts w:ascii="Arial" w:hAnsi="Arial"/>
      <w:sz w:val="24"/>
      <w:szCs w:val="24"/>
    </w:rPr>
  </w:style>
  <w:style w:type="character" w:styleId="LeiptekstiChar" w:customStyle="1">
    <w:name w:val="Leipäteksti Char"/>
    <w:link w:val="Leipteksti"/>
    <w:qFormat/>
    <w:rsid w:val="00c26318"/>
    <w:rPr>
      <w:rFonts w:ascii="Arial" w:hAnsi="Arial"/>
      <w:sz w:val="24"/>
      <w:szCs w:val="24"/>
    </w:rPr>
  </w:style>
  <w:style w:type="character" w:styleId="Annotationreference">
    <w:name w:val="annotation reference"/>
    <w:qFormat/>
    <w:rsid w:val="00f564bb"/>
    <w:rPr>
      <w:sz w:val="16"/>
      <w:szCs w:val="16"/>
    </w:rPr>
  </w:style>
  <w:style w:type="character" w:styleId="KommentintekstiChar" w:customStyle="1">
    <w:name w:val="Kommentin teksti Char"/>
    <w:link w:val="Kommentinteksti"/>
    <w:qFormat/>
    <w:rsid w:val="00f564bb"/>
    <w:rPr>
      <w:rFonts w:ascii="Arial" w:hAnsi="Arial"/>
    </w:rPr>
  </w:style>
  <w:style w:type="character" w:styleId="KommentinotsikkoChar" w:customStyle="1">
    <w:name w:val="Kommentin otsikko Char"/>
    <w:link w:val="Kommentinotsikko"/>
    <w:qFormat/>
    <w:rsid w:val="00f564bb"/>
    <w:rPr>
      <w:rFonts w:ascii="Arial" w:hAnsi="Arial"/>
      <w:b/>
      <w:bCs/>
    </w:rPr>
  </w:style>
  <w:style w:type="character" w:styleId="SelitetekstiChar" w:customStyle="1">
    <w:name w:val="Seliteteksti Char"/>
    <w:link w:val="Seliteteksti"/>
    <w:qFormat/>
    <w:rsid w:val="00f564bb"/>
    <w:rPr>
      <w:rFonts w:ascii="Tahoma" w:hAnsi="Tahoma" w:cs="Tahoma"/>
      <w:sz w:val="16"/>
      <w:szCs w:val="16"/>
    </w:rPr>
  </w:style>
  <w:style w:type="character" w:styleId="EndnoteCharacters">
    <w:name w:val="Endnote Characters"/>
    <w:qFormat/>
    <w:rsid w:val="00fe7abb"/>
    <w:rPr>
      <w:vertAlign w:val="superscript"/>
    </w:rPr>
  </w:style>
  <w:style w:type="character" w:styleId="EndnoteAnchor">
    <w:name w:val="Endnote Anchor"/>
    <w:rPr>
      <w:vertAlign w:val="superscript"/>
    </w:rPr>
  </w:style>
  <w:style w:type="character" w:styleId="LoppuviitteentekstiChar" w:customStyle="1">
    <w:name w:val="Loppuviitteen teksti Char"/>
    <w:link w:val="Loppuviitteenteksti"/>
    <w:qFormat/>
    <w:rsid w:val="00fe7abb"/>
    <w:rPr>
      <w:rFonts w:ascii="Arial" w:hAnsi="Arial"/>
    </w:rPr>
  </w:style>
  <w:style w:type="character" w:styleId="FollowedHyperlink">
    <w:name w:val="FollowedHyperlink"/>
    <w:qFormat/>
    <w:rsid w:val="00fd73a7"/>
    <w:rPr>
      <w:color w:val="800080"/>
      <w:u w:val="single"/>
    </w:rPr>
  </w:style>
  <w:style w:type="character" w:styleId="OtsikkoChar" w:customStyle="1">
    <w:name w:val="Otsikko Char"/>
    <w:link w:val="Otsikko"/>
    <w:qFormat/>
    <w:rsid w:val="00d1111a"/>
    <w:rPr>
      <w:rFonts w:ascii="Arial" w:hAnsi="Arial" w:eastAsia="Times New Roman" w:cs="Arial"/>
      <w:b/>
      <w:caps/>
      <w:spacing w:val="5"/>
      <w:kern w:val="2"/>
      <w:sz w:val="28"/>
      <w:szCs w:val="52"/>
    </w:rPr>
  </w:style>
  <w:style w:type="character" w:styleId="Otsikko5Char" w:customStyle="1">
    <w:name w:val="Otsikko 5 Char"/>
    <w:link w:val="Otsikko5"/>
    <w:semiHidden/>
    <w:qFormat/>
    <w:rsid w:val="00a025b8"/>
    <w:rPr>
      <w:rFonts w:ascii="Cambria" w:hAnsi="Cambria" w:eastAsia="Times New Roman" w:cs="Times New Roman"/>
      <w:color w:val="243F60"/>
      <w:sz w:val="24"/>
      <w:szCs w:val="24"/>
    </w:rPr>
  </w:style>
  <w:style w:type="character" w:styleId="Otsikko6Char" w:customStyle="1">
    <w:name w:val="Otsikko 6 Char"/>
    <w:link w:val="Otsikko6"/>
    <w:semiHidden/>
    <w:qFormat/>
    <w:rsid w:val="00a025b8"/>
    <w:rPr>
      <w:rFonts w:ascii="Cambria" w:hAnsi="Cambria" w:eastAsia="Times New Roman" w:cs="Times New Roman"/>
      <w:i/>
      <w:iCs/>
      <w:color w:val="243F60"/>
      <w:sz w:val="24"/>
      <w:szCs w:val="24"/>
    </w:rPr>
  </w:style>
  <w:style w:type="character" w:styleId="Otsikko7Char" w:customStyle="1">
    <w:name w:val="Otsikko 7 Char"/>
    <w:link w:val="Otsikko7"/>
    <w:semiHidden/>
    <w:qFormat/>
    <w:rsid w:val="00a025b8"/>
    <w:rPr>
      <w:rFonts w:ascii="Cambria" w:hAnsi="Cambria" w:eastAsia="Times New Roman" w:cs="Times New Roman"/>
      <w:i/>
      <w:iCs/>
      <w:color w:val="404040"/>
      <w:sz w:val="24"/>
      <w:szCs w:val="24"/>
    </w:rPr>
  </w:style>
  <w:style w:type="character" w:styleId="Otsikko8Char" w:customStyle="1">
    <w:name w:val="Otsikko 8 Char"/>
    <w:link w:val="Otsikko8"/>
    <w:semiHidden/>
    <w:qFormat/>
    <w:rsid w:val="00a025b8"/>
    <w:rPr>
      <w:rFonts w:ascii="Cambria" w:hAnsi="Cambria" w:eastAsia="Times New Roman" w:cs="Times New Roman"/>
      <w:color w:val="404040"/>
    </w:rPr>
  </w:style>
  <w:style w:type="character" w:styleId="Otsikko9Char" w:customStyle="1">
    <w:name w:val="Otsikko 9 Char"/>
    <w:link w:val="Otsikko9"/>
    <w:semiHidden/>
    <w:qFormat/>
    <w:rsid w:val="00a025b8"/>
    <w:rPr>
      <w:rFonts w:ascii="Cambria" w:hAnsi="Cambria" w:eastAsia="Times New Roman" w:cs="Times New Roman"/>
      <w:i/>
      <w:iCs/>
      <w:color w:val="404040"/>
    </w:rPr>
  </w:style>
  <w:style w:type="character" w:styleId="YltunnisteChar" w:customStyle="1">
    <w:name w:val="Ylätunniste Char"/>
    <w:link w:val="Yltunniste"/>
    <w:uiPriority w:val="99"/>
    <w:qFormat/>
    <w:rsid w:val="002775e7"/>
    <w:rPr>
      <w:rFonts w:ascii="Arial" w:hAnsi="Arial"/>
      <w:sz w:val="24"/>
      <w:szCs w:val="24"/>
    </w:rPr>
  </w:style>
  <w:style w:type="character" w:styleId="Emphasis">
    <w:name w:val="Emphasis"/>
    <w:qFormat/>
    <w:rsid w:val="00305de1"/>
    <w:rPr>
      <w:i/>
      <w:iCs/>
    </w:rPr>
  </w:style>
  <w:style w:type="character" w:styleId="Sisennettyleipteksti3Char" w:customStyle="1">
    <w:name w:val="Sisennetty leipäteksti 3 Char"/>
    <w:basedOn w:val="DefaultParagraphFont"/>
    <w:link w:val="Sisennettyleipteksti3"/>
    <w:semiHidden/>
    <w:qFormat/>
    <w:rsid w:val="000951ac"/>
    <w:rPr>
      <w:rFonts w:ascii="Arial" w:hAnsi="Arial"/>
      <w:sz w:val="16"/>
      <w:szCs w:val="16"/>
    </w:rPr>
  </w:style>
  <w:style w:type="character" w:styleId="ListLabel1">
    <w:name w:val="ListLabel 1"/>
    <w:qFormat/>
    <w:rPr>
      <w:b w:val="false"/>
      <w:i w:val="false"/>
      <w:caps w:val="false"/>
      <w:smallCaps w:val="false"/>
      <w:strike w:val="false"/>
      <w:dstrike w:val="false"/>
      <w:vanish w:val="false"/>
      <w:color w:val="00000A"/>
      <w:position w:val="0"/>
      <w:sz w:val="24"/>
      <w:sz w:val="24"/>
      <w:u w:val="none"/>
      <w:vertAlign w:val="baseline"/>
    </w:rPr>
  </w:style>
  <w:style w:type="character" w:styleId="ListLabel2">
    <w:name w:val="ListLabel 2"/>
    <w:qFormat/>
    <w:rPr>
      <w:b w:val="false"/>
      <w:i w:val="false"/>
      <w:caps w:val="false"/>
      <w:smallCaps w:val="false"/>
      <w:strike w:val="false"/>
      <w:dstrike w:val="false"/>
      <w:vanish w:val="false"/>
      <w:color w:val="00000A"/>
      <w:position w:val="0"/>
      <w:sz w:val="24"/>
      <w:sz w:val="24"/>
      <w:u w:val="none"/>
      <w:vertAlign w:val="baseline"/>
    </w:rPr>
  </w:style>
  <w:style w:type="character" w:styleId="ListLabel3">
    <w:name w:val="ListLabel 3"/>
    <w:qFormat/>
    <w:rPr>
      <w:b w:val="false"/>
      <w:i w:val="false"/>
      <w:caps w:val="false"/>
      <w:smallCaps w:val="false"/>
      <w:strike w:val="false"/>
      <w:dstrike w:val="false"/>
      <w:vanish w:val="false"/>
      <w:color w:val="00000A"/>
      <w:position w:val="0"/>
      <w:sz w:val="24"/>
      <w:sz w:val="24"/>
      <w:u w:val="none"/>
      <w:vertAlign w:val="baseline"/>
    </w:rPr>
  </w:style>
  <w:style w:type="character" w:styleId="ListLabel4">
    <w:name w:val="ListLabel 4"/>
    <w:qFormat/>
    <w:rPr>
      <w:b/>
      <w:i w:val="false"/>
    </w:rPr>
  </w:style>
  <w:style w:type="character" w:styleId="ListLabel5">
    <w:name w:val="ListLabel 5"/>
    <w:qFormat/>
    <w:rPr>
      <w:b/>
      <w:i w:val="false"/>
      <w:sz w:val="28"/>
    </w:rPr>
  </w:style>
  <w:style w:type="character" w:styleId="ListLabel6">
    <w:name w:val="ListLabel 6"/>
    <w:qFormat/>
    <w:rPr>
      <w:b/>
      <w:i w:val="false"/>
      <w:sz w:val="28"/>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Times New Roman"/>
    </w:rPr>
  </w:style>
  <w:style w:type="character" w:styleId="ListLabel14">
    <w:name w:val="ListLabel 14"/>
    <w:qFormat/>
    <w:rPr>
      <w:rFonts w:cs="Times New Roman"/>
    </w:rPr>
  </w:style>
  <w:style w:type="character" w:styleId="ListLabel15">
    <w:name w:val="ListLabel 15"/>
    <w:qFormat/>
    <w:rPr>
      <w:rFonts w:cs="Times New Roman"/>
    </w:rPr>
  </w:style>
  <w:style w:type="character" w:styleId="ListLabel16">
    <w:name w:val="ListLabel 16"/>
    <w:qFormat/>
    <w:rPr>
      <w:rFonts w:cs="Times New Roman"/>
    </w:rPr>
  </w:style>
  <w:style w:type="character" w:styleId="ListLabel17">
    <w:name w:val="ListLabel 17"/>
    <w:qFormat/>
    <w:rPr>
      <w:rFonts w:cs="Times New Roman"/>
    </w:rPr>
  </w:style>
  <w:style w:type="character" w:styleId="ListLabel18">
    <w:name w:val="ListLabel 18"/>
    <w:qFormat/>
    <w:rPr>
      <w:rFonts w:cs="Times New Roman"/>
    </w:rPr>
  </w:style>
  <w:style w:type="character" w:styleId="ListLabel19">
    <w:name w:val="ListLabel 19"/>
    <w:qFormat/>
    <w:rPr>
      <w:rFonts w:cs="Times New Roman"/>
    </w:rPr>
  </w:style>
  <w:style w:type="character" w:styleId="ListLabel20">
    <w:name w:val="ListLabel 20"/>
    <w:qFormat/>
    <w:rPr>
      <w:rFonts w:cs="Times New Roman"/>
    </w:rPr>
  </w:style>
  <w:style w:type="character" w:styleId="ListLabel21">
    <w:name w:val="ListLabel 21"/>
    <w:qFormat/>
    <w:rPr>
      <w:rFonts w:cs="Times New Roman"/>
    </w:rPr>
  </w:style>
  <w:style w:type="character" w:styleId="ListLabel22">
    <w:name w:val="ListLabel 22"/>
    <w:qFormat/>
    <w:rPr>
      <w:rFonts w:cs="Courier New"/>
    </w:rPr>
  </w:style>
  <w:style w:type="character" w:styleId="ListLabel23">
    <w:name w:val="ListLabel 23"/>
    <w:qFormat/>
    <w:rPr>
      <w:rFonts w:cs="Courier New"/>
    </w:rPr>
  </w:style>
  <w:style w:type="character" w:styleId="ListLabel24">
    <w:name w:val="ListLabel 24"/>
    <w:qFormat/>
    <w:rPr>
      <w:rFonts w:cs="Courier New"/>
    </w:rPr>
  </w:style>
  <w:style w:type="character" w:styleId="ListLabel25">
    <w:name w:val="ListLabel 25"/>
    <w:qFormat/>
    <w:rPr>
      <w:rFonts w:cs="Courier New"/>
    </w:rPr>
  </w:style>
  <w:style w:type="character" w:styleId="ListLabel26">
    <w:name w:val="ListLabel 26"/>
    <w:qFormat/>
    <w:rPr>
      <w:rFonts w:cs="Courier New"/>
    </w:rPr>
  </w:style>
  <w:style w:type="character" w:styleId="ListLabel27">
    <w:name w:val="ListLabel 27"/>
    <w:qFormat/>
    <w:rPr>
      <w:rFonts w:cs="Courier New"/>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MS Gothic" w:cs="Mangal"/>
      <w:sz w:val="28"/>
      <w:szCs w:val="28"/>
    </w:rPr>
  </w:style>
  <w:style w:type="paragraph" w:styleId="TextBody">
    <w:name w:val="Body Text"/>
    <w:basedOn w:val="Normal"/>
    <w:link w:val="LeiptekstiChar"/>
    <w:rsid w:val="00c26318"/>
    <w:pPr>
      <w:spacing w:before="0" w:after="120"/>
    </w:pPr>
    <w:rPr/>
  </w:style>
  <w:style w:type="paragraph" w:styleId="List">
    <w:name w:val="List"/>
    <w:basedOn w:val="TextBody"/>
    <w:pPr/>
    <w:rPr>
      <w:rFonts w:cs="Mangal"/>
    </w:rPr>
  </w:style>
  <w:style w:type="paragraph" w:styleId="Caption">
    <w:name w:val="Caption"/>
    <w:basedOn w:val="Normal"/>
    <w:qFormat/>
    <w:pPr>
      <w:suppressLineNumbers/>
      <w:spacing w:before="120" w:after="120"/>
    </w:pPr>
    <w:rPr>
      <w:rFonts w:cs="Mangal"/>
      <w:i/>
      <w:iCs/>
      <w:sz w:val="24"/>
      <w:szCs w:val="24"/>
    </w:rPr>
  </w:style>
  <w:style w:type="paragraph" w:styleId="Index">
    <w:name w:val="Index"/>
    <w:basedOn w:val="Normal"/>
    <w:qFormat/>
    <w:pPr>
      <w:suppressLineNumbers/>
    </w:pPr>
    <w:rPr>
      <w:rFonts w:cs="Mangal"/>
    </w:rPr>
  </w:style>
  <w:style w:type="paragraph" w:styleId="Header">
    <w:name w:val="Header"/>
    <w:basedOn w:val="Normal"/>
    <w:link w:val="YltunnisteChar"/>
    <w:rsid w:val="00a1493a"/>
    <w:pPr>
      <w:tabs>
        <w:tab w:val="center" w:pos="4153" w:leader="none"/>
        <w:tab w:val="right" w:pos="8306" w:leader="none"/>
      </w:tabs>
    </w:pPr>
    <w:rPr/>
  </w:style>
  <w:style w:type="paragraph" w:styleId="Footer">
    <w:name w:val="Footer"/>
    <w:basedOn w:val="Normal"/>
    <w:link w:val="AlatunnisteChar"/>
    <w:uiPriority w:val="99"/>
    <w:rsid w:val="00a1493a"/>
    <w:pPr>
      <w:tabs>
        <w:tab w:val="center" w:pos="4153" w:leader="none"/>
        <w:tab w:val="right" w:pos="8306" w:leader="none"/>
      </w:tabs>
    </w:pPr>
    <w:rPr/>
  </w:style>
  <w:style w:type="paragraph" w:styleId="Contents1">
    <w:name w:val="TOC 1"/>
    <w:basedOn w:val="Normal"/>
    <w:autoRedefine/>
    <w:uiPriority w:val="39"/>
    <w:rsid w:val="00f01f8d"/>
    <w:pPr>
      <w:tabs>
        <w:tab w:val="right" w:pos="8494" w:leader="none"/>
      </w:tabs>
      <w:spacing w:before="0" w:after="0"/>
    </w:pPr>
    <w:rPr>
      <w:caps/>
    </w:rPr>
  </w:style>
  <w:style w:type="paragraph" w:styleId="Contents2">
    <w:name w:val="TOC 2"/>
    <w:basedOn w:val="Normal"/>
    <w:autoRedefine/>
    <w:uiPriority w:val="39"/>
    <w:rsid w:val="00f01f8d"/>
    <w:pPr>
      <w:tabs>
        <w:tab w:val="right" w:pos="8494" w:leader="none"/>
      </w:tabs>
      <w:spacing w:before="0" w:after="0"/>
      <w:ind w:left="238" w:hanging="0"/>
    </w:pPr>
    <w:rPr/>
  </w:style>
  <w:style w:type="paragraph" w:styleId="Contents3">
    <w:name w:val="TOC 3"/>
    <w:basedOn w:val="Normal"/>
    <w:autoRedefine/>
    <w:uiPriority w:val="39"/>
    <w:rsid w:val="00f01f8d"/>
    <w:pPr>
      <w:tabs>
        <w:tab w:val="right" w:pos="8494" w:leader="none"/>
      </w:tabs>
      <w:spacing w:before="0" w:after="0"/>
      <w:ind w:left="680" w:hanging="0"/>
    </w:pPr>
    <w:rPr/>
  </w:style>
  <w:style w:type="paragraph" w:styleId="Contents4">
    <w:name w:val="TOC 4"/>
    <w:basedOn w:val="Normal"/>
    <w:autoRedefine/>
    <w:semiHidden/>
    <w:rsid w:val="00a1493a"/>
    <w:pPr>
      <w:ind w:left="720" w:hanging="0"/>
    </w:pPr>
    <w:rPr/>
  </w:style>
  <w:style w:type="paragraph" w:styleId="Contents5">
    <w:name w:val="TOC 5"/>
    <w:basedOn w:val="Normal"/>
    <w:autoRedefine/>
    <w:semiHidden/>
    <w:rsid w:val="00a1493a"/>
    <w:pPr>
      <w:ind w:left="960" w:hanging="0"/>
    </w:pPr>
    <w:rPr/>
  </w:style>
  <w:style w:type="paragraph" w:styleId="Contents6">
    <w:name w:val="TOC 6"/>
    <w:basedOn w:val="Normal"/>
    <w:autoRedefine/>
    <w:semiHidden/>
    <w:rsid w:val="00a1493a"/>
    <w:pPr>
      <w:ind w:left="1200" w:hanging="0"/>
    </w:pPr>
    <w:rPr/>
  </w:style>
  <w:style w:type="paragraph" w:styleId="Contents7">
    <w:name w:val="TOC 7"/>
    <w:basedOn w:val="Normal"/>
    <w:autoRedefine/>
    <w:semiHidden/>
    <w:rsid w:val="00a1493a"/>
    <w:pPr>
      <w:ind w:left="1440" w:hanging="0"/>
    </w:pPr>
    <w:rPr/>
  </w:style>
  <w:style w:type="paragraph" w:styleId="Contents8">
    <w:name w:val="TOC 8"/>
    <w:basedOn w:val="Normal"/>
    <w:autoRedefine/>
    <w:semiHidden/>
    <w:rsid w:val="00a1493a"/>
    <w:pPr>
      <w:ind w:left="1680" w:hanging="0"/>
    </w:pPr>
    <w:rPr/>
  </w:style>
  <w:style w:type="paragraph" w:styleId="Contents9">
    <w:name w:val="TOC 9"/>
    <w:basedOn w:val="Normal"/>
    <w:autoRedefine/>
    <w:semiHidden/>
    <w:rsid w:val="00a1493a"/>
    <w:pPr>
      <w:ind w:left="1920" w:hanging="0"/>
    </w:pPr>
    <w:rPr/>
  </w:style>
  <w:style w:type="paragraph" w:styleId="Viranhaltijapts" w:customStyle="1">
    <w:name w:val="Viranhaltijapäätös"/>
    <w:basedOn w:val="Normal"/>
    <w:qFormat/>
    <w:rsid w:val="008e5e02"/>
    <w:pPr>
      <w:tabs>
        <w:tab w:val="left" w:pos="0" w:leader="none"/>
        <w:tab w:val="left" w:pos="2591" w:leader="none"/>
        <w:tab w:val="left" w:pos="3890" w:leader="none"/>
        <w:tab w:val="left" w:pos="5182" w:leader="none"/>
        <w:tab w:val="left" w:pos="6481" w:leader="none"/>
        <w:tab w:val="left" w:pos="7779" w:leader="none"/>
        <w:tab w:val="left" w:pos="9072" w:leader="none"/>
      </w:tabs>
      <w:spacing w:lineRule="auto" w:line="240"/>
    </w:pPr>
    <w:rPr>
      <w:sz w:val="22"/>
      <w:szCs w:val="20"/>
    </w:rPr>
  </w:style>
  <w:style w:type="paragraph" w:styleId="Kirjallisuusluettelo" w:customStyle="1">
    <w:name w:val="Kirjallisuusluettelo"/>
    <w:basedOn w:val="Normal"/>
    <w:autoRedefine/>
    <w:qFormat/>
    <w:rsid w:val="00c26318"/>
    <w:pPr>
      <w:tabs>
        <w:tab w:val="left" w:pos="426" w:leader="none"/>
        <w:tab w:val="left" w:pos="4253" w:leader="none"/>
      </w:tabs>
    </w:pPr>
    <w:rPr>
      <w:rFonts w:cs="Arial"/>
      <w:lang w:eastAsia="en-US"/>
    </w:rPr>
  </w:style>
  <w:style w:type="paragraph" w:styleId="TyyliOtsikko1ArialNarrow14pt" w:customStyle="1">
    <w:name w:val="Tyyli Otsikko 1 + Arial Narrow 14 pt"/>
    <w:basedOn w:val="Heading1"/>
    <w:qFormat/>
    <w:rsid w:val="00fe1ce8"/>
    <w:pPr>
      <w:numPr>
        <w:ilvl w:val="0"/>
        <w:numId w:val="0"/>
      </w:numPr>
    </w:pPr>
    <w:rPr/>
  </w:style>
  <w:style w:type="paragraph" w:styleId="TyyliOtsikko1ArialNarrow14ptJlkeen0pt" w:customStyle="1">
    <w:name w:val="Tyyli Otsikko 1 + Arial Narrow 14 pt Jälkeen:  0 pt"/>
    <w:basedOn w:val="Heading1"/>
    <w:qFormat/>
    <w:rsid w:val="00740380"/>
    <w:pPr>
      <w:numPr>
        <w:ilvl w:val="0"/>
        <w:numId w:val="0"/>
      </w:numPr>
      <w:spacing w:before="480" w:after="0"/>
    </w:pPr>
    <w:rPr>
      <w:rFonts w:cs="Times New Roman"/>
      <w:szCs w:val="20"/>
    </w:rPr>
  </w:style>
  <w:style w:type="paragraph" w:styleId="Annotationtext">
    <w:name w:val="annotation text"/>
    <w:basedOn w:val="Normal"/>
    <w:link w:val="KommentintekstiChar"/>
    <w:qFormat/>
    <w:rsid w:val="00f564bb"/>
    <w:pPr/>
    <w:rPr>
      <w:sz w:val="20"/>
      <w:szCs w:val="20"/>
    </w:rPr>
  </w:style>
  <w:style w:type="paragraph" w:styleId="Annotationsubject">
    <w:name w:val="annotation subject"/>
    <w:basedOn w:val="Annotationtext"/>
    <w:link w:val="KommentinotsikkoChar"/>
    <w:qFormat/>
    <w:rsid w:val="00f564bb"/>
    <w:pPr/>
    <w:rPr>
      <w:b/>
      <w:bCs/>
    </w:rPr>
  </w:style>
  <w:style w:type="paragraph" w:styleId="BalloonText">
    <w:name w:val="Balloon Text"/>
    <w:basedOn w:val="Normal"/>
    <w:link w:val="SelitetekstiChar"/>
    <w:qFormat/>
    <w:rsid w:val="00f564bb"/>
    <w:pPr>
      <w:spacing w:lineRule="auto" w:line="240"/>
    </w:pPr>
    <w:rPr>
      <w:rFonts w:ascii="Tahoma" w:hAnsi="Tahoma" w:cs="Tahoma"/>
      <w:sz w:val="16"/>
      <w:szCs w:val="16"/>
    </w:rPr>
  </w:style>
  <w:style w:type="paragraph" w:styleId="Inssitynleipteksti" w:customStyle="1">
    <w:name w:val="Inssityön leipäteksti"/>
    <w:basedOn w:val="Normal"/>
    <w:autoRedefine/>
    <w:qFormat/>
    <w:rsid w:val="00e0764c"/>
    <w:pPr>
      <w:spacing w:lineRule="auto" w:line="240"/>
      <w:ind w:right="28" w:hanging="0"/>
    </w:pPr>
    <w:rPr>
      <w:rFonts w:cs="Arial"/>
      <w:bCs/>
      <w:i/>
      <w:lang w:eastAsia="en-US"/>
    </w:rPr>
  </w:style>
  <w:style w:type="paragraph" w:styleId="Inssitynliiteluettelo" w:customStyle="1">
    <w:name w:val="Inssityön liiteluettelo"/>
    <w:basedOn w:val="Normal"/>
    <w:autoRedefine/>
    <w:qFormat/>
    <w:rsid w:val="004a55f0"/>
    <w:pPr>
      <w:keepLines/>
    </w:pPr>
    <w:rPr>
      <w:rFonts w:cs="Arial"/>
      <w:szCs w:val="23"/>
      <w:lang w:eastAsia="en-US"/>
    </w:rPr>
  </w:style>
  <w:style w:type="paragraph" w:styleId="Inssitynotsikko4" w:customStyle="1">
    <w:name w:val="Inssityön otsikko 4"/>
    <w:basedOn w:val="Inssitynleipteksti"/>
    <w:autoRedefine/>
    <w:qFormat/>
    <w:rsid w:val="002a531f"/>
    <w:pPr>
      <w:keepNext w:val="true"/>
    </w:pPr>
    <w:rPr>
      <w:b/>
    </w:rPr>
  </w:style>
  <w:style w:type="paragraph" w:styleId="Inssityntaulukonotsikko" w:customStyle="1">
    <w:name w:val="Inssityön taulukon otsikko"/>
    <w:basedOn w:val="Normal"/>
    <w:autoRedefine/>
    <w:qFormat/>
    <w:rsid w:val="002a531f"/>
    <w:pPr>
      <w:keepNext w:val="true"/>
      <w:keepLines/>
      <w:tabs>
        <w:tab w:val="left" w:pos="1418" w:leader="none"/>
        <w:tab w:val="left" w:pos="2835" w:leader="none"/>
        <w:tab w:val="left" w:pos="4253" w:leader="none"/>
        <w:tab w:val="left" w:pos="5670" w:leader="none"/>
        <w:tab w:val="left" w:pos="7088" w:leader="none"/>
        <w:tab w:val="left" w:pos="8505" w:leader="none"/>
      </w:tabs>
    </w:pPr>
    <w:rPr>
      <w:rFonts w:cs="Arial"/>
      <w:i/>
      <w:szCs w:val="20"/>
      <w:lang w:eastAsia="en-US"/>
    </w:rPr>
  </w:style>
  <w:style w:type="paragraph" w:styleId="Inssitynkuva" w:customStyle="1">
    <w:name w:val="Inssityön kuva"/>
    <w:basedOn w:val="NormalWeb"/>
    <w:autoRedefine/>
    <w:qFormat/>
    <w:rsid w:val="002a531f"/>
    <w:pPr>
      <w:keepNext w:val="true"/>
      <w:keepLines/>
      <w:spacing w:lineRule="auto" w:line="240"/>
    </w:pPr>
    <w:rPr>
      <w:rFonts w:ascii="Arial" w:hAnsi="Arial" w:cs="Arial"/>
      <w:sz w:val="18"/>
      <w:szCs w:val="18"/>
      <w:lang w:eastAsia="en-US"/>
    </w:rPr>
  </w:style>
  <w:style w:type="paragraph" w:styleId="Inssitynkuvanotsikko" w:customStyle="1">
    <w:name w:val="Inssityön kuvan otsikko"/>
    <w:basedOn w:val="Normal"/>
    <w:autoRedefine/>
    <w:qFormat/>
    <w:rsid w:val="002a531f"/>
    <w:pPr>
      <w:keepLines/>
      <w:tabs>
        <w:tab w:val="left" w:pos="1418" w:leader="none"/>
        <w:tab w:val="left" w:pos="2835" w:leader="none"/>
        <w:tab w:val="left" w:pos="4253" w:leader="none"/>
        <w:tab w:val="left" w:pos="5670" w:leader="none"/>
        <w:tab w:val="left" w:pos="7088" w:leader="none"/>
        <w:tab w:val="left" w:pos="8505" w:leader="none"/>
      </w:tabs>
      <w:spacing w:before="240" w:after="240"/>
    </w:pPr>
    <w:rPr>
      <w:rFonts w:cs="Arial"/>
      <w:i/>
      <w:szCs w:val="20"/>
      <w:lang w:eastAsia="en-US"/>
    </w:rPr>
  </w:style>
  <w:style w:type="paragraph" w:styleId="Inssitynkaava" w:customStyle="1">
    <w:name w:val="Inssityön kaava"/>
    <w:basedOn w:val="Normal"/>
    <w:autoRedefine/>
    <w:qFormat/>
    <w:rsid w:val="002a531f"/>
    <w:pPr>
      <w:keepLines/>
      <w:tabs>
        <w:tab w:val="left" w:pos="1418" w:leader="none"/>
        <w:tab w:val="left" w:pos="2835" w:leader="none"/>
        <w:tab w:val="left" w:pos="4253" w:leader="none"/>
        <w:tab w:val="left" w:pos="5670" w:leader="none"/>
        <w:tab w:val="left" w:pos="7088" w:leader="none"/>
        <w:tab w:val="left" w:pos="8505" w:leader="none"/>
      </w:tabs>
    </w:pPr>
    <w:rPr>
      <w:rFonts w:ascii="Times New Roman" w:hAnsi="Times New Roman"/>
      <w:i/>
      <w:iCs/>
      <w:szCs w:val="20"/>
      <w:lang w:eastAsia="en-US"/>
    </w:rPr>
  </w:style>
  <w:style w:type="paragraph" w:styleId="NormalWeb">
    <w:name w:val="Normal (Web)"/>
    <w:basedOn w:val="Normal"/>
    <w:uiPriority w:val="99"/>
    <w:qFormat/>
    <w:rsid w:val="002a531f"/>
    <w:pPr/>
    <w:rPr>
      <w:rFonts w:ascii="Times New Roman" w:hAnsi="Times New Roman"/>
    </w:rPr>
  </w:style>
  <w:style w:type="paragraph" w:styleId="Inssitynlhttietomuistionlomakerivi" w:customStyle="1">
    <w:name w:val="Inssityön lähtötietomuistion lomakerivi"/>
    <w:basedOn w:val="Normal"/>
    <w:autoRedefine/>
    <w:qFormat/>
    <w:rsid w:val="00fe7abb"/>
    <w:pPr>
      <w:tabs>
        <w:tab w:val="right" w:pos="8976" w:leader="underscore"/>
      </w:tabs>
      <w:spacing w:lineRule="auto" w:line="240" w:before="240" w:after="240"/>
      <w:ind w:left="1496" w:hanging="1496"/>
    </w:pPr>
    <w:rPr>
      <w:rFonts w:ascii="Times New Roman" w:hAnsi="Times New Roman"/>
      <w:bCs/>
      <w:sz w:val="23"/>
      <w:szCs w:val="23"/>
      <w:lang w:eastAsia="en-US"/>
    </w:rPr>
  </w:style>
  <w:style w:type="paragraph" w:styleId="Inssitynliitteenotsikko" w:customStyle="1">
    <w:name w:val="Inssityön liitteen otsikko"/>
    <w:basedOn w:val="Normal"/>
    <w:autoRedefine/>
    <w:qFormat/>
    <w:rsid w:val="00196d38"/>
    <w:pPr>
      <w:tabs>
        <w:tab w:val="right" w:pos="8505" w:leader="none"/>
      </w:tabs>
      <w:spacing w:lineRule="auto" w:line="240" w:before="0" w:after="360"/>
    </w:pPr>
    <w:rPr>
      <w:bCs/>
      <w:sz w:val="28"/>
      <w:szCs w:val="27"/>
      <w:lang w:eastAsia="en-US"/>
    </w:rPr>
  </w:style>
  <w:style w:type="paragraph" w:styleId="Inssitynliitteenloppuviite" w:customStyle="1">
    <w:name w:val="Inssityön liitteen loppuviite"/>
    <w:basedOn w:val="Endnote"/>
    <w:autoRedefine/>
    <w:qFormat/>
    <w:rsid w:val="00fe7abb"/>
    <w:pPr>
      <w:tabs>
        <w:tab w:val="left" w:pos="187" w:leader="none"/>
      </w:tabs>
      <w:ind w:left="187" w:hanging="187"/>
    </w:pPr>
    <w:rPr>
      <w:rFonts w:ascii="Times New Roman" w:hAnsi="Times New Roman"/>
      <w:bCs/>
      <w:lang w:eastAsia="en-US"/>
    </w:rPr>
  </w:style>
  <w:style w:type="paragraph" w:styleId="Endnote">
    <w:name w:val="Endnote Text"/>
    <w:basedOn w:val="Normal"/>
    <w:link w:val="LoppuviitteentekstiChar"/>
    <w:rsid w:val="00fe7abb"/>
    <w:pPr>
      <w:spacing w:lineRule="auto" w:line="240"/>
    </w:pPr>
    <w:rPr>
      <w:sz w:val="20"/>
      <w:szCs w:val="20"/>
    </w:rPr>
  </w:style>
  <w:style w:type="paragraph" w:styleId="Inssitynotsikko1" w:customStyle="1">
    <w:name w:val="Inssityön otsikko 1"/>
    <w:basedOn w:val="Heading1"/>
    <w:qFormat/>
    <w:rsid w:val="00fe7abb"/>
    <w:pPr>
      <w:keepLines/>
      <w:numPr>
        <w:ilvl w:val="0"/>
        <w:numId w:val="0"/>
      </w:numPr>
      <w:tabs>
        <w:tab w:val="left" w:pos="1418" w:leader="none"/>
        <w:tab w:val="left" w:pos="2835" w:leader="none"/>
        <w:tab w:val="left" w:pos="4253" w:leader="none"/>
        <w:tab w:val="left" w:pos="5670" w:leader="none"/>
        <w:tab w:val="left" w:pos="7088" w:leader="none"/>
        <w:tab w:val="left" w:pos="8505" w:leader="none"/>
      </w:tabs>
    </w:pPr>
    <w:rPr>
      <w:bCs w:val="false"/>
      <w:caps w:val="false"/>
      <w:smallCaps w:val="false"/>
      <w:sz w:val="32"/>
      <w:szCs w:val="27"/>
      <w:lang w:eastAsia="ar-SA"/>
    </w:rPr>
  </w:style>
  <w:style w:type="paragraph" w:styleId="Inssitynotsikko2" w:customStyle="1">
    <w:name w:val="Inssityön otsikko 2"/>
    <w:basedOn w:val="Inssitynotsikko1"/>
    <w:qFormat/>
    <w:rsid w:val="00fe7abb"/>
    <w:pPr>
      <w:spacing w:before="360" w:after="0"/>
    </w:pPr>
    <w:rPr>
      <w:sz w:val="28"/>
    </w:rPr>
  </w:style>
  <w:style w:type="paragraph" w:styleId="Inssitynlhdemalli" w:customStyle="1">
    <w:name w:val="Inssityön lähdemalli"/>
    <w:basedOn w:val="Normal"/>
    <w:qFormat/>
    <w:rsid w:val="00fe7abb"/>
    <w:pPr>
      <w:shd w:val="clear" w:color="auto" w:fill="F3F3F3"/>
      <w:tabs>
        <w:tab w:val="left" w:pos="1418" w:leader="none"/>
        <w:tab w:val="left" w:pos="2835" w:leader="none"/>
        <w:tab w:val="left" w:pos="4253" w:leader="none"/>
        <w:tab w:val="left" w:pos="5670" w:leader="none"/>
        <w:tab w:val="left" w:pos="7088" w:leader="none"/>
        <w:tab w:val="left" w:pos="8505" w:leader="none"/>
      </w:tabs>
      <w:spacing w:before="240" w:after="240"/>
      <w:ind w:left="851" w:hanging="0"/>
    </w:pPr>
    <w:rPr>
      <w:rFonts w:ascii="Book Antiqua" w:hAnsi="Book Antiqua" w:cs="Arial"/>
      <w:bCs/>
      <w:lang w:eastAsia="ar-SA"/>
    </w:rPr>
  </w:style>
  <w:style w:type="paragraph" w:styleId="Inssitynviittausmalli" w:customStyle="1">
    <w:name w:val="Inssityön viittausmalli"/>
    <w:basedOn w:val="Inssitynlhdemalli"/>
    <w:qFormat/>
    <w:rsid w:val="00fe7abb"/>
    <w:pPr>
      <w:shd w:fill="F3F3F3" w:val="clear"/>
    </w:pPr>
    <w:rPr/>
  </w:style>
  <w:style w:type="paragraph" w:styleId="Inssitynjakoviiva" w:customStyle="1">
    <w:name w:val="Inssityön jakoviiva"/>
    <w:basedOn w:val="Inssitynleipteksti"/>
    <w:qFormat/>
    <w:rsid w:val="00fe7abb"/>
    <w:pPr>
      <w:tabs>
        <w:tab w:val="left" w:pos="1418" w:leader="none"/>
        <w:tab w:val="left" w:pos="2835" w:leader="none"/>
        <w:tab w:val="left" w:pos="4253" w:leader="none"/>
        <w:tab w:val="left" w:pos="5670" w:leader="none"/>
        <w:tab w:val="left" w:pos="7088" w:leader="none"/>
        <w:tab w:val="right" w:pos="8221" w:leader="none"/>
        <w:tab w:val="left" w:pos="8505" w:leader="none"/>
      </w:tabs>
      <w:spacing w:before="240" w:after="240"/>
    </w:pPr>
    <w:rPr>
      <w:u w:val="single"/>
      <w:lang w:eastAsia="ar-SA"/>
    </w:rPr>
  </w:style>
  <w:style w:type="paragraph" w:styleId="Inssitynlhdemalli123" w:customStyle="1">
    <w:name w:val="Inssityön lähdemalli 123"/>
    <w:basedOn w:val="Inssitynlhdemalli"/>
    <w:qFormat/>
    <w:rsid w:val="00fe7abb"/>
    <w:pPr>
      <w:shd w:fill="F3F3F3" w:val="clear"/>
      <w:tabs>
        <w:tab w:val="left" w:pos="1080" w:leader="none"/>
      </w:tabs>
      <w:ind w:left="-132" w:hanging="0"/>
    </w:pPr>
    <w:rPr/>
  </w:style>
  <w:style w:type="paragraph" w:styleId="Default" w:customStyle="1">
    <w:name w:val="Default"/>
    <w:qFormat/>
    <w:rsid w:val="002f1a95"/>
    <w:pPr>
      <w:widowControl/>
      <w:bidi w:val="0"/>
      <w:jc w:val="left"/>
    </w:pPr>
    <w:rPr>
      <w:rFonts w:ascii="Arial" w:hAnsi="Arial" w:cs="Arial" w:eastAsia="Times New Roman"/>
      <w:color w:val="000000"/>
      <w:kern w:val="0"/>
      <w:sz w:val="24"/>
      <w:szCs w:val="24"/>
      <w:lang w:val="fi-FI" w:eastAsia="fi-FI" w:bidi="ar-SA"/>
    </w:rPr>
  </w:style>
  <w:style w:type="paragraph" w:styleId="ListParagraph">
    <w:name w:val="List Paragraph"/>
    <w:basedOn w:val="Normal"/>
    <w:uiPriority w:val="34"/>
    <w:qFormat/>
    <w:rsid w:val="00471c6c"/>
    <w:pPr>
      <w:spacing w:before="0" w:after="240"/>
      <w:ind w:left="720" w:hanging="0"/>
      <w:contextualSpacing/>
    </w:pPr>
    <w:rPr/>
  </w:style>
  <w:style w:type="paragraph" w:styleId="Title">
    <w:name w:val="Title"/>
    <w:basedOn w:val="Normal"/>
    <w:link w:val="OtsikkoChar"/>
    <w:qFormat/>
    <w:rsid w:val="00d1111a"/>
    <w:pPr>
      <w:keepNext w:val="true"/>
      <w:spacing w:before="0" w:after="480"/>
      <w:contextualSpacing/>
    </w:pPr>
    <w:rPr>
      <w:rFonts w:cs="Arial"/>
      <w:b/>
      <w:caps/>
      <w:spacing w:val="5"/>
      <w:kern w:val="2"/>
      <w:sz w:val="28"/>
      <w:szCs w:val="52"/>
    </w:rPr>
  </w:style>
  <w:style w:type="paragraph" w:styleId="NoSpacing">
    <w:name w:val="No Spacing"/>
    <w:uiPriority w:val="1"/>
    <w:qFormat/>
    <w:rsid w:val="00580b31"/>
    <w:pPr>
      <w:widowControl/>
      <w:bidi w:val="0"/>
      <w:jc w:val="left"/>
    </w:pPr>
    <w:rPr>
      <w:rFonts w:ascii="Arial" w:hAnsi="Arial" w:eastAsia="Times New Roman" w:cs="Times New Roman"/>
      <w:color w:val="auto"/>
      <w:kern w:val="0"/>
      <w:sz w:val="24"/>
      <w:szCs w:val="24"/>
      <w:lang w:val="fi-FI" w:eastAsia="fi-FI" w:bidi="ar-SA"/>
    </w:rPr>
  </w:style>
  <w:style w:type="paragraph" w:styleId="OtikkoIlmanNumerointia" w:customStyle="1">
    <w:name w:val="OtikkoIlmanNumerointia"/>
    <w:basedOn w:val="NoSpacing"/>
    <w:qFormat/>
    <w:rsid w:val="00d1111a"/>
    <w:pPr>
      <w:spacing w:lineRule="auto" w:line="360"/>
    </w:pPr>
    <w:rPr>
      <w:b/>
    </w:rPr>
  </w:style>
  <w:style w:type="paragraph" w:styleId="Caption1">
    <w:name w:val="caption"/>
    <w:basedOn w:val="Default"/>
    <w:unhideWhenUsed/>
    <w:qFormat/>
    <w:rsid w:val="00536ab5"/>
    <w:pPr>
      <w:spacing w:lineRule="auto" w:line="360"/>
    </w:pPr>
    <w:rPr>
      <w:i/>
    </w:rPr>
  </w:style>
  <w:style w:type="paragraph" w:styleId="Bibliography">
    <w:name w:val="Bibliography"/>
    <w:basedOn w:val="Normal"/>
    <w:uiPriority w:val="37"/>
    <w:unhideWhenUsed/>
    <w:qFormat/>
    <w:rsid w:val="007d174e"/>
    <w:pPr>
      <w:ind w:left="360" w:hanging="0"/>
    </w:pPr>
    <w:rPr/>
  </w:style>
  <w:style w:type="paragraph" w:styleId="HeaderText" w:customStyle="1">
    <w:name w:val="Header Text"/>
    <w:basedOn w:val="Header"/>
    <w:qFormat/>
    <w:rsid w:val="00a03aba"/>
    <w:pPr>
      <w:keepLines/>
      <w:tabs>
        <w:tab w:val="center" w:pos="4320" w:leader="none"/>
        <w:tab w:val="right" w:pos="8640" w:leader="none"/>
      </w:tabs>
      <w:spacing w:lineRule="atLeast" w:line="190" w:before="0" w:after="0"/>
    </w:pPr>
    <w:rPr>
      <w:spacing w:val="-5"/>
      <w:sz w:val="12"/>
      <w:szCs w:val="20"/>
      <w:lang w:val="en-US" w:eastAsia="en-US"/>
    </w:rPr>
  </w:style>
  <w:style w:type="paragraph" w:styleId="HeaderText2" w:customStyle="1">
    <w:name w:val="Header Text2"/>
    <w:basedOn w:val="Header"/>
    <w:qFormat/>
    <w:rsid w:val="00a03aba"/>
    <w:pPr>
      <w:keepLines/>
      <w:tabs>
        <w:tab w:val="center" w:pos="4320" w:leader="none"/>
        <w:tab w:val="right" w:pos="8640" w:leader="none"/>
      </w:tabs>
      <w:spacing w:lineRule="atLeast" w:line="190" w:before="0" w:after="0"/>
    </w:pPr>
    <w:rPr>
      <w:caps/>
      <w:spacing w:val="-5"/>
      <w:sz w:val="15"/>
      <w:szCs w:val="20"/>
      <w:lang w:val="en-US" w:eastAsia="en-US"/>
    </w:rPr>
  </w:style>
  <w:style w:type="paragraph" w:styleId="BodyTextIndent3">
    <w:name w:val="Body Text Indent 3"/>
    <w:basedOn w:val="Normal"/>
    <w:link w:val="Sisennettyleipteksti3Char"/>
    <w:semiHidden/>
    <w:unhideWhenUsed/>
    <w:qFormat/>
    <w:rsid w:val="000951ac"/>
    <w:pPr>
      <w:spacing w:before="0" w:after="120"/>
      <w:ind w:left="283" w:hanging="0"/>
    </w:pPr>
    <w:rPr>
      <w:sz w:val="16"/>
      <w:szCs w:val="16"/>
    </w:rPr>
  </w:style>
  <w:style w:type="paragraph" w:styleId="TOCBase" w:customStyle="1">
    <w:name w:val="TOC Base"/>
    <w:basedOn w:val="Normal"/>
    <w:qFormat/>
    <w:rsid w:val="000951ac"/>
    <w:pPr>
      <w:tabs>
        <w:tab w:val="right" w:pos="6480" w:leader="dot"/>
      </w:tabs>
      <w:spacing w:lineRule="atLeast" w:line="220" w:before="0" w:after="220"/>
      <w:jc w:val="both"/>
    </w:pPr>
    <w:rPr>
      <w:sz w:val="20"/>
      <w:szCs w:val="20"/>
      <w:lang w:val="en-AU" w:eastAsia="en-US"/>
    </w:rPr>
  </w:style>
  <w:style w:type="numbering" w:styleId="NoList" w:default="1">
    <w:name w:val="No List"/>
    <w:uiPriority w:val="99"/>
    <w:semiHidden/>
    <w:unhideWhenUsed/>
    <w:qFormat/>
  </w:style>
  <w:style w:type="table" w:default="1" w:styleId="Normaalitaulukko">
    <w:name w:val="Normal Table"/>
    <w:uiPriority w:val="99"/>
    <w:semiHidden/>
    <w:unhideWhenUsed/>
    <w:tblPr>
      <w:tblInd w:w="0" w:type="dxa"/>
      <w:tblCellMar>
        <w:top w:w="0" w:type="dxa"/>
        <w:left w:w="108" w:type="dxa"/>
        <w:bottom w:w="0" w:type="dxa"/>
        <w:right w:w="108" w:type="dxa"/>
      </w:tblCellMar>
    </w:tblPr>
  </w:style>
  <w:style w:type="table" w:styleId="TaulukkoRuudukko">
    <w:name w:val="Table Grid"/>
    <w:basedOn w:val="Normaalitaulukko"/>
    <w:uiPriority w:val="59"/>
    <w:rsid w:val="00dd2dd6"/>
    <w:rPr>
      <w:lang w:eastAsia="en-US"/>
      <w:sz w:val="22"/>
      <w:szCs w:val="22"/>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wmf"/><Relationship Id="rId3" Type="http://schemas.openxmlformats.org/officeDocument/2006/relationships/image" Target="media/image2.png"/><Relationship Id="rId4" Type="http://schemas.openxmlformats.org/officeDocument/2006/relationships/header" Target="header1.xml"/><Relationship Id="rId5" Type="http://schemas.openxmlformats.org/officeDocument/2006/relationships/footer" Target="footer1.xml"/><Relationship Id="rId6" Type="http://schemas.openxmlformats.org/officeDocument/2006/relationships/numbering" Target="numbering.xml"/><Relationship Id="rId7" Type="http://schemas.openxmlformats.org/officeDocument/2006/relationships/fontTable" Target="fontTable.xml"/><Relationship Id="rId8" Type="http://schemas.openxmlformats.org/officeDocument/2006/relationships/settings" Target="settings.xml"/><Relationship Id="rId9" Type="http://schemas.openxmlformats.org/officeDocument/2006/relationships/theme" Target="theme/theme1.xml"/><Relationship Id="rId10" Type="http://schemas.openxmlformats.org/officeDocument/2006/relationships/customXml" Target="../customXml/item1.xml"/><Relationship Id="rId11" Type="http://schemas.openxmlformats.org/officeDocument/2006/relationships/customXml" Target="../customXml/item2.xml"/><Relationship Id="rId12" Type="http://schemas.openxmlformats.org/officeDocument/2006/relationships/customXml" Target="../customXml/item3.xml"/><Relationship Id="rId13" Type="http://schemas.openxmlformats.org/officeDocument/2006/relationships/customXml" Target="../customXml/item4.xml"/><Relationship Id="rId14" Type="http://schemas.openxmlformats.org/officeDocument/2006/relationships/customXml" Target="../customXml/item5.xml"/><Relationship Id="rId15" Type="http://schemas.openxmlformats.org/officeDocument/2006/relationships/customXml" Target="../customXml/item6.xml"/><Relationship Id="rId16" Type="http://schemas.openxmlformats.org/officeDocument/2006/relationships/customXml" Target="../customXml/item7.xml"/><Relationship Id="rId17" Type="http://schemas.openxmlformats.org/officeDocument/2006/relationships/customXml" Target="../customXml/item8.xml"/><Relationship Id="rId18" Type="http://schemas.openxmlformats.org/officeDocument/2006/relationships/customXml" Target="../customXml/item9.xml"/><Relationship Id="rId19" Type="http://schemas.openxmlformats.org/officeDocument/2006/relationships/customXml" Target="../customXml/item10.xml"/><Relationship Id="rId20" Type="http://schemas.openxmlformats.org/officeDocument/2006/relationships/customXml" Target="../customXml/item11.xml"/><Relationship Id="rId21" Type="http://schemas.openxmlformats.org/officeDocument/2006/relationships/customXml" Target="../customXml/item12.xml"/><Relationship Id="rId22" Type="http://schemas.openxmlformats.org/officeDocument/2006/relationships/customXml" Target="../customXml/item13.xml"/><Relationship Id="rId23" Type="http://schemas.openxmlformats.org/officeDocument/2006/relationships/customXml" Target="../customXml/item14.xml"/><Relationship Id="rId24" Type="http://schemas.openxmlformats.org/officeDocument/2006/relationships/customXml" Target="../customXml/item15.xml"/><Relationship Id="rId25" Type="http://schemas.openxmlformats.org/officeDocument/2006/relationships/customXml" Target="../customXml/item16.xml"/><Relationship Id="rId26" Type="http://schemas.openxmlformats.org/officeDocument/2006/relationships/customXml" Target="../customXml/item17.xml"/><Relationship Id="rId27" Type="http://schemas.openxmlformats.org/officeDocument/2006/relationships/customXml" Target="../customXml/item18.xml"/><Relationship Id="rId28" Type="http://schemas.openxmlformats.org/officeDocument/2006/relationships/customXml" Target="../customXml/item19.xml"/><Relationship Id="rId29" Type="http://schemas.openxmlformats.org/officeDocument/2006/relationships/customXml" Target="../customXml/item20.xml"/><Relationship Id="rId30" Type="http://schemas.openxmlformats.org/officeDocument/2006/relationships/customXml" Target="../customXml/item21.xml"/><Relationship Id="rId31" Type="http://schemas.openxmlformats.org/officeDocument/2006/relationships/customXml" Target="../customXml/item22.xml"/><Relationship Id="rId32" Type="http://schemas.openxmlformats.org/officeDocument/2006/relationships/customXml" Target="../customXml/item23.xml"/><Relationship Id="rId33" Type="http://schemas.openxmlformats.org/officeDocument/2006/relationships/customXml" Target="../customXml/item24.xml"/><Relationship Id="rId34" Type="http://schemas.openxmlformats.org/officeDocument/2006/relationships/customXml" Target="../customXml/item25.xml"/><Relationship Id="rId35" Type="http://schemas.openxmlformats.org/officeDocument/2006/relationships/customXml" Target="../customXml/item26.xml"/><Relationship Id="rId36" Type="http://schemas.openxmlformats.org/officeDocument/2006/relationships/customXml" Target="../customXml/item27.xml"/><Relationship Id="rId37" Type="http://schemas.openxmlformats.org/officeDocument/2006/relationships/customXml" Target="../customXml/item28.xml"/><Relationship Id="rId38" Type="http://schemas.openxmlformats.org/officeDocument/2006/relationships/customXml" Target="../customXml/item29.xml"/><Relationship Id="rId39" Type="http://schemas.openxmlformats.org/officeDocument/2006/relationships/customXml" Target="../customXml/item30.xml"/><Relationship Id="rId40" Type="http://schemas.openxmlformats.org/officeDocument/2006/relationships/customXml" Target="../customXml/item31.xml"/><Relationship Id="rId41" Type="http://schemas.openxmlformats.org/officeDocument/2006/relationships/customXml" Target="../customXml/item32.xml"/><Relationship Id="rId42" Type="http://schemas.openxmlformats.org/officeDocument/2006/relationships/customXml" Target="../customXml/item33.xml"/><Relationship Id="rId43" Type="http://schemas.openxmlformats.org/officeDocument/2006/relationships/customXml" Target="../customXml/item34.xml"/><Relationship Id="rId44" Type="http://schemas.openxmlformats.org/officeDocument/2006/relationships/customXml" Target="../customXml/item35.xml"/><Relationship Id="rId45" Type="http://schemas.openxmlformats.org/officeDocument/2006/relationships/customXml" Target="../customXml/item36.xml"/><Relationship Id="rId46" Type="http://schemas.openxmlformats.org/officeDocument/2006/relationships/customXml" Target="../customXml/item37.xml"/><Relationship Id="rId47" Type="http://schemas.openxmlformats.org/officeDocument/2006/relationships/customXml" Target="../customXml/item38.xml"/><Relationship Id="rId48" Type="http://schemas.openxmlformats.org/officeDocument/2006/relationships/customXml" Target="../customXml/item39.xml"/><Relationship Id="rId49" Type="http://schemas.openxmlformats.org/officeDocument/2006/relationships/customXml" Target="../customXml/item40.xml"/><Relationship Id="rId50" Type="http://schemas.openxmlformats.org/officeDocument/2006/relationships/customXml" Target="../customXml/item41.xml"/><Relationship Id="rId51" Type="http://schemas.openxmlformats.org/officeDocument/2006/relationships/customXml" Target="../customXml/item42.xml"/><Relationship Id="rId52" Type="http://schemas.openxmlformats.org/officeDocument/2006/relationships/customXml" Target="../customXml/item43.xml"/><Relationship Id="rId53" Type="http://schemas.openxmlformats.org/officeDocument/2006/relationships/customXml" Target="../customXml/item44.xml"/><Relationship Id="rId54" Type="http://schemas.openxmlformats.org/officeDocument/2006/relationships/customXml" Target="../customXml/item45.xml"/><Relationship Id="rId55" Type="http://schemas.openxmlformats.org/officeDocument/2006/relationships/customXml" Target="../customXml/item46.xml"/><Relationship Id="rId56" Type="http://schemas.openxmlformats.org/officeDocument/2006/relationships/customXml" Target="../customXml/item47.xml"/><Relationship Id="rId57" Type="http://schemas.openxmlformats.org/officeDocument/2006/relationships/customXml" Target="../customXml/item48.xml"/><Relationship Id="rId58" Type="http://schemas.openxmlformats.org/officeDocument/2006/relationships/customXml" Target="../customXml/item49.xml"/><Relationship Id="rId59" Type="http://schemas.openxmlformats.org/officeDocument/2006/relationships/customXml" Target="../customXml/item50.xml"/><Relationship Id="rId60" Type="http://schemas.openxmlformats.org/officeDocument/2006/relationships/customXml" Target="../customXml/item51.xml"/><Relationship Id="rId61" Type="http://schemas.openxmlformats.org/officeDocument/2006/relationships/customXml" Target="../customXml/item52.xml"/><Relationship Id="rId62" Type="http://schemas.openxmlformats.org/officeDocument/2006/relationships/customXml" Target="../customXml/item53.xml"/><Relationship Id="rId63" Type="http://schemas.openxmlformats.org/officeDocument/2006/relationships/customXml" Target="../customXml/item54.xml"/><Relationship Id="rId64" Type="http://schemas.openxmlformats.org/officeDocument/2006/relationships/customXml" Target="../customXml/item55.xml"/><Relationship Id="rId65" Type="http://schemas.openxmlformats.org/officeDocument/2006/relationships/customXml" Target="../customXml/item56.xml"/><Relationship Id="rId66" Type="http://schemas.openxmlformats.org/officeDocument/2006/relationships/customXml" Target="../customXml/item57.xml"/><Relationship Id="rId67" Type="http://schemas.openxmlformats.org/officeDocument/2006/relationships/customXml" Target="../customXml/item58.xml"/><Relationship Id="rId68" Type="http://schemas.openxmlformats.org/officeDocument/2006/relationships/customXml" Target="../customXml/item59.xml"/><Relationship Id="rId69" Type="http://schemas.openxmlformats.org/officeDocument/2006/relationships/customXml" Target="../customXml/item60.xml"/><Relationship Id="rId70" Type="http://schemas.openxmlformats.org/officeDocument/2006/relationships/customXml" Target="../customXml/item61.xml"/><Relationship Id="rId71" Type="http://schemas.openxmlformats.org/officeDocument/2006/relationships/customXml" Target="../customXml/item62.xml"/><Relationship Id="rId72" Type="http://schemas.openxmlformats.org/officeDocument/2006/relationships/customXml" Target="../customXml/item63.xml"/><Relationship Id="rId73" Type="http://schemas.openxmlformats.org/officeDocument/2006/relationships/customXml" Target="../customXml/item64.xml"/><Relationship Id="rId74" Type="http://schemas.openxmlformats.org/officeDocument/2006/relationships/customXml" Target="../customXml/item65.xml"/><Relationship Id="rId75" Type="http://schemas.openxmlformats.org/officeDocument/2006/relationships/customXml" Target="../customXml/item66.xml"/><Relationship Id="rId76" Type="http://schemas.openxmlformats.org/officeDocument/2006/relationships/customXml" Target="../customXml/item67.xml"/><Relationship Id="rId77" Type="http://schemas.openxmlformats.org/officeDocument/2006/relationships/customXml" Target="../customXml/item68.xml"/><Relationship Id="rId78" Type="http://schemas.openxmlformats.org/officeDocument/2006/relationships/customXml" Target="../customXml/item69.xml"/><Relationship Id="rId79" Type="http://schemas.openxmlformats.org/officeDocument/2006/relationships/customXml" Target="../customXml/item70.xml"/><Relationship Id="rId80" Type="http://schemas.openxmlformats.org/officeDocument/2006/relationships/customXml" Target="../customXml/item71.xml"/><Relationship Id="rId81" Type="http://schemas.openxmlformats.org/officeDocument/2006/relationships/customXml" Target="../customXml/item72.xml"/><Relationship Id="rId82" Type="http://schemas.openxmlformats.org/officeDocument/2006/relationships/customXml" Target="../customXml/item73.xml"/><Relationship Id="rId83" Type="http://schemas.openxmlformats.org/officeDocument/2006/relationships/customXml" Target="../customXml/item74.xml"/><Relationship Id="rId84" Type="http://schemas.openxmlformats.org/officeDocument/2006/relationships/customXml" Target="../customXml/item75.xml"/><Relationship Id="rId85" Type="http://schemas.openxmlformats.org/officeDocument/2006/relationships/customXml" Target="../customXml/item76.xml"/><Relationship Id="rId86" Type="http://schemas.openxmlformats.org/officeDocument/2006/relationships/customXml" Target="../customXml/item77.xml"/><Relationship Id="rId87" Type="http://schemas.openxmlformats.org/officeDocument/2006/relationships/customXml" Target="../customXml/item78.xml"/><Relationship Id="rId88" Type="http://schemas.openxmlformats.org/officeDocument/2006/relationships/customXml" Target="../customXml/item79.xml"/><Relationship Id="rId89" Type="http://schemas.openxmlformats.org/officeDocument/2006/relationships/customXml" Target="../customXml/item80.xml"/><Relationship Id="rId90" Type="http://schemas.openxmlformats.org/officeDocument/2006/relationships/customXml" Target="../customXml/item81.xml"/><Relationship Id="rId91" Type="http://schemas.openxmlformats.org/officeDocument/2006/relationships/customXml" Target="../customXml/item82.xml"/><Relationship Id="rId92" Type="http://schemas.openxmlformats.org/officeDocument/2006/relationships/customXml" Target="../customXml/item83.xml"/><Relationship Id="rId93" Type="http://schemas.openxmlformats.org/officeDocument/2006/relationships/customXml" Target="../customXml/item84.xml"/><Relationship Id="rId94" Type="http://schemas.openxmlformats.org/officeDocument/2006/relationships/customXml" Target="../customXml/item85.xml"/><Relationship Id="rId95" Type="http://schemas.openxmlformats.org/officeDocument/2006/relationships/customXml" Target="../customXml/item86.xml"/><Relationship Id="rId96" Type="http://schemas.openxmlformats.org/officeDocument/2006/relationships/customXml" Target="../customXml/item87.xml"/><Relationship Id="rId97" Type="http://schemas.openxmlformats.org/officeDocument/2006/relationships/customXml" Target="../customXml/item88.xml"/><Relationship Id="rId98" Type="http://schemas.openxmlformats.org/officeDocument/2006/relationships/customXml" Target="../customXml/item89.xml"/><Relationship Id="rId99" Type="http://schemas.openxmlformats.org/officeDocument/2006/relationships/customXml" Target="../customXml/item90.xml"/><Relationship Id="rId100" Type="http://schemas.openxmlformats.org/officeDocument/2006/relationships/customXml" Target="../customXml/item91.xml"/><Relationship Id="rId101" Type="http://schemas.openxmlformats.org/officeDocument/2006/relationships/customXml" Target="../customXml/item92.xml"/><Relationship Id="rId102" Type="http://schemas.openxmlformats.org/officeDocument/2006/relationships/customXml" Target="../customXml/item93.xml"/><Relationship Id="rId103" Type="http://schemas.openxmlformats.org/officeDocument/2006/relationships/customXml" Target="../customXml/item94.xml"/><Relationship Id="rId104" Type="http://schemas.openxmlformats.org/officeDocument/2006/relationships/customXml" Target="../customXml/item95.xml"/><Relationship Id="rId105" Type="http://schemas.openxmlformats.org/officeDocument/2006/relationships/customXml" Target="../customXml/item96.xml"/><Relationship Id="rId106" Type="http://schemas.openxmlformats.org/officeDocument/2006/relationships/customXml" Target="../customXml/item97.xml"/><Relationship Id="rId107" Type="http://schemas.openxmlformats.org/officeDocument/2006/relationships/customXml" Target="../customXml/item98.xml"/><Relationship Id="rId108" Type="http://schemas.openxmlformats.org/officeDocument/2006/relationships/customXml" Target="../customXml/item99.xml"/><Relationship Id="rId109" Type="http://schemas.openxmlformats.org/officeDocument/2006/relationships/customXml" Target="../customXml/item100.xml"/><Relationship Id="rId110" Type="http://schemas.openxmlformats.org/officeDocument/2006/relationships/customXml" Target="../customXml/item101.xml"/><Relationship Id="rId111" Type="http://schemas.openxmlformats.org/officeDocument/2006/relationships/customXml" Target="../customXml/item102.xml"/><Relationship Id="rId112" Type="http://schemas.openxmlformats.org/officeDocument/2006/relationships/customXml" Target="../customXml/item103.xml"/><Relationship Id="rId113" Type="http://schemas.openxmlformats.org/officeDocument/2006/relationships/customXml" Target="../customXml/item104.xml"/><Relationship Id="rId114" Type="http://schemas.openxmlformats.org/officeDocument/2006/relationships/customXml" Target="../customXml/item105.xml"/><Relationship Id="rId115" Type="http://schemas.openxmlformats.org/officeDocument/2006/relationships/customXml" Target="../customXml/item106.xml"/><Relationship Id="rId116" Type="http://schemas.openxmlformats.org/officeDocument/2006/relationships/customXml" Target="../customXml/item107.xml"/><Relationship Id="rId117" Type="http://schemas.openxmlformats.org/officeDocument/2006/relationships/customXml" Target="../customXml/item108.xml"/><Relationship Id="rId118" Type="http://schemas.openxmlformats.org/officeDocument/2006/relationships/customXml" Target="../customXml/item109.xml"/><Relationship Id="rId119" Type="http://schemas.openxmlformats.org/officeDocument/2006/relationships/customXml" Target="../customXml/item110.xml"/><Relationship Id="rId120" Type="http://schemas.openxmlformats.org/officeDocument/2006/relationships/customXml" Target="../customXml/item111.xml"/><Relationship Id="rId121" Type="http://schemas.openxmlformats.org/officeDocument/2006/relationships/customXml" Target="../customXml/item112.xml"/><Relationship Id="rId122" Type="http://schemas.openxmlformats.org/officeDocument/2006/relationships/customXml" Target="../customXml/item113.xml"/><Relationship Id="rId123" Type="http://schemas.openxmlformats.org/officeDocument/2006/relationships/customXml" Target="../customXml/item114.xml"/><Relationship Id="rId124" Type="http://schemas.openxmlformats.org/officeDocument/2006/relationships/customXml" Target="../customXml/item115.xml"/><Relationship Id="rId125" Type="http://schemas.openxmlformats.org/officeDocument/2006/relationships/customXml" Target="../customXml/item116.xml"/><Relationship Id="rId126" Type="http://schemas.openxmlformats.org/officeDocument/2006/relationships/customXml" Target="../customXml/item117.xml"/><Relationship Id="rId127" Type="http://schemas.openxmlformats.org/officeDocument/2006/relationships/customXml" Target="../customXml/item118.xml"/><Relationship Id="rId128" Type="http://schemas.openxmlformats.org/officeDocument/2006/relationships/customXml" Target="../customXml/item119.xml"/><Relationship Id="rId129" Type="http://schemas.openxmlformats.org/officeDocument/2006/relationships/customXml" Target="../customXml/item120.xml"/><Relationship Id="rId130" Type="http://schemas.openxmlformats.org/officeDocument/2006/relationships/customXml" Target="../customXml/item121.xml"/><Relationship Id="rId131" Type="http://schemas.openxmlformats.org/officeDocument/2006/relationships/customXml" Target="../customXml/item122.xml"/><Relationship Id="rId132" Type="http://schemas.openxmlformats.org/officeDocument/2006/relationships/customXml" Target="../customXml/item123.xml"/><Relationship Id="rId133" Type="http://schemas.openxmlformats.org/officeDocument/2006/relationships/customXml" Target="../customXml/item124.xml"/><Relationship Id="rId134" Type="http://schemas.openxmlformats.org/officeDocument/2006/relationships/customXml" Target="../customXml/item125.xml"/><Relationship Id="rId135" Type="http://schemas.openxmlformats.org/officeDocument/2006/relationships/customXml" Target="../customXml/item126.xml"/><Relationship Id="rId136" Type="http://schemas.openxmlformats.org/officeDocument/2006/relationships/customXml" Target="../customXml/item127.xml"/><Relationship Id="rId137" Type="http://schemas.openxmlformats.org/officeDocument/2006/relationships/customXml" Target="../customXml/item128.xml"/><Relationship Id="rId138" Type="http://schemas.openxmlformats.org/officeDocument/2006/relationships/customXml" Target="../customXml/item129.xml"/><Relationship Id="rId139" Type="http://schemas.openxmlformats.org/officeDocument/2006/relationships/customXml" Target="../customXml/item130.xml"/><Relationship Id="rId140" Type="http://schemas.openxmlformats.org/officeDocument/2006/relationships/customXml" Target="../customXml/item131.xml"/><Relationship Id="rId141" Type="http://schemas.openxmlformats.org/officeDocument/2006/relationships/customXml" Target="../customXml/item132.xml"/><Relationship Id="rId142" Type="http://schemas.openxmlformats.org/officeDocument/2006/relationships/customXml" Target="../customXml/item133.xml"/><Relationship Id="rId143" Type="http://schemas.openxmlformats.org/officeDocument/2006/relationships/customXml" Target="../customXml/item134.xml"/><Relationship Id="rId144" Type="http://schemas.openxmlformats.org/officeDocument/2006/relationships/customXml" Target="../customXml/item135.xml"/><Relationship Id="rId145" Type="http://schemas.openxmlformats.org/officeDocument/2006/relationships/customXml" Target="../customXml/item136.xml"/><Relationship Id="rId146" Type="http://schemas.openxmlformats.org/officeDocument/2006/relationships/customXml" Target="../customXml/item137.xml"/><Relationship Id="rId147" Type="http://schemas.openxmlformats.org/officeDocument/2006/relationships/customXml" Target="../customXml/item138.xml"/><Relationship Id="rId148" Type="http://schemas.openxmlformats.org/officeDocument/2006/relationships/customXml" Target="../customXml/item139.xml"/><Relationship Id="rId149" Type="http://schemas.openxmlformats.org/officeDocument/2006/relationships/customXml" Target="../customXml/item140.xml"/><Relationship Id="rId150" Type="http://schemas.openxmlformats.org/officeDocument/2006/relationships/customXml" Target="../customXml/item141.xml"/><Relationship Id="rId151" Type="http://schemas.openxmlformats.org/officeDocument/2006/relationships/customXml" Target="../customXml/item142.xml"/><Relationship Id="rId152" Type="http://schemas.openxmlformats.org/officeDocument/2006/relationships/customXml" Target="../customXml/item143.xml"/><Relationship Id="rId153" Type="http://schemas.openxmlformats.org/officeDocument/2006/relationships/customXml" Target="../customXml/item144.xml"/><Relationship Id="rId154" Type="http://schemas.openxmlformats.org/officeDocument/2006/relationships/customXml" Target="../customXml/item145.xml"/><Relationship Id="rId155" Type="http://schemas.openxmlformats.org/officeDocument/2006/relationships/customXml" Target="../customXml/item146.xml"/><Relationship Id="rId156" Type="http://schemas.openxmlformats.org/officeDocument/2006/relationships/customXml" Target="../customXml/item147.xml"/><Relationship Id="rId157" Type="http://schemas.openxmlformats.org/officeDocument/2006/relationships/customXml" Target="../customXml/item148.xml"/><Relationship Id="rId158" Type="http://schemas.openxmlformats.org/officeDocument/2006/relationships/customXml" Target="../customXml/item149.xml"/><Relationship Id="rId159" Type="http://schemas.openxmlformats.org/officeDocument/2006/relationships/customXml" Target="../customXml/item150.xml"/><Relationship Id="rId160" Type="http://schemas.openxmlformats.org/officeDocument/2006/relationships/customXml" Target="../customXml/item151.xml"/><Relationship Id="rId161" Type="http://schemas.openxmlformats.org/officeDocument/2006/relationships/customXml" Target="../customXml/item152.xml"/><Relationship Id="rId162" Type="http://schemas.openxmlformats.org/officeDocument/2006/relationships/customXml" Target="../customXml/item153.xml"/><Relationship Id="rId163" Type="http://schemas.openxmlformats.org/officeDocument/2006/relationships/customXml" Target="../customXml/item154.xml"/><Relationship Id="rId164" Type="http://schemas.openxmlformats.org/officeDocument/2006/relationships/customXml" Target="../customXml/item155.xml"/><Relationship Id="rId165" Type="http://schemas.openxmlformats.org/officeDocument/2006/relationships/customXml" Target="../customXml/item156.xml"/><Relationship Id="rId166" Type="http://schemas.openxmlformats.org/officeDocument/2006/relationships/customXml" Target="../customXml/item157.xml"/><Relationship Id="rId167" Type="http://schemas.openxmlformats.org/officeDocument/2006/relationships/customXml" Target="../customXml/item158.xml"/><Relationship Id="rId168" Type="http://schemas.openxmlformats.org/officeDocument/2006/relationships/customXml" Target="../customXml/item159.xml"/><Relationship Id="rId169" Type="http://schemas.openxmlformats.org/officeDocument/2006/relationships/customXml" Target="../customXml/item160.xml"/><Relationship Id="rId170" Type="http://schemas.openxmlformats.org/officeDocument/2006/relationships/customXml" Target="../customXml/item161.xml"/><Relationship Id="rId171" Type="http://schemas.openxmlformats.org/officeDocument/2006/relationships/customXml" Target="../customXml/item162.xml"/><Relationship Id="rId172" Type="http://schemas.openxmlformats.org/officeDocument/2006/relationships/customXml" Target="../customXml/item163.xml"/><Relationship Id="rId173" Type="http://schemas.openxmlformats.org/officeDocument/2006/relationships/customXml" Target="../customXml/item164.xml"/><Relationship Id="rId174" Type="http://schemas.openxmlformats.org/officeDocument/2006/relationships/customXml" Target="../customXml/item165.xml"/><Relationship Id="rId175" Type="http://schemas.openxmlformats.org/officeDocument/2006/relationships/customXml" Target="../customXml/item166.xml"/><Relationship Id="rId176" Type="http://schemas.openxmlformats.org/officeDocument/2006/relationships/customXml" Target="../customXml/item167.xml"/><Relationship Id="rId177" Type="http://schemas.openxmlformats.org/officeDocument/2006/relationships/customXml" Target="../customXml/item168.xml"/><Relationship Id="rId178" Type="http://schemas.openxmlformats.org/officeDocument/2006/relationships/customXml" Target="../customXml/item169.xml"/><Relationship Id="rId179" Type="http://schemas.openxmlformats.org/officeDocument/2006/relationships/customXml" Target="../customXml/item170.xml"/><Relationship Id="rId180" Type="http://schemas.openxmlformats.org/officeDocument/2006/relationships/customXml" Target="../customXml/item171.xml"/><Relationship Id="rId181" Type="http://schemas.openxmlformats.org/officeDocument/2006/relationships/customXml" Target="../customXml/item172.xml"/><Relationship Id="rId182" Type="http://schemas.openxmlformats.org/officeDocument/2006/relationships/customXml" Target="../customXml/item173.xml"/><Relationship Id="rId183" Type="http://schemas.openxmlformats.org/officeDocument/2006/relationships/customXml" Target="../customXml/item174.xml"/><Relationship Id="rId184" Type="http://schemas.openxmlformats.org/officeDocument/2006/relationships/customXml" Target="../customXml/item175.xml"/><Relationship Id="rId185" Type="http://schemas.openxmlformats.org/officeDocument/2006/relationships/customXml" Target="../customXml/item176.xml"/><Relationship Id="rId186" Type="http://schemas.openxmlformats.org/officeDocument/2006/relationships/customXml" Target="../customXml/item177.xml"/><Relationship Id="rId187" Type="http://schemas.openxmlformats.org/officeDocument/2006/relationships/customXml" Target="../customXml/item178.xml"/><Relationship Id="rId188" Type="http://schemas.openxmlformats.org/officeDocument/2006/relationships/customXml" Target="../customXml/item179.xml"/><Relationship Id="rId189" Type="http://schemas.openxmlformats.org/officeDocument/2006/relationships/customXml" Target="../customXml/item180.xml"/><Relationship Id="rId190" Type="http://schemas.openxmlformats.org/officeDocument/2006/relationships/customXml" Target="../customXml/item181.xml"/><Relationship Id="rId191" Type="http://schemas.openxmlformats.org/officeDocument/2006/relationships/customXml" Target="../customXml/item182.xml"/><Relationship Id="rId192" Type="http://schemas.openxmlformats.org/officeDocument/2006/relationships/customXml" Target="../customXml/item183.xml"/><Relationship Id="rId193" Type="http://schemas.openxmlformats.org/officeDocument/2006/relationships/customXml" Target="../customXml/item184.xml"/><Relationship Id="rId194" Type="http://schemas.openxmlformats.org/officeDocument/2006/relationships/customXml" Target="../customXml/item185.xml"/><Relationship Id="rId195" Type="http://schemas.openxmlformats.org/officeDocument/2006/relationships/customXml" Target="../customXml/item186.xml"/><Relationship Id="rId196" Type="http://schemas.openxmlformats.org/officeDocument/2006/relationships/customXml" Target="../customXml/item187.xml"/><Relationship Id="rId197" Type="http://schemas.openxmlformats.org/officeDocument/2006/relationships/customXml" Target="../customXml/item188.xml"/><Relationship Id="rId198" Type="http://schemas.openxmlformats.org/officeDocument/2006/relationships/customXml" Target="../customXml/item189.xml"/><Relationship Id="rId199" Type="http://schemas.openxmlformats.org/officeDocument/2006/relationships/customXml" Target="../customXml/item190.xml"/><Relationship Id="rId200" Type="http://schemas.openxmlformats.org/officeDocument/2006/relationships/customXml" Target="../customXml/item191.xml"/><Relationship Id="rId201" Type="http://schemas.openxmlformats.org/officeDocument/2006/relationships/customXml" Target="../customXml/item192.xml"/><Relationship Id="rId202" Type="http://schemas.openxmlformats.org/officeDocument/2006/relationships/customXml" Target="../customXml/item193.xml"/><Relationship Id="rId203" Type="http://schemas.openxmlformats.org/officeDocument/2006/relationships/customXml" Target="../customXml/item194.xml"/><Relationship Id="rId204" Type="http://schemas.openxmlformats.org/officeDocument/2006/relationships/customXml" Target="../customXml/item195.xml"/><Relationship Id="rId205" Type="http://schemas.openxmlformats.org/officeDocument/2006/relationships/customXml" Target="../customXml/item196.xml"/><Relationship Id="rId206" Type="http://schemas.openxmlformats.org/officeDocument/2006/relationships/customXml" Target="../customXml/item197.xml"/><Relationship Id="rId207" Type="http://schemas.openxmlformats.org/officeDocument/2006/relationships/customXml" Target="../customXml/item198.xml"/><Relationship Id="rId208" Type="http://schemas.openxmlformats.org/officeDocument/2006/relationships/customXml" Target="../customXml/item199.xml"/><Relationship Id="rId209" Type="http://schemas.openxmlformats.org/officeDocument/2006/relationships/customXml" Target="../customXml/item200.xml"/><Relationship Id="rId210" Type="http://schemas.openxmlformats.org/officeDocument/2006/relationships/customXml" Target="../customXml/item201.xml"/><Relationship Id="rId211" Type="http://schemas.openxmlformats.org/officeDocument/2006/relationships/customXml" Target="../customXml/item202.xml"/><Relationship Id="rId212" Type="http://schemas.openxmlformats.org/officeDocument/2006/relationships/customXml" Target="../customXml/item203.xml"/><Relationship Id="rId213" Type="http://schemas.openxmlformats.org/officeDocument/2006/relationships/customXml" Target="../customXml/item204.xml"/><Relationship Id="rId214" Type="http://schemas.openxmlformats.org/officeDocument/2006/relationships/customXml" Target="../customXml/item205.xml"/><Relationship Id="rId215" Type="http://schemas.openxmlformats.org/officeDocument/2006/relationships/customXml" Target="../customXml/item206.xml"/><Relationship Id="rId216" Type="http://schemas.openxmlformats.org/officeDocument/2006/relationships/customXml" Target="../customXml/item207.xml"/><Relationship Id="rId217" Type="http://schemas.openxmlformats.org/officeDocument/2006/relationships/customXml" Target="../customXml/item208.xml"/><Relationship Id="rId218" Type="http://schemas.openxmlformats.org/officeDocument/2006/relationships/customXml" Target="../customXml/item209.xml"/><Relationship Id="rId219" Type="http://schemas.openxmlformats.org/officeDocument/2006/relationships/customXml" Target="../customXml/item210.xml"/><Relationship Id="rId220" Type="http://schemas.openxmlformats.org/officeDocument/2006/relationships/customXml" Target="../customXml/item211.xml"/><Relationship Id="rId221" Type="http://schemas.openxmlformats.org/officeDocument/2006/relationships/customXml" Target="../customXml/item212.xml"/><Relationship Id="rId222" Type="http://schemas.openxmlformats.org/officeDocument/2006/relationships/customXml" Target="../customXml/item213.xml"/><Relationship Id="rId223" Type="http://schemas.openxmlformats.org/officeDocument/2006/relationships/customXml" Target="../customXml/item214.xml"/><Relationship Id="rId224" Type="http://schemas.openxmlformats.org/officeDocument/2006/relationships/customXml" Target="../customXml/item215.xml"/><Relationship Id="rId225" Type="http://schemas.openxmlformats.org/officeDocument/2006/relationships/customXml" Target="../customXml/item216.xml"/><Relationship Id="rId226" Type="http://schemas.openxmlformats.org/officeDocument/2006/relationships/customXml" Target="../customXml/item217.xml"/><Relationship Id="rId227" Type="http://schemas.openxmlformats.org/officeDocument/2006/relationships/customXml" Target="../customXml/item218.xml"/><Relationship Id="rId228" Type="http://schemas.openxmlformats.org/officeDocument/2006/relationships/customXml" Target="../customXml/item219.xml"/><Relationship Id="rId229" Type="http://schemas.openxmlformats.org/officeDocument/2006/relationships/customXml" Target="../customXml/item220.xml"/><Relationship Id="rId230" Type="http://schemas.openxmlformats.org/officeDocument/2006/relationships/customXml" Target="../customXml/item221.xml"/><Relationship Id="rId231" Type="http://schemas.openxmlformats.org/officeDocument/2006/relationships/customXml" Target="../customXml/item222.xml"/><Relationship Id="rId232" Type="http://schemas.openxmlformats.org/officeDocument/2006/relationships/customXml" Target="../customXml/item223.xml"/><Relationship Id="rId233" Type="http://schemas.openxmlformats.org/officeDocument/2006/relationships/customXml" Target="../customXml/item224.xml"/><Relationship Id="rId234" Type="http://schemas.openxmlformats.org/officeDocument/2006/relationships/customXml" Target="../customXml/item225.xml"/><Relationship Id="rId235" Type="http://schemas.openxmlformats.org/officeDocument/2006/relationships/customXml" Target="../customXml/item226.xml"/><Relationship Id="rId236" Type="http://schemas.openxmlformats.org/officeDocument/2006/relationships/customXml" Target="../customXml/item227.xml"/><Relationship Id="rId237" Type="http://schemas.openxmlformats.org/officeDocument/2006/relationships/customXml" Target="../customXml/item228.xml"/><Relationship Id="rId238" Type="http://schemas.openxmlformats.org/officeDocument/2006/relationships/customXml" Target="../customXml/item229.xml"/><Relationship Id="rId239" Type="http://schemas.openxmlformats.org/officeDocument/2006/relationships/customXml" Target="../customXml/item230.xml"/><Relationship Id="rId240" Type="http://schemas.openxmlformats.org/officeDocument/2006/relationships/customXml" Target="../customXml/item231.xml"/><Relationship Id="rId241" Type="http://schemas.openxmlformats.org/officeDocument/2006/relationships/customXml" Target="../customXml/item232.xml"/><Relationship Id="rId242" Type="http://schemas.openxmlformats.org/officeDocument/2006/relationships/customXml" Target="../customXml/item233.xml"/><Relationship Id="rId243" Type="http://schemas.openxmlformats.org/officeDocument/2006/relationships/customXml" Target="../customXml/item234.xml"/><Relationship Id="rId244" Type="http://schemas.openxmlformats.org/officeDocument/2006/relationships/customXml" Target="../customXml/item235.xml"/><Relationship Id="rId245" Type="http://schemas.openxmlformats.org/officeDocument/2006/relationships/customXml" Target="../customXml/item236.xml"/><Relationship Id="rId246" Type="http://schemas.openxmlformats.org/officeDocument/2006/relationships/customXml" Target="../customXml/item237.xml"/><Relationship Id="rId247" Type="http://schemas.openxmlformats.org/officeDocument/2006/relationships/customXml" Target="../customXml/item238.xml"/><Relationship Id="rId248" Type="http://schemas.openxmlformats.org/officeDocument/2006/relationships/customXml" Target="../customXml/item239.xml"/><Relationship Id="rId249" Type="http://schemas.openxmlformats.org/officeDocument/2006/relationships/customXml" Target="../customXml/item240.xml"/><Relationship Id="rId250" Type="http://schemas.openxmlformats.org/officeDocument/2006/relationships/customXml" Target="../customXml/item241.xml"/><Relationship Id="rId251" Type="http://schemas.openxmlformats.org/officeDocument/2006/relationships/customXml" Target="../customXml/item242.xml"/><Relationship Id="rId252" Type="http://schemas.openxmlformats.org/officeDocument/2006/relationships/customXml" Target="../customXml/item243.xml"/><Relationship Id="rId253" Type="http://schemas.openxmlformats.org/officeDocument/2006/relationships/customXml" Target="../customXml/item244.xml"/><Relationship Id="rId254" Type="http://schemas.openxmlformats.org/officeDocument/2006/relationships/customXml" Target="../customXml/item245.xml"/><Relationship Id="rId255" Type="http://schemas.openxmlformats.org/officeDocument/2006/relationships/customXml" Target="../customXml/item246.xml"/><Relationship Id="rId256" Type="http://schemas.openxmlformats.org/officeDocument/2006/relationships/customXml" Target="../customXml/item247.xml"/><Relationship Id="rId257" Type="http://schemas.openxmlformats.org/officeDocument/2006/relationships/customXml" Target="../customXml/item248.xml"/><Relationship Id="rId258" Type="http://schemas.openxmlformats.org/officeDocument/2006/relationships/customXml" Target="../customXml/item249.xml"/><Relationship Id="rId259" Type="http://schemas.openxmlformats.org/officeDocument/2006/relationships/customXml" Target="../customXml/item250.xml"/><Relationship Id="rId260" Type="http://schemas.openxmlformats.org/officeDocument/2006/relationships/customXml" Target="../customXml/item251.xml"/><Relationship Id="rId261" Type="http://schemas.openxmlformats.org/officeDocument/2006/relationships/customXml" Target="../customXml/item252.xml"/><Relationship Id="rId262" Type="http://schemas.openxmlformats.org/officeDocument/2006/relationships/customXml" Target="../customXml/item253.xml"/><Relationship Id="rId263" Type="http://schemas.openxmlformats.org/officeDocument/2006/relationships/customXml" Target="../customXml/item254.xml"/><Relationship Id="rId264" Type="http://schemas.openxmlformats.org/officeDocument/2006/relationships/customXml" Target="../customXml/item255.xml"/><Relationship Id="rId265" Type="http://schemas.openxmlformats.org/officeDocument/2006/relationships/customXml" Target="../customXml/item256.xml"/><Relationship Id="rId266" Type="http://schemas.openxmlformats.org/officeDocument/2006/relationships/customXml" Target="../customXml/item257.xml"/><Relationship Id="rId267" Type="http://schemas.openxmlformats.org/officeDocument/2006/relationships/customXml" Target="../customXml/item258.xml"/><Relationship Id="rId268" Type="http://schemas.openxmlformats.org/officeDocument/2006/relationships/customXml" Target="../customXml/item259.xml"/><Relationship Id="rId269" Type="http://schemas.openxmlformats.org/officeDocument/2006/relationships/customXml" Target="../customXml/item260.xml"/><Relationship Id="rId270" Type="http://schemas.openxmlformats.org/officeDocument/2006/relationships/customXml" Target="../customXml/item261.xml"/><Relationship Id="rId271" Type="http://schemas.openxmlformats.org/officeDocument/2006/relationships/customXml" Target="../customXml/item262.xml"/><Relationship Id="rId272" Type="http://schemas.openxmlformats.org/officeDocument/2006/relationships/customXml" Target="../customXml/item263.xml"/><Relationship Id="rId273" Type="http://schemas.openxmlformats.org/officeDocument/2006/relationships/customXml" Target="../customXml/item264.xml"/><Relationship Id="rId274" Type="http://schemas.openxmlformats.org/officeDocument/2006/relationships/customXml" Target="../customXml/item265.xml"/><Relationship Id="rId275" Type="http://schemas.openxmlformats.org/officeDocument/2006/relationships/customXml" Target="../customXml/item266.xml"/><Relationship Id="rId276" Type="http://schemas.openxmlformats.org/officeDocument/2006/relationships/customXml" Target="../customXml/item267.xml"/><Relationship Id="rId277" Type="http://schemas.openxmlformats.org/officeDocument/2006/relationships/customXml" Target="../customXml/item268.xml"/><Relationship Id="rId278" Type="http://schemas.openxmlformats.org/officeDocument/2006/relationships/customXml" Target="../customXml/item269.xml"/><Relationship Id="rId279" Type="http://schemas.openxmlformats.org/officeDocument/2006/relationships/customXml" Target="../customXml/item270.xml"/><Relationship Id="rId280" Type="http://schemas.openxmlformats.org/officeDocument/2006/relationships/customXml" Target="../customXml/item271.xml"/><Relationship Id="rId281" Type="http://schemas.openxmlformats.org/officeDocument/2006/relationships/customXml" Target="../customXml/item272.xml"/><Relationship Id="rId282" Type="http://schemas.openxmlformats.org/officeDocument/2006/relationships/customXml" Target="../customXml/item273.xml"/><Relationship Id="rId283" Type="http://schemas.openxmlformats.org/officeDocument/2006/relationships/customXml" Target="../customXml/item274.xml"/><Relationship Id="rId284" Type="http://schemas.openxmlformats.org/officeDocument/2006/relationships/customXml" Target="../customXml/item275.xml"/><Relationship Id="rId285" Type="http://schemas.openxmlformats.org/officeDocument/2006/relationships/customXml" Target="../customXml/item276.xml"/><Relationship Id="rId286" Type="http://schemas.openxmlformats.org/officeDocument/2006/relationships/customXml" Target="../customXml/item277.xml"/><Relationship Id="rId287" Type="http://schemas.openxmlformats.org/officeDocument/2006/relationships/customXml" Target="../customXml/item278.xml"/><Relationship Id="rId288" Type="http://schemas.openxmlformats.org/officeDocument/2006/relationships/customXml" Target="../customXml/item279.xml"/><Relationship Id="rId289" Type="http://schemas.openxmlformats.org/officeDocument/2006/relationships/customXml" Target="../customXml/item280.xml"/><Relationship Id="rId290" Type="http://schemas.openxmlformats.org/officeDocument/2006/relationships/customXml" Target="../customXml/item281.xml"/><Relationship Id="rId291" Type="http://schemas.openxmlformats.org/officeDocument/2006/relationships/customXml" Target="../customXml/item282.xml"/><Relationship Id="rId292" Type="http://schemas.openxmlformats.org/officeDocument/2006/relationships/customXml" Target="../customXml/item283.xml"/><Relationship Id="rId293" Type="http://schemas.openxmlformats.org/officeDocument/2006/relationships/customXml" Target="../customXml/item284.xml"/><Relationship Id="rId294" Type="http://schemas.openxmlformats.org/officeDocument/2006/relationships/customXml" Target="../customXml/item285.xml"/><Relationship Id="rId295" Type="http://schemas.openxmlformats.org/officeDocument/2006/relationships/customXml" Target="../customXml/item286.xml"/><Relationship Id="rId296" Type="http://schemas.openxmlformats.org/officeDocument/2006/relationships/customXml" Target="../customXml/item287.xml"/><Relationship Id="rId297" Type="http://schemas.openxmlformats.org/officeDocument/2006/relationships/customXml" Target="../customXml/item288.xml"/><Relationship Id="rId298" Type="http://schemas.openxmlformats.org/officeDocument/2006/relationships/customXml" Target="../customXml/item289.xml"/><Relationship Id="rId299" Type="http://schemas.openxmlformats.org/officeDocument/2006/relationships/customXml" Target="../customXml/item290.xml"/><Relationship Id="rId300" Type="http://schemas.openxmlformats.org/officeDocument/2006/relationships/customXml" Target="../customXml/item291.xml"/><Relationship Id="rId301" Type="http://schemas.openxmlformats.org/officeDocument/2006/relationships/customXml" Target="../customXml/item292.xml"/><Relationship Id="rId302" Type="http://schemas.openxmlformats.org/officeDocument/2006/relationships/customXml" Target="../customXml/item293.xml"/><Relationship Id="rId303" Type="http://schemas.openxmlformats.org/officeDocument/2006/relationships/customXml" Target="../customXml/item294.xml"/><Relationship Id="rId304" Type="http://schemas.openxmlformats.org/officeDocument/2006/relationships/customXml" Target="../customXml/item295.xml"/><Relationship Id="rId305" Type="http://schemas.openxmlformats.org/officeDocument/2006/relationships/customXml" Target="../customXml/item296.xml"/><Relationship Id="rId306" Type="http://schemas.openxmlformats.org/officeDocument/2006/relationships/customXml" Target="../customXml/item297.xml"/><Relationship Id="rId307" Type="http://schemas.openxmlformats.org/officeDocument/2006/relationships/customXml" Target="../customXml/item298.xml"/><Relationship Id="rId308" Type="http://schemas.openxmlformats.org/officeDocument/2006/relationships/customXml" Target="../customXml/item299.xml"/><Relationship Id="rId309" Type="http://schemas.openxmlformats.org/officeDocument/2006/relationships/customXml" Target="../customXml/item300.xml"/><Relationship Id="rId310" Type="http://schemas.openxmlformats.org/officeDocument/2006/relationships/customXml" Target="../customXml/item301.xml"/><Relationship Id="rId311" Type="http://schemas.openxmlformats.org/officeDocument/2006/relationships/customXml" Target="../customXml/item302.xml"/><Relationship Id="rId312" Type="http://schemas.openxmlformats.org/officeDocument/2006/relationships/customXml" Target="../customXml/item303.xml"/><Relationship Id="rId313" Type="http://schemas.openxmlformats.org/officeDocument/2006/relationships/customXml" Target="../customXml/item304.xml"/><Relationship Id="rId314" Type="http://schemas.openxmlformats.org/officeDocument/2006/relationships/customXml" Target="../customXml/item305.xml"/><Relationship Id="rId315" Type="http://schemas.openxmlformats.org/officeDocument/2006/relationships/customXml" Target="../customXml/item306.xml"/><Relationship Id="rId316" Type="http://schemas.openxmlformats.org/officeDocument/2006/relationships/customXml" Target="../customXml/item307.xml"/><Relationship Id="rId317" Type="http://schemas.openxmlformats.org/officeDocument/2006/relationships/customXml" Target="../customXml/item308.xml"/><Relationship Id="rId318" Type="http://schemas.openxmlformats.org/officeDocument/2006/relationships/customXml" Target="../customXml/item309.xml"/><Relationship Id="rId319" Type="http://schemas.openxmlformats.org/officeDocument/2006/relationships/customXml" Target="../customXml/item310.xml"/><Relationship Id="rId320" Type="http://schemas.openxmlformats.org/officeDocument/2006/relationships/customXml" Target="../customXml/item311.xml"/><Relationship Id="rId321" Type="http://schemas.openxmlformats.org/officeDocument/2006/relationships/customXml" Target="../customXml/item312.xml"/><Relationship Id="rId322" Type="http://schemas.openxmlformats.org/officeDocument/2006/relationships/customXml" Target="../customXml/item313.xml"/><Relationship Id="rId323" Type="http://schemas.openxmlformats.org/officeDocument/2006/relationships/customXml" Target="../customXml/item314.xml"/><Relationship Id="rId324" Type="http://schemas.openxmlformats.org/officeDocument/2006/relationships/customXml" Target="../customXml/item315.xml"/><Relationship Id="rId325" Type="http://schemas.openxmlformats.org/officeDocument/2006/relationships/customXml" Target="../customXml/item316.xml"/><Relationship Id="rId326" Type="http://schemas.openxmlformats.org/officeDocument/2006/relationships/customXml" Target="../customXml/item317.xml"/><Relationship Id="rId327" Type="http://schemas.openxmlformats.org/officeDocument/2006/relationships/customXml" Target="../customXml/item318.xml"/><Relationship Id="rId328" Type="http://schemas.openxmlformats.org/officeDocument/2006/relationships/customXml" Target="../customXml/item319.xml"/><Relationship Id="rId329" Type="http://schemas.openxmlformats.org/officeDocument/2006/relationships/customXml" Target="../customXml/item320.xml"/><Relationship Id="rId330" Type="http://schemas.openxmlformats.org/officeDocument/2006/relationships/customXml" Target="../customXml/item321.xml"/><Relationship Id="rId331" Type="http://schemas.openxmlformats.org/officeDocument/2006/relationships/customXml" Target="../customXml/item322.xml"/><Relationship Id="rId332" Type="http://schemas.openxmlformats.org/officeDocument/2006/relationships/customXml" Target="../customXml/item323.xml"/><Relationship Id="rId333" Type="http://schemas.openxmlformats.org/officeDocument/2006/relationships/customXml" Target="../customXml/item324.xml"/><Relationship Id="rId334" Type="http://schemas.openxmlformats.org/officeDocument/2006/relationships/customXml" Target="../customXml/item325.xml"/><Relationship Id="rId335" Type="http://schemas.openxmlformats.org/officeDocument/2006/relationships/customXml" Target="../customXml/item326.xml"/><Relationship Id="rId336" Type="http://schemas.openxmlformats.org/officeDocument/2006/relationships/customXml" Target="../customXml/item327.xml"/><Relationship Id="rId337" Type="http://schemas.openxmlformats.org/officeDocument/2006/relationships/customXml" Target="../customXml/item328.xml"/><Relationship Id="rId338" Type="http://schemas.openxmlformats.org/officeDocument/2006/relationships/customXml" Target="../customXml/item329.xml"/><Relationship Id="rId339" Type="http://schemas.openxmlformats.org/officeDocument/2006/relationships/customXml" Target="../customXml/item330.xml"/><Relationship Id="rId340" Type="http://schemas.openxmlformats.org/officeDocument/2006/relationships/customXml" Target="../customXml/item331.xml"/><Relationship Id="rId341" Type="http://schemas.openxmlformats.org/officeDocument/2006/relationships/customXml" Target="../customXml/item332.xml"/><Relationship Id="rId342" Type="http://schemas.openxmlformats.org/officeDocument/2006/relationships/customXml" Target="../customXml/item333.xml"/><Relationship Id="rId343" Type="http://schemas.openxmlformats.org/officeDocument/2006/relationships/customXml" Target="../customXml/item334.xml"/><Relationship Id="rId344" Type="http://schemas.openxmlformats.org/officeDocument/2006/relationships/customXml" Target="../customXml/item335.xml"/><Relationship Id="rId345" Type="http://schemas.openxmlformats.org/officeDocument/2006/relationships/customXml" Target="../customXml/item336.xml"/><Relationship Id="rId346" Type="http://schemas.openxmlformats.org/officeDocument/2006/relationships/customXml" Target="../customXml/item337.xml"/><Relationship Id="rId347" Type="http://schemas.openxmlformats.org/officeDocument/2006/relationships/customXml" Target="../customXml/item338.xml"/><Relationship Id="rId348" Type="http://schemas.openxmlformats.org/officeDocument/2006/relationships/customXml" Target="../customXml/item339.xml"/><Relationship Id="rId349" Type="http://schemas.openxmlformats.org/officeDocument/2006/relationships/customXml" Target="../customXml/item340.xml"/><Relationship Id="rId350" Type="http://schemas.openxmlformats.org/officeDocument/2006/relationships/customXml" Target="../customXml/item341.xml"/><Relationship Id="rId351" Type="http://schemas.openxmlformats.org/officeDocument/2006/relationships/customXml" Target="../customXml/item342.xml"/><Relationship Id="rId352" Type="http://schemas.openxmlformats.org/officeDocument/2006/relationships/customXml" Target="../customXml/item343.xml"/><Relationship Id="rId353" Type="http://schemas.openxmlformats.org/officeDocument/2006/relationships/customXml" Target="../customXml/item344.xml"/><Relationship Id="rId354" Type="http://schemas.openxmlformats.org/officeDocument/2006/relationships/customXml" Target="../customXml/item345.xml"/><Relationship Id="rId355" Type="http://schemas.openxmlformats.org/officeDocument/2006/relationships/customXml" Target="../customXml/item346.xml"/><Relationship Id="rId356" Type="http://schemas.openxmlformats.org/officeDocument/2006/relationships/customXml" Target="../customXml/item347.xml"/><Relationship Id="rId357" Type="http://schemas.openxmlformats.org/officeDocument/2006/relationships/customXml" Target="../customXml/item348.xml"/><Relationship Id="rId358" Type="http://schemas.openxmlformats.org/officeDocument/2006/relationships/customXml" Target="../customXml/item349.xml"/><Relationship Id="rId359" Type="http://schemas.openxmlformats.org/officeDocument/2006/relationships/customXml" Target="../customXml/item350.xml"/><Relationship Id="rId360" Type="http://schemas.openxmlformats.org/officeDocument/2006/relationships/customXml" Target="../customXml/item351.xml"/><Relationship Id="rId361" Type="http://schemas.openxmlformats.org/officeDocument/2006/relationships/customXml" Target="../customXml/item352.xml"/><Relationship Id="rId362" Type="http://schemas.openxmlformats.org/officeDocument/2006/relationships/customXml" Target="../customXml/item353.xml"/><Relationship Id="rId363" Type="http://schemas.openxmlformats.org/officeDocument/2006/relationships/customXml" Target="../customXml/item354.xml"/><Relationship Id="rId364" Type="http://schemas.openxmlformats.org/officeDocument/2006/relationships/customXml" Target="../customXml/item355.xml"/><Relationship Id="rId365" Type="http://schemas.openxmlformats.org/officeDocument/2006/relationships/customXml" Target="../customXml/item356.xml"/><Relationship Id="rId366" Type="http://schemas.openxmlformats.org/officeDocument/2006/relationships/customXml" Target="../customXml/item357.xml"/><Relationship Id="rId367" Type="http://schemas.openxmlformats.org/officeDocument/2006/relationships/customXml" Target="../customXml/item358.xml"/><Relationship Id="rId368" Type="http://schemas.openxmlformats.org/officeDocument/2006/relationships/customXml" Target="../customXml/item359.xml"/><Relationship Id="rId369" Type="http://schemas.openxmlformats.org/officeDocument/2006/relationships/customXml" Target="../customXml/item360.xml"/><Relationship Id="rId370" Type="http://schemas.openxmlformats.org/officeDocument/2006/relationships/customXml" Target="../customXml/item361.xml"/><Relationship Id="rId371" Type="http://schemas.openxmlformats.org/officeDocument/2006/relationships/customXml" Target="../customXml/item362.xml"/><Relationship Id="rId372" Type="http://schemas.openxmlformats.org/officeDocument/2006/relationships/customXml" Target="../customXml/item363.xml"/><Relationship Id="rId373" Type="http://schemas.openxmlformats.org/officeDocument/2006/relationships/customXml" Target="../customXml/item364.xml"/><Relationship Id="rId374" Type="http://schemas.openxmlformats.org/officeDocument/2006/relationships/customXml" Target="../customXml/item365.xml"/><Relationship Id="rId375" Type="http://schemas.openxmlformats.org/officeDocument/2006/relationships/customXml" Target="../customXml/item366.xml"/><Relationship Id="rId376" Type="http://schemas.openxmlformats.org/officeDocument/2006/relationships/customXml" Target="../customXml/item367.xml"/><Relationship Id="rId377" Type="http://schemas.openxmlformats.org/officeDocument/2006/relationships/customXml" Target="../customXml/item368.xml"/><Relationship Id="rId378" Type="http://schemas.openxmlformats.org/officeDocument/2006/relationships/customXml" Target="../customXml/item369.xml"/><Relationship Id="rId379" Type="http://schemas.openxmlformats.org/officeDocument/2006/relationships/customXml" Target="../customXml/item370.xml"/><Relationship Id="rId380" Type="http://schemas.openxmlformats.org/officeDocument/2006/relationships/customXml" Target="../customXml/item371.xml"/><Relationship Id="rId381" Type="http://schemas.openxmlformats.org/officeDocument/2006/relationships/customXml" Target="../customXml/item372.xml"/><Relationship Id="rId382" Type="http://schemas.openxmlformats.org/officeDocument/2006/relationships/customXml" Target="../customXml/item373.xml"/><Relationship Id="rId383" Type="http://schemas.openxmlformats.org/officeDocument/2006/relationships/customXml" Target="../customXml/item374.xml"/><Relationship Id="rId384" Type="http://schemas.openxmlformats.org/officeDocument/2006/relationships/customXml" Target="../customXml/item375.xml"/><Relationship Id="rId385" Type="http://schemas.openxmlformats.org/officeDocument/2006/relationships/customXml" Target="../customXml/item376.xml"/><Relationship Id="rId386" Type="http://schemas.openxmlformats.org/officeDocument/2006/relationships/customXml" Target="../customXml/item377.xml"/><Relationship Id="rId387" Type="http://schemas.openxmlformats.org/officeDocument/2006/relationships/customXml" Target="../customXml/item378.xml"/><Relationship Id="rId388" Type="http://schemas.openxmlformats.org/officeDocument/2006/relationships/customXml" Target="../customXml/item379.xml"/><Relationship Id="rId389" Type="http://schemas.openxmlformats.org/officeDocument/2006/relationships/customXml" Target="../customXml/item380.xml"/><Relationship Id="rId390" Type="http://schemas.openxmlformats.org/officeDocument/2006/relationships/customXml" Target="../customXml/item381.xml"/><Relationship Id="rId391" Type="http://schemas.openxmlformats.org/officeDocument/2006/relationships/customXml" Target="../customXml/item382.xml"/><Relationship Id="rId392" Type="http://schemas.openxmlformats.org/officeDocument/2006/relationships/customXml" Target="../customXml/item383.xml"/><Relationship Id="rId393" Type="http://schemas.openxmlformats.org/officeDocument/2006/relationships/customXml" Target="../customXml/item384.xml"/><Relationship Id="rId394" Type="http://schemas.openxmlformats.org/officeDocument/2006/relationships/customXml" Target="../customXml/item385.xml"/><Relationship Id="rId395" Type="http://schemas.openxmlformats.org/officeDocument/2006/relationships/customXml" Target="../customXml/item386.xml"/><Relationship Id="rId396" Type="http://schemas.openxmlformats.org/officeDocument/2006/relationships/customXml" Target="../customXml/item387.xml"/><Relationship Id="rId397" Type="http://schemas.openxmlformats.org/officeDocument/2006/relationships/customXml" Target="../customXml/item388.xml"/><Relationship Id="rId398" Type="http://schemas.openxmlformats.org/officeDocument/2006/relationships/customXml" Target="../customXml/item389.xml"/><Relationship Id="rId399" Type="http://schemas.openxmlformats.org/officeDocument/2006/relationships/customXml" Target="../customXml/item390.xml"/><Relationship Id="rId400" Type="http://schemas.openxmlformats.org/officeDocument/2006/relationships/customXml" Target="../customXml/item391.xml"/><Relationship Id="rId401" Type="http://schemas.openxmlformats.org/officeDocument/2006/relationships/customXml" Target="../customXml/item392.xml"/><Relationship Id="rId402" Type="http://schemas.openxmlformats.org/officeDocument/2006/relationships/customXml" Target="../customXml/item393.xml"/><Relationship Id="rId403" Type="http://schemas.openxmlformats.org/officeDocument/2006/relationships/customXml" Target="../customXml/item394.xml"/><Relationship Id="rId404" Type="http://schemas.openxmlformats.org/officeDocument/2006/relationships/customXml" Target="../customXml/item395.xml"/><Relationship Id="rId405" Type="http://schemas.openxmlformats.org/officeDocument/2006/relationships/customXml" Target="../customXml/item396.xml"/><Relationship Id="rId406" Type="http://schemas.openxmlformats.org/officeDocument/2006/relationships/customXml" Target="../customXml/item397.xml"/><Relationship Id="rId407" Type="http://schemas.openxmlformats.org/officeDocument/2006/relationships/customXml" Target="../customXml/item398.xml"/><Relationship Id="rId408" Type="http://schemas.openxmlformats.org/officeDocument/2006/relationships/customXml" Target="../customXml/item399.xml"/><Relationship Id="rId409" Type="http://schemas.openxmlformats.org/officeDocument/2006/relationships/customXml" Target="../customXml/item400.xml"/><Relationship Id="rId410" Type="http://schemas.openxmlformats.org/officeDocument/2006/relationships/customXml" Target="../customXml/item401.xml"/><Relationship Id="rId411" Type="http://schemas.openxmlformats.org/officeDocument/2006/relationships/customXml" Target="../customXml/item402.xml"/><Relationship Id="rId412" Type="http://schemas.openxmlformats.org/officeDocument/2006/relationships/customXml" Target="../customXml/item403.xml"/><Relationship Id="rId413" Type="http://schemas.openxmlformats.org/officeDocument/2006/relationships/customXml" Target="../customXml/item404.xml"/><Relationship Id="rId414" Type="http://schemas.openxmlformats.org/officeDocument/2006/relationships/customXml" Target="../customXml/item405.xml"/><Relationship Id="rId415" Type="http://schemas.openxmlformats.org/officeDocument/2006/relationships/customXml" Target="../customXml/item406.xml"/><Relationship Id="rId416" Type="http://schemas.openxmlformats.org/officeDocument/2006/relationships/customXml" Target="../customXml/item407.xml"/><Relationship Id="rId417" Type="http://schemas.openxmlformats.org/officeDocument/2006/relationships/customXml" Target="../customXml/item408.xml"/><Relationship Id="rId418" Type="http://schemas.openxmlformats.org/officeDocument/2006/relationships/customXml" Target="../customXml/item409.xml"/><Relationship Id="rId419" Type="http://schemas.openxmlformats.org/officeDocument/2006/relationships/customXml" Target="../customXml/item410.xml"/><Relationship Id="rId420" Type="http://schemas.openxmlformats.org/officeDocument/2006/relationships/customXml" Target="../customXml/item411.xml"/><Relationship Id="rId421" Type="http://schemas.openxmlformats.org/officeDocument/2006/relationships/customXml" Target="../customXml/item412.xml"/><Relationship Id="rId422" Type="http://schemas.openxmlformats.org/officeDocument/2006/relationships/customXml" Target="../customXml/item413.xml"/><Relationship Id="rId423" Type="http://schemas.openxmlformats.org/officeDocument/2006/relationships/customXml" Target="../customXml/item414.xml"/><Relationship Id="rId424" Type="http://schemas.openxmlformats.org/officeDocument/2006/relationships/customXml" Target="../customXml/item415.xml"/><Relationship Id="rId425" Type="http://schemas.openxmlformats.org/officeDocument/2006/relationships/customXml" Target="../customXml/item416.xml"/><Relationship Id="rId426" Type="http://schemas.openxmlformats.org/officeDocument/2006/relationships/customXml" Target="../customXml/item417.xml"/><Relationship Id="rId427" Type="http://schemas.openxmlformats.org/officeDocument/2006/relationships/customXml" Target="../customXml/item418.xml"/><Relationship Id="rId428" Type="http://schemas.openxmlformats.org/officeDocument/2006/relationships/customXml" Target="../customXml/item419.xml"/><Relationship Id="rId429" Type="http://schemas.openxmlformats.org/officeDocument/2006/relationships/customXml" Target="../customXml/item420.xml"/><Relationship Id="rId430" Type="http://schemas.openxmlformats.org/officeDocument/2006/relationships/customXml" Target="../customXml/item421.xml"/><Relationship Id="rId431" Type="http://schemas.openxmlformats.org/officeDocument/2006/relationships/customXml" Target="../customXml/item422.xml"/><Relationship Id="rId432" Type="http://schemas.openxmlformats.org/officeDocument/2006/relationships/customXml" Target="../customXml/item423.xml"/><Relationship Id="rId433" Type="http://schemas.openxmlformats.org/officeDocument/2006/relationships/customXml" Target="../customXml/item424.xml"/><Relationship Id="rId434" Type="http://schemas.openxmlformats.org/officeDocument/2006/relationships/customXml" Target="../customXml/item425.xml"/><Relationship Id="rId435" Type="http://schemas.openxmlformats.org/officeDocument/2006/relationships/customXml" Target="../customXml/item426.xml"/><Relationship Id="rId436" Type="http://schemas.openxmlformats.org/officeDocument/2006/relationships/customXml" Target="../customXml/item427.xml"/><Relationship Id="rId437" Type="http://schemas.openxmlformats.org/officeDocument/2006/relationships/customXml" Target="../customXml/item428.xml"/><Relationship Id="rId438" Type="http://schemas.openxmlformats.org/officeDocument/2006/relationships/customXml" Target="../customXml/item429.xml"/><Relationship Id="rId439" Type="http://schemas.openxmlformats.org/officeDocument/2006/relationships/customXml" Target="../customXml/item430.xml"/><Relationship Id="rId440" Type="http://schemas.openxmlformats.org/officeDocument/2006/relationships/customXml" Target="../customXml/item431.xml"/><Relationship Id="rId441" Type="http://schemas.openxmlformats.org/officeDocument/2006/relationships/customXml" Target="../customXml/item432.xml"/><Relationship Id="rId442" Type="http://schemas.openxmlformats.org/officeDocument/2006/relationships/customXml" Target="../customXml/item433.xml"/><Relationship Id="rId443" Type="http://schemas.openxmlformats.org/officeDocument/2006/relationships/customXml" Target="../customXml/item434.xml"/><Relationship Id="rId444" Type="http://schemas.openxmlformats.org/officeDocument/2006/relationships/customXml" Target="../customXml/item435.xml"/><Relationship Id="rId445" Type="http://schemas.openxmlformats.org/officeDocument/2006/relationships/customXml" Target="../customXml/item436.xml"/><Relationship Id="rId446" Type="http://schemas.openxmlformats.org/officeDocument/2006/relationships/customXml" Target="../customXml/item437.xml"/><Relationship Id="rId447" Type="http://schemas.openxmlformats.org/officeDocument/2006/relationships/customXml" Target="../customXml/item438.xml"/><Relationship Id="rId448" Type="http://schemas.openxmlformats.org/officeDocument/2006/relationships/customXml" Target="../customXml/item439.xml"/><Relationship Id="rId449" Type="http://schemas.openxmlformats.org/officeDocument/2006/relationships/customXml" Target="../customXml/item440.xml"/><Relationship Id="rId450" Type="http://schemas.openxmlformats.org/officeDocument/2006/relationships/customXml" Target="../customXml/item441.xml"/><Relationship Id="rId451" Type="http://schemas.openxmlformats.org/officeDocument/2006/relationships/customXml" Target="../customXml/item442.xml"/><Relationship Id="rId452" Type="http://schemas.openxmlformats.org/officeDocument/2006/relationships/customXml" Target="../customXml/item443.xml"/><Relationship Id="rId453" Type="http://schemas.openxmlformats.org/officeDocument/2006/relationships/customXml" Target="../customXml/item444.xml"/><Relationship Id="rId454" Type="http://schemas.openxmlformats.org/officeDocument/2006/relationships/customXml" Target="../customXml/item445.xml"/><Relationship Id="rId455" Type="http://schemas.openxmlformats.org/officeDocument/2006/relationships/customXml" Target="../customXml/item446.xml"/><Relationship Id="rId456" Type="http://schemas.openxmlformats.org/officeDocument/2006/relationships/customXml" Target="../customXml/item447.xml"/><Relationship Id="rId457" Type="http://schemas.openxmlformats.org/officeDocument/2006/relationships/customXml" Target="../customXml/item448.xml"/><Relationship Id="rId458" Type="http://schemas.openxmlformats.org/officeDocument/2006/relationships/customXml" Target="../customXml/item449.xml"/><Relationship Id="rId459" Type="http://schemas.openxmlformats.org/officeDocument/2006/relationships/customXml" Target="../customXml/item450.xml"/><Relationship Id="rId460" Type="http://schemas.openxmlformats.org/officeDocument/2006/relationships/customXml" Target="../customXml/item451.xml"/><Relationship Id="rId461" Type="http://schemas.openxmlformats.org/officeDocument/2006/relationships/customXml" Target="../customXml/item452.xml"/><Relationship Id="rId462" Type="http://schemas.openxmlformats.org/officeDocument/2006/relationships/customXml" Target="../customXml/item453.xml"/><Relationship Id="rId463" Type="http://schemas.openxmlformats.org/officeDocument/2006/relationships/customXml" Target="../customXml/item454.xml"/><Relationship Id="rId464" Type="http://schemas.openxmlformats.org/officeDocument/2006/relationships/customXml" Target="../customXml/item455.xml"/><Relationship Id="rId465" Type="http://schemas.openxmlformats.org/officeDocument/2006/relationships/customXml" Target="../customXml/item456.xml"/><Relationship Id="rId466" Type="http://schemas.openxmlformats.org/officeDocument/2006/relationships/customXml" Target="../customXml/item457.xml"/><Relationship Id="rId467" Type="http://schemas.openxmlformats.org/officeDocument/2006/relationships/customXml" Target="../customXml/item458.xml"/><Relationship Id="rId468" Type="http://schemas.openxmlformats.org/officeDocument/2006/relationships/customXml" Target="../customXml/item459.xml"/><Relationship Id="rId469" Type="http://schemas.openxmlformats.org/officeDocument/2006/relationships/customXml" Target="../customXml/item460.xml"/><Relationship Id="rId470" Type="http://schemas.openxmlformats.org/officeDocument/2006/relationships/customXml" Target="../customXml/item461.xml"/><Relationship Id="rId471" Type="http://schemas.openxmlformats.org/officeDocument/2006/relationships/customXml" Target="../customXml/item462.xml"/><Relationship Id="rId472" Type="http://schemas.openxmlformats.org/officeDocument/2006/relationships/customXml" Target="../customXml/item463.xml"/><Relationship Id="rId473" Type="http://schemas.openxmlformats.org/officeDocument/2006/relationships/customXml" Target="../customXml/item464.xml"/><Relationship Id="rId474" Type="http://schemas.openxmlformats.org/officeDocument/2006/relationships/customXml" Target="../customXml/item465.xml"/><Relationship Id="rId475" Type="http://schemas.openxmlformats.org/officeDocument/2006/relationships/customXml" Target="../customXml/item466.xml"/><Relationship Id="rId476" Type="http://schemas.openxmlformats.org/officeDocument/2006/relationships/customXml" Target="../customXml/item467.xml"/><Relationship Id="rId477" Type="http://schemas.openxmlformats.org/officeDocument/2006/relationships/customXml" Target="../customXml/item468.xml"/><Relationship Id="rId478" Type="http://schemas.openxmlformats.org/officeDocument/2006/relationships/customXml" Target="../customXml/item469.xml"/><Relationship Id="rId479" Type="http://schemas.openxmlformats.org/officeDocument/2006/relationships/customXml" Target="../customXml/item470.xml"/><Relationship Id="rId480" Type="http://schemas.openxmlformats.org/officeDocument/2006/relationships/customXml" Target="../customXml/item471.xml"/><Relationship Id="rId481" Type="http://schemas.openxmlformats.org/officeDocument/2006/relationships/customXml" Target="../customXml/item472.xml"/><Relationship Id="rId482" Type="http://schemas.openxmlformats.org/officeDocument/2006/relationships/customXml" Target="../customXml/item473.xml"/><Relationship Id="rId483" Type="http://schemas.openxmlformats.org/officeDocument/2006/relationships/customXml" Target="../customXml/item474.xml"/><Relationship Id="rId484" Type="http://schemas.openxmlformats.org/officeDocument/2006/relationships/customXml" Target="../customXml/item475.xml"/><Relationship Id="rId485" Type="http://schemas.openxmlformats.org/officeDocument/2006/relationships/customXml" Target="../customXml/item476.xml"/><Relationship Id="rId486" Type="http://schemas.openxmlformats.org/officeDocument/2006/relationships/customXml" Target="../customXml/item477.xml"/><Relationship Id="rId487" Type="http://schemas.openxmlformats.org/officeDocument/2006/relationships/customXml" Target="../customXml/item478.xml"/><Relationship Id="rId488" Type="http://schemas.openxmlformats.org/officeDocument/2006/relationships/customXml" Target="../customXml/item479.xml"/><Relationship Id="rId489" Type="http://schemas.openxmlformats.org/officeDocument/2006/relationships/customXml" Target="../customXml/item480.xml"/><Relationship Id="rId490" Type="http://schemas.openxmlformats.org/officeDocument/2006/relationships/customXml" Target="../customXml/item481.xml"/><Relationship Id="rId491" Type="http://schemas.openxmlformats.org/officeDocument/2006/relationships/customXml" Target="../customXml/item482.xml"/><Relationship Id="rId492" Type="http://schemas.openxmlformats.org/officeDocument/2006/relationships/customXml" Target="../customXml/item483.xml"/><Relationship Id="rId493" Type="http://schemas.openxmlformats.org/officeDocument/2006/relationships/customXml" Target="../customXml/item484.xml"/><Relationship Id="rId494" Type="http://schemas.openxmlformats.org/officeDocument/2006/relationships/customXml" Target="../customXml/item485.xml"/><Relationship Id="rId495" Type="http://schemas.openxmlformats.org/officeDocument/2006/relationships/customXml" Target="../customXml/item486.xml"/><Relationship Id="rId496" Type="http://schemas.openxmlformats.org/officeDocument/2006/relationships/customXml" Target="../customXml/item487.xml"/><Relationship Id="rId497" Type="http://schemas.openxmlformats.org/officeDocument/2006/relationships/customXml" Target="../customXml/item488.xml"/><Relationship Id="rId498" Type="http://schemas.openxmlformats.org/officeDocument/2006/relationships/customXml" Target="../customXml/item489.xml"/><Relationship Id="rId499" Type="http://schemas.openxmlformats.org/officeDocument/2006/relationships/customXml" Target="../customXml/item490.xml"/><Relationship Id="rId500" Type="http://schemas.openxmlformats.org/officeDocument/2006/relationships/customXml" Target="../customXml/item491.xml"/><Relationship Id="rId501" Type="http://schemas.openxmlformats.org/officeDocument/2006/relationships/customXml" Target="../customXml/item492.xml"/><Relationship Id="rId502" Type="http://schemas.openxmlformats.org/officeDocument/2006/relationships/customXml" Target="../customXml/item493.xml"/><Relationship Id="rId503" Type="http://schemas.openxmlformats.org/officeDocument/2006/relationships/customXml" Target="../customXml/item494.xml"/><Relationship Id="rId504" Type="http://schemas.openxmlformats.org/officeDocument/2006/relationships/customXml" Target="../customXml/item495.xml"/><Relationship Id="rId505" Type="http://schemas.openxmlformats.org/officeDocument/2006/relationships/customXml" Target="../customXml/item496.xml"/><Relationship Id="rId506" Type="http://schemas.openxmlformats.org/officeDocument/2006/relationships/customXml" Target="../customXml/item497.xml"/><Relationship Id="rId507" Type="http://schemas.openxmlformats.org/officeDocument/2006/relationships/customXml" Target="../customXml/item498.xml"/><Relationship Id="rId508" Type="http://schemas.openxmlformats.org/officeDocument/2006/relationships/customXml" Target="../customXml/item499.xml"/><Relationship Id="rId509" Type="http://schemas.openxmlformats.org/officeDocument/2006/relationships/customXml" Target="../customXml/item500.xml"/><Relationship Id="rId510" Type="http://schemas.openxmlformats.org/officeDocument/2006/relationships/customXml" Target="../customXml/item501.xml"/><Relationship Id="rId511" Type="http://schemas.openxmlformats.org/officeDocument/2006/relationships/customXml" Target="../customXml/item502.xml"/><Relationship Id="rId512" Type="http://schemas.openxmlformats.org/officeDocument/2006/relationships/customXml" Target="../customXml/item503.xml"/><Relationship Id="rId513" Type="http://schemas.openxmlformats.org/officeDocument/2006/relationships/customXml" Target="../customXml/item504.xml"/><Relationship Id="rId514" Type="http://schemas.openxmlformats.org/officeDocument/2006/relationships/customXml" Target="../customXml/item505.xml"/><Relationship Id="rId515" Type="http://schemas.openxmlformats.org/officeDocument/2006/relationships/customXml" Target="../customXml/item506.xml"/><Relationship Id="rId516" Type="http://schemas.openxmlformats.org/officeDocument/2006/relationships/customXml" Target="../customXml/item507.xml"/><Relationship Id="rId517" Type="http://schemas.openxmlformats.org/officeDocument/2006/relationships/customXml" Target="../customXml/item508.xml"/><Relationship Id="rId518" Type="http://schemas.openxmlformats.org/officeDocument/2006/relationships/customXml" Target="../customXml/item509.xml"/><Relationship Id="rId519" Type="http://schemas.openxmlformats.org/officeDocument/2006/relationships/customXml" Target="../customXml/item510.xml"/><Relationship Id="rId520" Type="http://schemas.openxmlformats.org/officeDocument/2006/relationships/customXml" Target="../customXml/item511.xml"/><Relationship Id="rId521" Type="http://schemas.openxmlformats.org/officeDocument/2006/relationships/customXml" Target="../customXml/item512.xml"/><Relationship Id="rId522" Type="http://schemas.openxmlformats.org/officeDocument/2006/relationships/customXml" Target="../customXml/item513.xml"/><Relationship Id="rId523" Type="http://schemas.openxmlformats.org/officeDocument/2006/relationships/customXml" Target="../customXml/item514.xml"/><Relationship Id="rId524" Type="http://schemas.openxmlformats.org/officeDocument/2006/relationships/customXml" Target="../customXml/item515.xml"/><Relationship Id="rId525" Type="http://schemas.openxmlformats.org/officeDocument/2006/relationships/customXml" Target="../customXml/item516.xml"/><Relationship Id="rId526" Type="http://schemas.openxmlformats.org/officeDocument/2006/relationships/customXml" Target="../customXml/item517.xml"/><Relationship Id="rId527" Type="http://schemas.openxmlformats.org/officeDocument/2006/relationships/customXml" Target="../customXml/item518.xml"/><Relationship Id="rId528" Type="http://schemas.openxmlformats.org/officeDocument/2006/relationships/customXml" Target="../customXml/item519.xml"/><Relationship Id="rId529" Type="http://schemas.openxmlformats.org/officeDocument/2006/relationships/customXml" Target="../customXml/item520.xml"/><Relationship Id="rId530" Type="http://schemas.openxmlformats.org/officeDocument/2006/relationships/customXml" Target="../customXml/item521.xml"/><Relationship Id="rId531" Type="http://schemas.openxmlformats.org/officeDocument/2006/relationships/customXml" Target="../customXml/item522.xml"/><Relationship Id="rId532" Type="http://schemas.openxmlformats.org/officeDocument/2006/relationships/customXml" Target="../customXml/item523.xml"/><Relationship Id="rId533" Type="http://schemas.openxmlformats.org/officeDocument/2006/relationships/customXml" Target="../customXml/item524.xml"/><Relationship Id="rId534" Type="http://schemas.openxmlformats.org/officeDocument/2006/relationships/customXml" Target="../customXml/item525.xml"/><Relationship Id="rId535" Type="http://schemas.openxmlformats.org/officeDocument/2006/relationships/customXml" Target="../customXml/item526.xml"/><Relationship Id="rId536" Type="http://schemas.openxmlformats.org/officeDocument/2006/relationships/customXml" Target="../customXml/item527.xml"/><Relationship Id="rId537" Type="http://schemas.openxmlformats.org/officeDocument/2006/relationships/customXml" Target="../customXml/item528.xml"/><Relationship Id="rId538" Type="http://schemas.openxmlformats.org/officeDocument/2006/relationships/customXml" Target="../customXml/item529.xml"/><Relationship Id="rId539" Type="http://schemas.openxmlformats.org/officeDocument/2006/relationships/customXml" Target="../customXml/item530.xml"/><Relationship Id="rId540" Type="http://schemas.openxmlformats.org/officeDocument/2006/relationships/customXml" Target="../customXml/item531.xml"/><Relationship Id="rId541" Type="http://schemas.openxmlformats.org/officeDocument/2006/relationships/customXml" Target="../customXml/item532.xml"/><Relationship Id="rId542" Type="http://schemas.openxmlformats.org/officeDocument/2006/relationships/customXml" Target="../customXml/item533.xml"/><Relationship Id="rId543" Type="http://schemas.openxmlformats.org/officeDocument/2006/relationships/customXml" Target="../customXml/item534.xml"/><Relationship Id="rId544" Type="http://schemas.openxmlformats.org/officeDocument/2006/relationships/customXml" Target="../customXml/item535.xml"/><Relationship Id="rId545" Type="http://schemas.openxmlformats.org/officeDocument/2006/relationships/customXml" Target="../customXml/item536.xml"/><Relationship Id="rId546" Type="http://schemas.openxmlformats.org/officeDocument/2006/relationships/customXml" Target="../customXml/item537.xml"/><Relationship Id="rId547" Type="http://schemas.openxmlformats.org/officeDocument/2006/relationships/customXml" Target="../customXml/item538.xml"/><Relationship Id="rId548" Type="http://schemas.openxmlformats.org/officeDocument/2006/relationships/customXml" Target="../customXml/item539.xml"/><Relationship Id="rId549" Type="http://schemas.openxmlformats.org/officeDocument/2006/relationships/customXml" Target="../customXml/item540.xml"/><Relationship Id="rId550" Type="http://schemas.openxmlformats.org/officeDocument/2006/relationships/customXml" Target="../customXml/item541.xml"/><Relationship Id="rId551" Type="http://schemas.openxmlformats.org/officeDocument/2006/relationships/customXml" Target="../customXml/item542.xml"/><Relationship Id="rId552" Type="http://schemas.openxmlformats.org/officeDocument/2006/relationships/customXml" Target="../customXml/item543.xml"/><Relationship Id="rId553" Type="http://schemas.openxmlformats.org/officeDocument/2006/relationships/customXml" Target="../customXml/item544.xml"/><Relationship Id="rId554" Type="http://schemas.openxmlformats.org/officeDocument/2006/relationships/customXml" Target="../customXml/item545.xml"/>
</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10.xml.rels><?xml version="1.0" encoding="UTF-8"?>
<Relationships xmlns="http://schemas.openxmlformats.org/package/2006/relationships"><Relationship Id="rId1" Type="http://schemas.openxmlformats.org/officeDocument/2006/relationships/customXmlProps" Target="itemProps10.xml"/>
</Relationships>
</file>

<file path=customXml/_rels/item100.xml.rels><?xml version="1.0" encoding="UTF-8"?>
<Relationships xmlns="http://schemas.openxmlformats.org/package/2006/relationships"><Relationship Id="rId1" Type="http://schemas.openxmlformats.org/officeDocument/2006/relationships/customXmlProps" Target="itemProps100.xml"/>
</Relationships>
</file>

<file path=customXml/_rels/item101.xml.rels><?xml version="1.0" encoding="UTF-8"?>
<Relationships xmlns="http://schemas.openxmlformats.org/package/2006/relationships"><Relationship Id="rId1" Type="http://schemas.openxmlformats.org/officeDocument/2006/relationships/customXmlProps" Target="itemProps101.xml"/>
</Relationships>
</file>

<file path=customXml/_rels/item102.xml.rels><?xml version="1.0" encoding="UTF-8"?>
<Relationships xmlns="http://schemas.openxmlformats.org/package/2006/relationships"><Relationship Id="rId1" Type="http://schemas.openxmlformats.org/officeDocument/2006/relationships/customXmlProps" Target="itemProps102.xml"/>
</Relationships>
</file>

<file path=customXml/_rels/item103.xml.rels><?xml version="1.0" encoding="UTF-8"?>
<Relationships xmlns="http://schemas.openxmlformats.org/package/2006/relationships"><Relationship Id="rId1" Type="http://schemas.openxmlformats.org/officeDocument/2006/relationships/customXmlProps" Target="itemProps103.xml"/>
</Relationships>
</file>

<file path=customXml/_rels/item104.xml.rels><?xml version="1.0" encoding="UTF-8"?>
<Relationships xmlns="http://schemas.openxmlformats.org/package/2006/relationships"><Relationship Id="rId1" Type="http://schemas.openxmlformats.org/officeDocument/2006/relationships/customXmlProps" Target="itemProps104.xml"/>
</Relationships>
</file>

<file path=customXml/_rels/item105.xml.rels><?xml version="1.0" encoding="UTF-8"?>
<Relationships xmlns="http://schemas.openxmlformats.org/package/2006/relationships"><Relationship Id="rId1" Type="http://schemas.openxmlformats.org/officeDocument/2006/relationships/customXmlProps" Target="itemProps105.xml"/>
</Relationships>
</file>

<file path=customXml/_rels/item106.xml.rels><?xml version="1.0" encoding="UTF-8"?>
<Relationships xmlns="http://schemas.openxmlformats.org/package/2006/relationships"><Relationship Id="rId1" Type="http://schemas.openxmlformats.org/officeDocument/2006/relationships/customXmlProps" Target="itemProps106.xml"/>
</Relationships>
</file>

<file path=customXml/_rels/item107.xml.rels><?xml version="1.0" encoding="UTF-8"?>
<Relationships xmlns="http://schemas.openxmlformats.org/package/2006/relationships"><Relationship Id="rId1" Type="http://schemas.openxmlformats.org/officeDocument/2006/relationships/customXmlProps" Target="itemProps107.xml"/>
</Relationships>
</file>

<file path=customXml/_rels/item108.xml.rels><?xml version="1.0" encoding="UTF-8"?>
<Relationships xmlns="http://schemas.openxmlformats.org/package/2006/relationships"><Relationship Id="rId1" Type="http://schemas.openxmlformats.org/officeDocument/2006/relationships/customXmlProps" Target="itemProps108.xml"/>
</Relationships>
</file>

<file path=customXml/_rels/item109.xml.rels><?xml version="1.0" encoding="UTF-8"?>
<Relationships xmlns="http://schemas.openxmlformats.org/package/2006/relationships"><Relationship Id="rId1" Type="http://schemas.openxmlformats.org/officeDocument/2006/relationships/customXmlProps" Target="itemProps109.xml"/>
</Relationships>
</file>

<file path=customXml/_rels/item11.xml.rels><?xml version="1.0" encoding="UTF-8"?>
<Relationships xmlns="http://schemas.openxmlformats.org/package/2006/relationships"><Relationship Id="rId1" Type="http://schemas.openxmlformats.org/officeDocument/2006/relationships/customXmlProps" Target="itemProps11.xml"/>
</Relationships>
</file>

<file path=customXml/_rels/item110.xml.rels><?xml version="1.0" encoding="UTF-8"?>
<Relationships xmlns="http://schemas.openxmlformats.org/package/2006/relationships"><Relationship Id="rId1" Type="http://schemas.openxmlformats.org/officeDocument/2006/relationships/customXmlProps" Target="itemProps110.xml"/>
</Relationships>
</file>

<file path=customXml/_rels/item111.xml.rels><?xml version="1.0" encoding="UTF-8"?>
<Relationships xmlns="http://schemas.openxmlformats.org/package/2006/relationships"><Relationship Id="rId1" Type="http://schemas.openxmlformats.org/officeDocument/2006/relationships/customXmlProps" Target="itemProps111.xml"/>
</Relationships>
</file>

<file path=customXml/_rels/item112.xml.rels><?xml version="1.0" encoding="UTF-8"?>
<Relationships xmlns="http://schemas.openxmlformats.org/package/2006/relationships"><Relationship Id="rId1" Type="http://schemas.openxmlformats.org/officeDocument/2006/relationships/customXmlProps" Target="itemProps112.xml"/>
</Relationships>
</file>

<file path=customXml/_rels/item113.xml.rels><?xml version="1.0" encoding="UTF-8"?>
<Relationships xmlns="http://schemas.openxmlformats.org/package/2006/relationships"><Relationship Id="rId1" Type="http://schemas.openxmlformats.org/officeDocument/2006/relationships/customXmlProps" Target="itemProps113.xml"/>
</Relationships>
</file>

<file path=customXml/_rels/item114.xml.rels><?xml version="1.0" encoding="UTF-8"?>
<Relationships xmlns="http://schemas.openxmlformats.org/package/2006/relationships"><Relationship Id="rId1" Type="http://schemas.openxmlformats.org/officeDocument/2006/relationships/customXmlProps" Target="itemProps114.xml"/>
</Relationships>
</file>

<file path=customXml/_rels/item115.xml.rels><?xml version="1.0" encoding="UTF-8"?>
<Relationships xmlns="http://schemas.openxmlformats.org/package/2006/relationships"><Relationship Id="rId1" Type="http://schemas.openxmlformats.org/officeDocument/2006/relationships/customXmlProps" Target="itemProps115.xml"/>
</Relationships>
</file>

<file path=customXml/_rels/item116.xml.rels><?xml version="1.0" encoding="UTF-8"?>
<Relationships xmlns="http://schemas.openxmlformats.org/package/2006/relationships"><Relationship Id="rId1" Type="http://schemas.openxmlformats.org/officeDocument/2006/relationships/customXmlProps" Target="itemProps116.xml"/>
</Relationships>
</file>

<file path=customXml/_rels/item117.xml.rels><?xml version="1.0" encoding="UTF-8"?>
<Relationships xmlns="http://schemas.openxmlformats.org/package/2006/relationships"><Relationship Id="rId1" Type="http://schemas.openxmlformats.org/officeDocument/2006/relationships/customXmlProps" Target="itemProps117.xml"/>
</Relationships>
</file>

<file path=customXml/_rels/item118.xml.rels><?xml version="1.0" encoding="UTF-8"?>
<Relationships xmlns="http://schemas.openxmlformats.org/package/2006/relationships"><Relationship Id="rId1" Type="http://schemas.openxmlformats.org/officeDocument/2006/relationships/customXmlProps" Target="itemProps118.xml"/>
</Relationships>
</file>

<file path=customXml/_rels/item119.xml.rels><?xml version="1.0" encoding="UTF-8"?>
<Relationships xmlns="http://schemas.openxmlformats.org/package/2006/relationships"><Relationship Id="rId1" Type="http://schemas.openxmlformats.org/officeDocument/2006/relationships/customXmlProps" Target="itemProps119.xml"/>
</Relationships>
</file>

<file path=customXml/_rels/item12.xml.rels><?xml version="1.0" encoding="UTF-8"?>
<Relationships xmlns="http://schemas.openxmlformats.org/package/2006/relationships"><Relationship Id="rId1" Type="http://schemas.openxmlformats.org/officeDocument/2006/relationships/customXmlProps" Target="itemProps12.xml"/>
</Relationships>
</file>

<file path=customXml/_rels/item120.xml.rels><?xml version="1.0" encoding="UTF-8"?>
<Relationships xmlns="http://schemas.openxmlformats.org/package/2006/relationships"><Relationship Id="rId1" Type="http://schemas.openxmlformats.org/officeDocument/2006/relationships/customXmlProps" Target="itemProps120.xml"/>
</Relationships>
</file>

<file path=customXml/_rels/item121.xml.rels><?xml version="1.0" encoding="UTF-8"?>
<Relationships xmlns="http://schemas.openxmlformats.org/package/2006/relationships"><Relationship Id="rId1" Type="http://schemas.openxmlformats.org/officeDocument/2006/relationships/customXmlProps" Target="itemProps121.xml"/>
</Relationships>
</file>

<file path=customXml/_rels/item122.xml.rels><?xml version="1.0" encoding="UTF-8"?>
<Relationships xmlns="http://schemas.openxmlformats.org/package/2006/relationships"><Relationship Id="rId1" Type="http://schemas.openxmlformats.org/officeDocument/2006/relationships/customXmlProps" Target="itemProps122.xml"/>
</Relationships>
</file>

<file path=customXml/_rels/item123.xml.rels><?xml version="1.0" encoding="UTF-8"?>
<Relationships xmlns="http://schemas.openxmlformats.org/package/2006/relationships"><Relationship Id="rId1" Type="http://schemas.openxmlformats.org/officeDocument/2006/relationships/customXmlProps" Target="itemProps123.xml"/>
</Relationships>
</file>

<file path=customXml/_rels/item124.xml.rels><?xml version="1.0" encoding="UTF-8"?>
<Relationships xmlns="http://schemas.openxmlformats.org/package/2006/relationships"><Relationship Id="rId1" Type="http://schemas.openxmlformats.org/officeDocument/2006/relationships/customXmlProps" Target="itemProps124.xml"/>
</Relationships>
</file>

<file path=customXml/_rels/item125.xml.rels><?xml version="1.0" encoding="UTF-8"?>
<Relationships xmlns="http://schemas.openxmlformats.org/package/2006/relationships"><Relationship Id="rId1" Type="http://schemas.openxmlformats.org/officeDocument/2006/relationships/customXmlProps" Target="itemProps125.xml"/>
</Relationships>
</file>

<file path=customXml/_rels/item126.xml.rels><?xml version="1.0" encoding="UTF-8"?>
<Relationships xmlns="http://schemas.openxmlformats.org/package/2006/relationships"><Relationship Id="rId1" Type="http://schemas.openxmlformats.org/officeDocument/2006/relationships/customXmlProps" Target="itemProps126.xml"/>
</Relationships>
</file>

<file path=customXml/_rels/item127.xml.rels><?xml version="1.0" encoding="UTF-8"?>
<Relationships xmlns="http://schemas.openxmlformats.org/package/2006/relationships"><Relationship Id="rId1" Type="http://schemas.openxmlformats.org/officeDocument/2006/relationships/customXmlProps" Target="itemProps127.xml"/>
</Relationships>
</file>

<file path=customXml/_rels/item128.xml.rels><?xml version="1.0" encoding="UTF-8"?>
<Relationships xmlns="http://schemas.openxmlformats.org/package/2006/relationships"><Relationship Id="rId1" Type="http://schemas.openxmlformats.org/officeDocument/2006/relationships/customXmlProps" Target="itemProps128.xml"/>
</Relationships>
</file>

<file path=customXml/_rels/item129.xml.rels><?xml version="1.0" encoding="UTF-8"?>
<Relationships xmlns="http://schemas.openxmlformats.org/package/2006/relationships"><Relationship Id="rId1" Type="http://schemas.openxmlformats.org/officeDocument/2006/relationships/customXmlProps" Target="itemProps129.xml"/>
</Relationships>
</file>

<file path=customXml/_rels/item13.xml.rels><?xml version="1.0" encoding="UTF-8"?>
<Relationships xmlns="http://schemas.openxmlformats.org/package/2006/relationships"><Relationship Id="rId1" Type="http://schemas.openxmlformats.org/officeDocument/2006/relationships/customXmlProps" Target="itemProps13.xml"/>
</Relationships>
</file>

<file path=customXml/_rels/item130.xml.rels><?xml version="1.0" encoding="UTF-8"?>
<Relationships xmlns="http://schemas.openxmlformats.org/package/2006/relationships"><Relationship Id="rId1" Type="http://schemas.openxmlformats.org/officeDocument/2006/relationships/customXmlProps" Target="itemProps130.xml"/>
</Relationships>
</file>

<file path=customXml/_rels/item131.xml.rels><?xml version="1.0" encoding="UTF-8"?>
<Relationships xmlns="http://schemas.openxmlformats.org/package/2006/relationships"><Relationship Id="rId1" Type="http://schemas.openxmlformats.org/officeDocument/2006/relationships/customXmlProps" Target="itemProps131.xml"/>
</Relationships>
</file>

<file path=customXml/_rels/item132.xml.rels><?xml version="1.0" encoding="UTF-8"?>
<Relationships xmlns="http://schemas.openxmlformats.org/package/2006/relationships"><Relationship Id="rId1" Type="http://schemas.openxmlformats.org/officeDocument/2006/relationships/customXmlProps" Target="itemProps132.xml"/>
</Relationships>
</file>

<file path=customXml/_rels/item133.xml.rels><?xml version="1.0" encoding="UTF-8"?>
<Relationships xmlns="http://schemas.openxmlformats.org/package/2006/relationships"><Relationship Id="rId1" Type="http://schemas.openxmlformats.org/officeDocument/2006/relationships/customXmlProps" Target="itemProps133.xml"/>
</Relationships>
</file>

<file path=customXml/_rels/item134.xml.rels><?xml version="1.0" encoding="UTF-8"?>
<Relationships xmlns="http://schemas.openxmlformats.org/package/2006/relationships"><Relationship Id="rId1" Type="http://schemas.openxmlformats.org/officeDocument/2006/relationships/customXmlProps" Target="itemProps134.xml"/>
</Relationships>
</file>

<file path=customXml/_rels/item135.xml.rels><?xml version="1.0" encoding="UTF-8"?>
<Relationships xmlns="http://schemas.openxmlformats.org/package/2006/relationships"><Relationship Id="rId1" Type="http://schemas.openxmlformats.org/officeDocument/2006/relationships/customXmlProps" Target="itemProps135.xml"/>
</Relationships>
</file>

<file path=customXml/_rels/item136.xml.rels><?xml version="1.0" encoding="UTF-8"?>
<Relationships xmlns="http://schemas.openxmlformats.org/package/2006/relationships"><Relationship Id="rId1" Type="http://schemas.openxmlformats.org/officeDocument/2006/relationships/customXmlProps" Target="itemProps136.xml"/>
</Relationships>
</file>

<file path=customXml/_rels/item137.xml.rels><?xml version="1.0" encoding="UTF-8"?>
<Relationships xmlns="http://schemas.openxmlformats.org/package/2006/relationships"><Relationship Id="rId1" Type="http://schemas.openxmlformats.org/officeDocument/2006/relationships/customXmlProps" Target="itemProps137.xml"/>
</Relationships>
</file>

<file path=customXml/_rels/item138.xml.rels><?xml version="1.0" encoding="UTF-8"?>
<Relationships xmlns="http://schemas.openxmlformats.org/package/2006/relationships"><Relationship Id="rId1" Type="http://schemas.openxmlformats.org/officeDocument/2006/relationships/customXmlProps" Target="itemProps138.xml"/>
</Relationships>
</file>

<file path=customXml/_rels/item139.xml.rels><?xml version="1.0" encoding="UTF-8"?>
<Relationships xmlns="http://schemas.openxmlformats.org/package/2006/relationships"><Relationship Id="rId1" Type="http://schemas.openxmlformats.org/officeDocument/2006/relationships/customXmlProps" Target="itemProps139.xml"/>
</Relationships>
</file>

<file path=customXml/_rels/item14.xml.rels><?xml version="1.0" encoding="UTF-8"?>
<Relationships xmlns="http://schemas.openxmlformats.org/package/2006/relationships"><Relationship Id="rId1" Type="http://schemas.openxmlformats.org/officeDocument/2006/relationships/customXmlProps" Target="itemProps14.xml"/>
</Relationships>
</file>

<file path=customXml/_rels/item140.xml.rels><?xml version="1.0" encoding="UTF-8"?>
<Relationships xmlns="http://schemas.openxmlformats.org/package/2006/relationships"><Relationship Id="rId1" Type="http://schemas.openxmlformats.org/officeDocument/2006/relationships/customXmlProps" Target="itemProps140.xml"/>
</Relationships>
</file>

<file path=customXml/_rels/item141.xml.rels><?xml version="1.0" encoding="UTF-8"?>
<Relationships xmlns="http://schemas.openxmlformats.org/package/2006/relationships"><Relationship Id="rId1" Type="http://schemas.openxmlformats.org/officeDocument/2006/relationships/customXmlProps" Target="itemProps141.xml"/>
</Relationships>
</file>

<file path=customXml/_rels/item142.xml.rels><?xml version="1.0" encoding="UTF-8"?>
<Relationships xmlns="http://schemas.openxmlformats.org/package/2006/relationships"><Relationship Id="rId1" Type="http://schemas.openxmlformats.org/officeDocument/2006/relationships/customXmlProps" Target="itemProps142.xml"/>
</Relationships>
</file>

<file path=customXml/_rels/item143.xml.rels><?xml version="1.0" encoding="UTF-8"?>
<Relationships xmlns="http://schemas.openxmlformats.org/package/2006/relationships"><Relationship Id="rId1" Type="http://schemas.openxmlformats.org/officeDocument/2006/relationships/customXmlProps" Target="itemProps143.xml"/>
</Relationships>
</file>

<file path=customXml/_rels/item144.xml.rels><?xml version="1.0" encoding="UTF-8"?>
<Relationships xmlns="http://schemas.openxmlformats.org/package/2006/relationships"><Relationship Id="rId1" Type="http://schemas.openxmlformats.org/officeDocument/2006/relationships/customXmlProps" Target="itemProps144.xml"/>
</Relationships>
</file>

<file path=customXml/_rels/item145.xml.rels><?xml version="1.0" encoding="UTF-8"?>
<Relationships xmlns="http://schemas.openxmlformats.org/package/2006/relationships"><Relationship Id="rId1" Type="http://schemas.openxmlformats.org/officeDocument/2006/relationships/customXmlProps" Target="itemProps145.xml"/>
</Relationships>
</file>

<file path=customXml/_rels/item146.xml.rels><?xml version="1.0" encoding="UTF-8"?>
<Relationships xmlns="http://schemas.openxmlformats.org/package/2006/relationships"><Relationship Id="rId1" Type="http://schemas.openxmlformats.org/officeDocument/2006/relationships/customXmlProps" Target="itemProps146.xml"/>
</Relationships>
</file>

<file path=customXml/_rels/item147.xml.rels><?xml version="1.0" encoding="UTF-8"?>
<Relationships xmlns="http://schemas.openxmlformats.org/package/2006/relationships"><Relationship Id="rId1" Type="http://schemas.openxmlformats.org/officeDocument/2006/relationships/customXmlProps" Target="itemProps147.xml"/>
</Relationships>
</file>

<file path=customXml/_rels/item148.xml.rels><?xml version="1.0" encoding="UTF-8"?>
<Relationships xmlns="http://schemas.openxmlformats.org/package/2006/relationships"><Relationship Id="rId1" Type="http://schemas.openxmlformats.org/officeDocument/2006/relationships/customXmlProps" Target="itemProps148.xml"/>
</Relationships>
</file>

<file path=customXml/_rels/item149.xml.rels><?xml version="1.0" encoding="UTF-8"?>
<Relationships xmlns="http://schemas.openxmlformats.org/package/2006/relationships"><Relationship Id="rId1" Type="http://schemas.openxmlformats.org/officeDocument/2006/relationships/customXmlProps" Target="itemProps149.xml"/>
</Relationships>
</file>

<file path=customXml/_rels/item15.xml.rels><?xml version="1.0" encoding="UTF-8"?>
<Relationships xmlns="http://schemas.openxmlformats.org/package/2006/relationships"><Relationship Id="rId1" Type="http://schemas.openxmlformats.org/officeDocument/2006/relationships/customXmlProps" Target="itemProps15.xml"/>
</Relationships>
</file>

<file path=customXml/_rels/item150.xml.rels><?xml version="1.0" encoding="UTF-8"?>
<Relationships xmlns="http://schemas.openxmlformats.org/package/2006/relationships"><Relationship Id="rId1" Type="http://schemas.openxmlformats.org/officeDocument/2006/relationships/customXmlProps" Target="itemProps150.xml"/>
</Relationships>
</file>

<file path=customXml/_rels/item151.xml.rels><?xml version="1.0" encoding="UTF-8"?>
<Relationships xmlns="http://schemas.openxmlformats.org/package/2006/relationships"><Relationship Id="rId1" Type="http://schemas.openxmlformats.org/officeDocument/2006/relationships/customXmlProps" Target="itemProps151.xml"/>
</Relationships>
</file>

<file path=customXml/_rels/item152.xml.rels><?xml version="1.0" encoding="UTF-8"?>
<Relationships xmlns="http://schemas.openxmlformats.org/package/2006/relationships"><Relationship Id="rId1" Type="http://schemas.openxmlformats.org/officeDocument/2006/relationships/customXmlProps" Target="itemProps152.xml"/>
</Relationships>
</file>

<file path=customXml/_rels/item153.xml.rels><?xml version="1.0" encoding="UTF-8"?>
<Relationships xmlns="http://schemas.openxmlformats.org/package/2006/relationships"><Relationship Id="rId1" Type="http://schemas.openxmlformats.org/officeDocument/2006/relationships/customXmlProps" Target="itemProps153.xml"/>
</Relationships>
</file>

<file path=customXml/_rels/item154.xml.rels><?xml version="1.0" encoding="UTF-8"?>
<Relationships xmlns="http://schemas.openxmlformats.org/package/2006/relationships"><Relationship Id="rId1" Type="http://schemas.openxmlformats.org/officeDocument/2006/relationships/customXmlProps" Target="itemProps154.xml"/>
</Relationships>
</file>

<file path=customXml/_rels/item155.xml.rels><?xml version="1.0" encoding="UTF-8"?>
<Relationships xmlns="http://schemas.openxmlformats.org/package/2006/relationships"><Relationship Id="rId1" Type="http://schemas.openxmlformats.org/officeDocument/2006/relationships/customXmlProps" Target="itemProps155.xml"/>
</Relationships>
</file>

<file path=customXml/_rels/item156.xml.rels><?xml version="1.0" encoding="UTF-8"?>
<Relationships xmlns="http://schemas.openxmlformats.org/package/2006/relationships"><Relationship Id="rId1" Type="http://schemas.openxmlformats.org/officeDocument/2006/relationships/customXmlProps" Target="itemProps156.xml"/>
</Relationships>
</file>

<file path=customXml/_rels/item157.xml.rels><?xml version="1.0" encoding="UTF-8"?>
<Relationships xmlns="http://schemas.openxmlformats.org/package/2006/relationships"><Relationship Id="rId1" Type="http://schemas.openxmlformats.org/officeDocument/2006/relationships/customXmlProps" Target="itemProps157.xml"/>
</Relationships>
</file>

<file path=customXml/_rels/item158.xml.rels><?xml version="1.0" encoding="UTF-8"?>
<Relationships xmlns="http://schemas.openxmlformats.org/package/2006/relationships"><Relationship Id="rId1" Type="http://schemas.openxmlformats.org/officeDocument/2006/relationships/customXmlProps" Target="itemProps158.xml"/>
</Relationships>
</file>

<file path=customXml/_rels/item159.xml.rels><?xml version="1.0" encoding="UTF-8"?>
<Relationships xmlns="http://schemas.openxmlformats.org/package/2006/relationships"><Relationship Id="rId1" Type="http://schemas.openxmlformats.org/officeDocument/2006/relationships/customXmlProps" Target="itemProps159.xml"/>
</Relationships>
</file>

<file path=customXml/_rels/item16.xml.rels><?xml version="1.0" encoding="UTF-8"?>
<Relationships xmlns="http://schemas.openxmlformats.org/package/2006/relationships"><Relationship Id="rId1" Type="http://schemas.openxmlformats.org/officeDocument/2006/relationships/customXmlProps" Target="itemProps16.xml"/>
</Relationships>
</file>

<file path=customXml/_rels/item160.xml.rels><?xml version="1.0" encoding="UTF-8"?>
<Relationships xmlns="http://schemas.openxmlformats.org/package/2006/relationships"><Relationship Id="rId1" Type="http://schemas.openxmlformats.org/officeDocument/2006/relationships/customXmlProps" Target="itemProps160.xml"/>
</Relationships>
</file>

<file path=customXml/_rels/item161.xml.rels><?xml version="1.0" encoding="UTF-8"?>
<Relationships xmlns="http://schemas.openxmlformats.org/package/2006/relationships"><Relationship Id="rId1" Type="http://schemas.openxmlformats.org/officeDocument/2006/relationships/customXmlProps" Target="itemProps161.xml"/>
</Relationships>
</file>

<file path=customXml/_rels/item162.xml.rels><?xml version="1.0" encoding="UTF-8"?>
<Relationships xmlns="http://schemas.openxmlformats.org/package/2006/relationships"><Relationship Id="rId1" Type="http://schemas.openxmlformats.org/officeDocument/2006/relationships/customXmlProps" Target="itemProps162.xml"/>
</Relationships>
</file>

<file path=customXml/_rels/item163.xml.rels><?xml version="1.0" encoding="UTF-8"?>
<Relationships xmlns="http://schemas.openxmlformats.org/package/2006/relationships"><Relationship Id="rId1" Type="http://schemas.openxmlformats.org/officeDocument/2006/relationships/customXmlProps" Target="itemProps163.xml"/>
</Relationships>
</file>

<file path=customXml/_rels/item164.xml.rels><?xml version="1.0" encoding="UTF-8"?>
<Relationships xmlns="http://schemas.openxmlformats.org/package/2006/relationships"><Relationship Id="rId1" Type="http://schemas.openxmlformats.org/officeDocument/2006/relationships/customXmlProps" Target="itemProps164.xml"/>
</Relationships>
</file>

<file path=customXml/_rels/item165.xml.rels><?xml version="1.0" encoding="UTF-8"?>
<Relationships xmlns="http://schemas.openxmlformats.org/package/2006/relationships"><Relationship Id="rId1" Type="http://schemas.openxmlformats.org/officeDocument/2006/relationships/customXmlProps" Target="itemProps165.xml"/>
</Relationships>
</file>

<file path=customXml/_rels/item166.xml.rels><?xml version="1.0" encoding="UTF-8"?>
<Relationships xmlns="http://schemas.openxmlformats.org/package/2006/relationships"><Relationship Id="rId1" Type="http://schemas.openxmlformats.org/officeDocument/2006/relationships/customXmlProps" Target="itemProps166.xml"/>
</Relationships>
</file>

<file path=customXml/_rels/item167.xml.rels><?xml version="1.0" encoding="UTF-8"?>
<Relationships xmlns="http://schemas.openxmlformats.org/package/2006/relationships"><Relationship Id="rId1" Type="http://schemas.openxmlformats.org/officeDocument/2006/relationships/customXmlProps" Target="itemProps167.xml"/>
</Relationships>
</file>

<file path=customXml/_rels/item168.xml.rels><?xml version="1.0" encoding="UTF-8"?>
<Relationships xmlns="http://schemas.openxmlformats.org/package/2006/relationships"><Relationship Id="rId1" Type="http://schemas.openxmlformats.org/officeDocument/2006/relationships/customXmlProps" Target="itemProps168.xml"/>
</Relationships>
</file>

<file path=customXml/_rels/item169.xml.rels><?xml version="1.0" encoding="UTF-8"?>
<Relationships xmlns="http://schemas.openxmlformats.org/package/2006/relationships"><Relationship Id="rId1" Type="http://schemas.openxmlformats.org/officeDocument/2006/relationships/customXmlProps" Target="itemProps169.xml"/>
</Relationships>
</file>

<file path=customXml/_rels/item17.xml.rels><?xml version="1.0" encoding="UTF-8"?>
<Relationships xmlns="http://schemas.openxmlformats.org/package/2006/relationships"><Relationship Id="rId1" Type="http://schemas.openxmlformats.org/officeDocument/2006/relationships/customXmlProps" Target="itemProps17.xml"/>
</Relationships>
</file>

<file path=customXml/_rels/item170.xml.rels><?xml version="1.0" encoding="UTF-8"?>
<Relationships xmlns="http://schemas.openxmlformats.org/package/2006/relationships"><Relationship Id="rId1" Type="http://schemas.openxmlformats.org/officeDocument/2006/relationships/customXmlProps" Target="itemProps170.xml"/>
</Relationships>
</file>

<file path=customXml/_rels/item171.xml.rels><?xml version="1.0" encoding="UTF-8"?>
<Relationships xmlns="http://schemas.openxmlformats.org/package/2006/relationships"><Relationship Id="rId1" Type="http://schemas.openxmlformats.org/officeDocument/2006/relationships/customXmlProps" Target="itemProps171.xml"/>
</Relationships>
</file>

<file path=customXml/_rels/item172.xml.rels><?xml version="1.0" encoding="UTF-8"?>
<Relationships xmlns="http://schemas.openxmlformats.org/package/2006/relationships"><Relationship Id="rId1" Type="http://schemas.openxmlformats.org/officeDocument/2006/relationships/customXmlProps" Target="itemProps172.xml"/>
</Relationships>
</file>

<file path=customXml/_rels/item173.xml.rels><?xml version="1.0" encoding="UTF-8"?>
<Relationships xmlns="http://schemas.openxmlformats.org/package/2006/relationships"><Relationship Id="rId1" Type="http://schemas.openxmlformats.org/officeDocument/2006/relationships/customXmlProps" Target="itemProps173.xml"/>
</Relationships>
</file>

<file path=customXml/_rels/item174.xml.rels><?xml version="1.0" encoding="UTF-8"?>
<Relationships xmlns="http://schemas.openxmlformats.org/package/2006/relationships"><Relationship Id="rId1" Type="http://schemas.openxmlformats.org/officeDocument/2006/relationships/customXmlProps" Target="itemProps174.xml"/>
</Relationships>
</file>

<file path=customXml/_rels/item175.xml.rels><?xml version="1.0" encoding="UTF-8"?>
<Relationships xmlns="http://schemas.openxmlformats.org/package/2006/relationships"><Relationship Id="rId1" Type="http://schemas.openxmlformats.org/officeDocument/2006/relationships/customXmlProps" Target="itemProps175.xml"/>
</Relationships>
</file>

<file path=customXml/_rels/item176.xml.rels><?xml version="1.0" encoding="UTF-8"?>
<Relationships xmlns="http://schemas.openxmlformats.org/package/2006/relationships"><Relationship Id="rId1" Type="http://schemas.openxmlformats.org/officeDocument/2006/relationships/customXmlProps" Target="itemProps176.xml"/>
</Relationships>
</file>

<file path=customXml/_rels/item177.xml.rels><?xml version="1.0" encoding="UTF-8"?>
<Relationships xmlns="http://schemas.openxmlformats.org/package/2006/relationships"><Relationship Id="rId1" Type="http://schemas.openxmlformats.org/officeDocument/2006/relationships/customXmlProps" Target="itemProps177.xml"/>
</Relationships>
</file>

<file path=customXml/_rels/item178.xml.rels><?xml version="1.0" encoding="UTF-8"?>
<Relationships xmlns="http://schemas.openxmlformats.org/package/2006/relationships"><Relationship Id="rId1" Type="http://schemas.openxmlformats.org/officeDocument/2006/relationships/customXmlProps" Target="itemProps178.xml"/>
</Relationships>
</file>

<file path=customXml/_rels/item179.xml.rels><?xml version="1.0" encoding="UTF-8"?>
<Relationships xmlns="http://schemas.openxmlformats.org/package/2006/relationships"><Relationship Id="rId1" Type="http://schemas.openxmlformats.org/officeDocument/2006/relationships/customXmlProps" Target="itemProps179.xml"/>
</Relationships>
</file>

<file path=customXml/_rels/item18.xml.rels><?xml version="1.0" encoding="UTF-8"?>
<Relationships xmlns="http://schemas.openxmlformats.org/package/2006/relationships"><Relationship Id="rId1" Type="http://schemas.openxmlformats.org/officeDocument/2006/relationships/customXmlProps" Target="itemProps18.xml"/>
</Relationships>
</file>

<file path=customXml/_rels/item180.xml.rels><?xml version="1.0" encoding="UTF-8"?>
<Relationships xmlns="http://schemas.openxmlformats.org/package/2006/relationships"><Relationship Id="rId1" Type="http://schemas.openxmlformats.org/officeDocument/2006/relationships/customXmlProps" Target="itemProps180.xml"/>
</Relationships>
</file>

<file path=customXml/_rels/item181.xml.rels><?xml version="1.0" encoding="UTF-8"?>
<Relationships xmlns="http://schemas.openxmlformats.org/package/2006/relationships"><Relationship Id="rId1" Type="http://schemas.openxmlformats.org/officeDocument/2006/relationships/customXmlProps" Target="itemProps181.xml"/>
</Relationships>
</file>

<file path=customXml/_rels/item182.xml.rels><?xml version="1.0" encoding="UTF-8"?>
<Relationships xmlns="http://schemas.openxmlformats.org/package/2006/relationships"><Relationship Id="rId1" Type="http://schemas.openxmlformats.org/officeDocument/2006/relationships/customXmlProps" Target="itemProps182.xml"/>
</Relationships>
</file>

<file path=customXml/_rels/item183.xml.rels><?xml version="1.0" encoding="UTF-8"?>
<Relationships xmlns="http://schemas.openxmlformats.org/package/2006/relationships"><Relationship Id="rId1" Type="http://schemas.openxmlformats.org/officeDocument/2006/relationships/customXmlProps" Target="itemProps183.xml"/>
</Relationships>
</file>

<file path=customXml/_rels/item184.xml.rels><?xml version="1.0" encoding="UTF-8"?>
<Relationships xmlns="http://schemas.openxmlformats.org/package/2006/relationships"><Relationship Id="rId1" Type="http://schemas.openxmlformats.org/officeDocument/2006/relationships/customXmlProps" Target="itemProps184.xml"/>
</Relationships>
</file>

<file path=customXml/_rels/item185.xml.rels><?xml version="1.0" encoding="UTF-8"?>
<Relationships xmlns="http://schemas.openxmlformats.org/package/2006/relationships"><Relationship Id="rId1" Type="http://schemas.openxmlformats.org/officeDocument/2006/relationships/customXmlProps" Target="itemProps185.xml"/>
</Relationships>
</file>

<file path=customXml/_rels/item186.xml.rels><?xml version="1.0" encoding="UTF-8"?>
<Relationships xmlns="http://schemas.openxmlformats.org/package/2006/relationships"><Relationship Id="rId1" Type="http://schemas.openxmlformats.org/officeDocument/2006/relationships/customXmlProps" Target="itemProps186.xml"/>
</Relationships>
</file>

<file path=customXml/_rels/item187.xml.rels><?xml version="1.0" encoding="UTF-8"?>
<Relationships xmlns="http://schemas.openxmlformats.org/package/2006/relationships"><Relationship Id="rId1" Type="http://schemas.openxmlformats.org/officeDocument/2006/relationships/customXmlProps" Target="itemProps187.xml"/>
</Relationships>
</file>

<file path=customXml/_rels/item188.xml.rels><?xml version="1.0" encoding="UTF-8"?>
<Relationships xmlns="http://schemas.openxmlformats.org/package/2006/relationships"><Relationship Id="rId1" Type="http://schemas.openxmlformats.org/officeDocument/2006/relationships/customXmlProps" Target="itemProps188.xml"/>
</Relationships>
</file>

<file path=customXml/_rels/item189.xml.rels><?xml version="1.0" encoding="UTF-8"?>
<Relationships xmlns="http://schemas.openxmlformats.org/package/2006/relationships"><Relationship Id="rId1" Type="http://schemas.openxmlformats.org/officeDocument/2006/relationships/customXmlProps" Target="itemProps189.xml"/>
</Relationships>
</file>

<file path=customXml/_rels/item19.xml.rels><?xml version="1.0" encoding="UTF-8"?>
<Relationships xmlns="http://schemas.openxmlformats.org/package/2006/relationships"><Relationship Id="rId1" Type="http://schemas.openxmlformats.org/officeDocument/2006/relationships/customXmlProps" Target="itemProps19.xml"/>
</Relationships>
</file>

<file path=customXml/_rels/item190.xml.rels><?xml version="1.0" encoding="UTF-8"?>
<Relationships xmlns="http://schemas.openxmlformats.org/package/2006/relationships"><Relationship Id="rId1" Type="http://schemas.openxmlformats.org/officeDocument/2006/relationships/customXmlProps" Target="itemProps190.xml"/>
</Relationships>
</file>

<file path=customXml/_rels/item191.xml.rels><?xml version="1.0" encoding="UTF-8"?>
<Relationships xmlns="http://schemas.openxmlformats.org/package/2006/relationships"><Relationship Id="rId1" Type="http://schemas.openxmlformats.org/officeDocument/2006/relationships/customXmlProps" Target="itemProps191.xml"/>
</Relationships>
</file>

<file path=customXml/_rels/item192.xml.rels><?xml version="1.0" encoding="UTF-8"?>
<Relationships xmlns="http://schemas.openxmlformats.org/package/2006/relationships"><Relationship Id="rId1" Type="http://schemas.openxmlformats.org/officeDocument/2006/relationships/customXmlProps" Target="itemProps192.xml"/>
</Relationships>
</file>

<file path=customXml/_rels/item193.xml.rels><?xml version="1.0" encoding="UTF-8"?>
<Relationships xmlns="http://schemas.openxmlformats.org/package/2006/relationships"><Relationship Id="rId1" Type="http://schemas.openxmlformats.org/officeDocument/2006/relationships/customXmlProps" Target="itemProps193.xml"/>
</Relationships>
</file>

<file path=customXml/_rels/item194.xml.rels><?xml version="1.0" encoding="UTF-8"?>
<Relationships xmlns="http://schemas.openxmlformats.org/package/2006/relationships"><Relationship Id="rId1" Type="http://schemas.openxmlformats.org/officeDocument/2006/relationships/customXmlProps" Target="itemProps194.xml"/>
</Relationships>
</file>

<file path=customXml/_rels/item195.xml.rels><?xml version="1.0" encoding="UTF-8"?>
<Relationships xmlns="http://schemas.openxmlformats.org/package/2006/relationships"><Relationship Id="rId1" Type="http://schemas.openxmlformats.org/officeDocument/2006/relationships/customXmlProps" Target="itemProps195.xml"/>
</Relationships>
</file>

<file path=customXml/_rels/item196.xml.rels><?xml version="1.0" encoding="UTF-8"?>
<Relationships xmlns="http://schemas.openxmlformats.org/package/2006/relationships"><Relationship Id="rId1" Type="http://schemas.openxmlformats.org/officeDocument/2006/relationships/customXmlProps" Target="itemProps196.xml"/>
</Relationships>
</file>

<file path=customXml/_rels/item197.xml.rels><?xml version="1.0" encoding="UTF-8"?>
<Relationships xmlns="http://schemas.openxmlformats.org/package/2006/relationships"><Relationship Id="rId1" Type="http://schemas.openxmlformats.org/officeDocument/2006/relationships/customXmlProps" Target="itemProps197.xml"/>
</Relationships>
</file>

<file path=customXml/_rels/item198.xml.rels><?xml version="1.0" encoding="UTF-8"?>
<Relationships xmlns="http://schemas.openxmlformats.org/package/2006/relationships"><Relationship Id="rId1" Type="http://schemas.openxmlformats.org/officeDocument/2006/relationships/customXmlProps" Target="itemProps198.xml"/>
</Relationships>
</file>

<file path=customXml/_rels/item199.xml.rels><?xml version="1.0" encoding="UTF-8"?>
<Relationships xmlns="http://schemas.openxmlformats.org/package/2006/relationships"><Relationship Id="rId1" Type="http://schemas.openxmlformats.org/officeDocument/2006/relationships/customXmlProps" Target="itemProps199.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20.xml.rels><?xml version="1.0" encoding="UTF-8"?>
<Relationships xmlns="http://schemas.openxmlformats.org/package/2006/relationships"><Relationship Id="rId1" Type="http://schemas.openxmlformats.org/officeDocument/2006/relationships/customXmlProps" Target="itemProps20.xml"/>
</Relationships>
</file>

<file path=customXml/_rels/item200.xml.rels><?xml version="1.0" encoding="UTF-8"?>
<Relationships xmlns="http://schemas.openxmlformats.org/package/2006/relationships"><Relationship Id="rId1" Type="http://schemas.openxmlformats.org/officeDocument/2006/relationships/customXmlProps" Target="itemProps200.xml"/>
</Relationships>
</file>

<file path=customXml/_rels/item201.xml.rels><?xml version="1.0" encoding="UTF-8"?>
<Relationships xmlns="http://schemas.openxmlformats.org/package/2006/relationships"><Relationship Id="rId1" Type="http://schemas.openxmlformats.org/officeDocument/2006/relationships/customXmlProps" Target="itemProps201.xml"/>
</Relationships>
</file>

<file path=customXml/_rels/item202.xml.rels><?xml version="1.0" encoding="UTF-8"?>
<Relationships xmlns="http://schemas.openxmlformats.org/package/2006/relationships"><Relationship Id="rId1" Type="http://schemas.openxmlformats.org/officeDocument/2006/relationships/customXmlProps" Target="itemProps202.xml"/>
</Relationships>
</file>

<file path=customXml/_rels/item203.xml.rels><?xml version="1.0" encoding="UTF-8"?>
<Relationships xmlns="http://schemas.openxmlformats.org/package/2006/relationships"><Relationship Id="rId1" Type="http://schemas.openxmlformats.org/officeDocument/2006/relationships/customXmlProps" Target="itemProps203.xml"/>
</Relationships>
</file>

<file path=customXml/_rels/item204.xml.rels><?xml version="1.0" encoding="UTF-8"?>
<Relationships xmlns="http://schemas.openxmlformats.org/package/2006/relationships"><Relationship Id="rId1" Type="http://schemas.openxmlformats.org/officeDocument/2006/relationships/customXmlProps" Target="itemProps204.xml"/>
</Relationships>
</file>

<file path=customXml/_rels/item205.xml.rels><?xml version="1.0" encoding="UTF-8"?>
<Relationships xmlns="http://schemas.openxmlformats.org/package/2006/relationships"><Relationship Id="rId1" Type="http://schemas.openxmlformats.org/officeDocument/2006/relationships/customXmlProps" Target="itemProps205.xml"/>
</Relationships>
</file>

<file path=customXml/_rels/item206.xml.rels><?xml version="1.0" encoding="UTF-8"?>
<Relationships xmlns="http://schemas.openxmlformats.org/package/2006/relationships"><Relationship Id="rId1" Type="http://schemas.openxmlformats.org/officeDocument/2006/relationships/customXmlProps" Target="itemProps206.xml"/>
</Relationships>
</file>

<file path=customXml/_rels/item207.xml.rels><?xml version="1.0" encoding="UTF-8"?>
<Relationships xmlns="http://schemas.openxmlformats.org/package/2006/relationships"><Relationship Id="rId1" Type="http://schemas.openxmlformats.org/officeDocument/2006/relationships/customXmlProps" Target="itemProps207.xml"/>
</Relationships>
</file>

<file path=customXml/_rels/item208.xml.rels><?xml version="1.0" encoding="UTF-8"?>
<Relationships xmlns="http://schemas.openxmlformats.org/package/2006/relationships"><Relationship Id="rId1" Type="http://schemas.openxmlformats.org/officeDocument/2006/relationships/customXmlProps" Target="itemProps208.xml"/>
</Relationships>
</file>

<file path=customXml/_rels/item209.xml.rels><?xml version="1.0" encoding="UTF-8"?>
<Relationships xmlns="http://schemas.openxmlformats.org/package/2006/relationships"><Relationship Id="rId1" Type="http://schemas.openxmlformats.org/officeDocument/2006/relationships/customXmlProps" Target="itemProps209.xml"/>
</Relationships>
</file>

<file path=customXml/_rels/item21.xml.rels><?xml version="1.0" encoding="UTF-8"?>
<Relationships xmlns="http://schemas.openxmlformats.org/package/2006/relationships"><Relationship Id="rId1" Type="http://schemas.openxmlformats.org/officeDocument/2006/relationships/customXmlProps" Target="itemProps21.xml"/>
</Relationships>
</file>

<file path=customXml/_rels/item210.xml.rels><?xml version="1.0" encoding="UTF-8"?>
<Relationships xmlns="http://schemas.openxmlformats.org/package/2006/relationships"><Relationship Id="rId1" Type="http://schemas.openxmlformats.org/officeDocument/2006/relationships/customXmlProps" Target="itemProps210.xml"/>
</Relationships>
</file>

<file path=customXml/_rels/item211.xml.rels><?xml version="1.0" encoding="UTF-8"?>
<Relationships xmlns="http://schemas.openxmlformats.org/package/2006/relationships"><Relationship Id="rId1" Type="http://schemas.openxmlformats.org/officeDocument/2006/relationships/customXmlProps" Target="itemProps211.xml"/>
</Relationships>
</file>

<file path=customXml/_rels/item212.xml.rels><?xml version="1.0" encoding="UTF-8"?>
<Relationships xmlns="http://schemas.openxmlformats.org/package/2006/relationships"><Relationship Id="rId1" Type="http://schemas.openxmlformats.org/officeDocument/2006/relationships/customXmlProps" Target="itemProps212.xml"/>
</Relationships>
</file>

<file path=customXml/_rels/item213.xml.rels><?xml version="1.0" encoding="UTF-8"?>
<Relationships xmlns="http://schemas.openxmlformats.org/package/2006/relationships"><Relationship Id="rId1" Type="http://schemas.openxmlformats.org/officeDocument/2006/relationships/customXmlProps" Target="itemProps213.xml"/>
</Relationships>
</file>

<file path=customXml/_rels/item214.xml.rels><?xml version="1.0" encoding="UTF-8"?>
<Relationships xmlns="http://schemas.openxmlformats.org/package/2006/relationships"><Relationship Id="rId1" Type="http://schemas.openxmlformats.org/officeDocument/2006/relationships/customXmlProps" Target="itemProps214.xml"/>
</Relationships>
</file>

<file path=customXml/_rels/item215.xml.rels><?xml version="1.0" encoding="UTF-8"?>
<Relationships xmlns="http://schemas.openxmlformats.org/package/2006/relationships"><Relationship Id="rId1" Type="http://schemas.openxmlformats.org/officeDocument/2006/relationships/customXmlProps" Target="itemProps215.xml"/>
</Relationships>
</file>

<file path=customXml/_rels/item216.xml.rels><?xml version="1.0" encoding="UTF-8"?>
<Relationships xmlns="http://schemas.openxmlformats.org/package/2006/relationships"><Relationship Id="rId1" Type="http://schemas.openxmlformats.org/officeDocument/2006/relationships/customXmlProps" Target="itemProps216.xml"/>
</Relationships>
</file>

<file path=customXml/_rels/item217.xml.rels><?xml version="1.0" encoding="UTF-8"?>
<Relationships xmlns="http://schemas.openxmlformats.org/package/2006/relationships"><Relationship Id="rId1" Type="http://schemas.openxmlformats.org/officeDocument/2006/relationships/customXmlProps" Target="itemProps217.xml"/>
</Relationships>
</file>

<file path=customXml/_rels/item218.xml.rels><?xml version="1.0" encoding="UTF-8"?>
<Relationships xmlns="http://schemas.openxmlformats.org/package/2006/relationships"><Relationship Id="rId1" Type="http://schemas.openxmlformats.org/officeDocument/2006/relationships/customXmlProps" Target="itemProps218.xml"/>
</Relationships>
</file>

<file path=customXml/_rels/item219.xml.rels><?xml version="1.0" encoding="UTF-8"?>
<Relationships xmlns="http://schemas.openxmlformats.org/package/2006/relationships"><Relationship Id="rId1" Type="http://schemas.openxmlformats.org/officeDocument/2006/relationships/customXmlProps" Target="itemProps219.xml"/>
</Relationships>
</file>

<file path=customXml/_rels/item22.xml.rels><?xml version="1.0" encoding="UTF-8"?>
<Relationships xmlns="http://schemas.openxmlformats.org/package/2006/relationships"><Relationship Id="rId1" Type="http://schemas.openxmlformats.org/officeDocument/2006/relationships/customXmlProps" Target="itemProps22.xml"/>
</Relationships>
</file>

<file path=customXml/_rels/item220.xml.rels><?xml version="1.0" encoding="UTF-8"?>
<Relationships xmlns="http://schemas.openxmlformats.org/package/2006/relationships"><Relationship Id="rId1" Type="http://schemas.openxmlformats.org/officeDocument/2006/relationships/customXmlProps" Target="itemProps220.xml"/>
</Relationships>
</file>

<file path=customXml/_rels/item221.xml.rels><?xml version="1.0" encoding="UTF-8"?>
<Relationships xmlns="http://schemas.openxmlformats.org/package/2006/relationships"><Relationship Id="rId1" Type="http://schemas.openxmlformats.org/officeDocument/2006/relationships/customXmlProps" Target="itemProps221.xml"/>
</Relationships>
</file>

<file path=customXml/_rels/item222.xml.rels><?xml version="1.0" encoding="UTF-8"?>
<Relationships xmlns="http://schemas.openxmlformats.org/package/2006/relationships"><Relationship Id="rId1" Type="http://schemas.openxmlformats.org/officeDocument/2006/relationships/customXmlProps" Target="itemProps222.xml"/>
</Relationships>
</file>

<file path=customXml/_rels/item223.xml.rels><?xml version="1.0" encoding="UTF-8"?>
<Relationships xmlns="http://schemas.openxmlformats.org/package/2006/relationships"><Relationship Id="rId1" Type="http://schemas.openxmlformats.org/officeDocument/2006/relationships/customXmlProps" Target="itemProps223.xml"/>
</Relationships>
</file>

<file path=customXml/_rels/item224.xml.rels><?xml version="1.0" encoding="UTF-8"?>
<Relationships xmlns="http://schemas.openxmlformats.org/package/2006/relationships"><Relationship Id="rId1" Type="http://schemas.openxmlformats.org/officeDocument/2006/relationships/customXmlProps" Target="itemProps224.xml"/>
</Relationships>
</file>

<file path=customXml/_rels/item225.xml.rels><?xml version="1.0" encoding="UTF-8"?>
<Relationships xmlns="http://schemas.openxmlformats.org/package/2006/relationships"><Relationship Id="rId1" Type="http://schemas.openxmlformats.org/officeDocument/2006/relationships/customXmlProps" Target="itemProps225.xml"/>
</Relationships>
</file>

<file path=customXml/_rels/item226.xml.rels><?xml version="1.0" encoding="UTF-8"?>
<Relationships xmlns="http://schemas.openxmlformats.org/package/2006/relationships"><Relationship Id="rId1" Type="http://schemas.openxmlformats.org/officeDocument/2006/relationships/customXmlProps" Target="itemProps226.xml"/>
</Relationships>
</file>

<file path=customXml/_rels/item227.xml.rels><?xml version="1.0" encoding="UTF-8"?>
<Relationships xmlns="http://schemas.openxmlformats.org/package/2006/relationships"><Relationship Id="rId1" Type="http://schemas.openxmlformats.org/officeDocument/2006/relationships/customXmlProps" Target="itemProps227.xml"/>
</Relationships>
</file>

<file path=customXml/_rels/item228.xml.rels><?xml version="1.0" encoding="UTF-8"?>
<Relationships xmlns="http://schemas.openxmlformats.org/package/2006/relationships"><Relationship Id="rId1" Type="http://schemas.openxmlformats.org/officeDocument/2006/relationships/customXmlProps" Target="itemProps228.xml"/>
</Relationships>
</file>

<file path=customXml/_rels/item229.xml.rels><?xml version="1.0" encoding="UTF-8"?>
<Relationships xmlns="http://schemas.openxmlformats.org/package/2006/relationships"><Relationship Id="rId1" Type="http://schemas.openxmlformats.org/officeDocument/2006/relationships/customXmlProps" Target="itemProps229.xml"/>
</Relationships>
</file>

<file path=customXml/_rels/item23.xml.rels><?xml version="1.0" encoding="UTF-8"?>
<Relationships xmlns="http://schemas.openxmlformats.org/package/2006/relationships"><Relationship Id="rId1" Type="http://schemas.openxmlformats.org/officeDocument/2006/relationships/customXmlProps" Target="itemProps23.xml"/>
</Relationships>
</file>

<file path=customXml/_rels/item230.xml.rels><?xml version="1.0" encoding="UTF-8"?>
<Relationships xmlns="http://schemas.openxmlformats.org/package/2006/relationships"><Relationship Id="rId1" Type="http://schemas.openxmlformats.org/officeDocument/2006/relationships/customXmlProps" Target="itemProps230.xml"/>
</Relationships>
</file>

<file path=customXml/_rels/item231.xml.rels><?xml version="1.0" encoding="UTF-8"?>
<Relationships xmlns="http://schemas.openxmlformats.org/package/2006/relationships"><Relationship Id="rId1" Type="http://schemas.openxmlformats.org/officeDocument/2006/relationships/customXmlProps" Target="itemProps231.xml"/>
</Relationships>
</file>

<file path=customXml/_rels/item232.xml.rels><?xml version="1.0" encoding="UTF-8"?>
<Relationships xmlns="http://schemas.openxmlformats.org/package/2006/relationships"><Relationship Id="rId1" Type="http://schemas.openxmlformats.org/officeDocument/2006/relationships/customXmlProps" Target="itemProps232.xml"/>
</Relationships>
</file>

<file path=customXml/_rels/item233.xml.rels><?xml version="1.0" encoding="UTF-8"?>
<Relationships xmlns="http://schemas.openxmlformats.org/package/2006/relationships"><Relationship Id="rId1" Type="http://schemas.openxmlformats.org/officeDocument/2006/relationships/customXmlProps" Target="itemProps233.xml"/>
</Relationships>
</file>

<file path=customXml/_rels/item234.xml.rels><?xml version="1.0" encoding="UTF-8"?>
<Relationships xmlns="http://schemas.openxmlformats.org/package/2006/relationships"><Relationship Id="rId1" Type="http://schemas.openxmlformats.org/officeDocument/2006/relationships/customXmlProps" Target="itemProps234.xml"/>
</Relationships>
</file>

<file path=customXml/_rels/item235.xml.rels><?xml version="1.0" encoding="UTF-8"?>
<Relationships xmlns="http://schemas.openxmlformats.org/package/2006/relationships"><Relationship Id="rId1" Type="http://schemas.openxmlformats.org/officeDocument/2006/relationships/customXmlProps" Target="itemProps235.xml"/>
</Relationships>
</file>

<file path=customXml/_rels/item236.xml.rels><?xml version="1.0" encoding="UTF-8"?>
<Relationships xmlns="http://schemas.openxmlformats.org/package/2006/relationships"><Relationship Id="rId1" Type="http://schemas.openxmlformats.org/officeDocument/2006/relationships/customXmlProps" Target="itemProps236.xml"/>
</Relationships>
</file>

<file path=customXml/_rels/item237.xml.rels><?xml version="1.0" encoding="UTF-8"?>
<Relationships xmlns="http://schemas.openxmlformats.org/package/2006/relationships"><Relationship Id="rId1" Type="http://schemas.openxmlformats.org/officeDocument/2006/relationships/customXmlProps" Target="itemProps237.xml"/>
</Relationships>
</file>

<file path=customXml/_rels/item238.xml.rels><?xml version="1.0" encoding="UTF-8"?>
<Relationships xmlns="http://schemas.openxmlformats.org/package/2006/relationships"><Relationship Id="rId1" Type="http://schemas.openxmlformats.org/officeDocument/2006/relationships/customXmlProps" Target="itemProps238.xml"/>
</Relationships>
</file>

<file path=customXml/_rels/item239.xml.rels><?xml version="1.0" encoding="UTF-8"?>
<Relationships xmlns="http://schemas.openxmlformats.org/package/2006/relationships"><Relationship Id="rId1" Type="http://schemas.openxmlformats.org/officeDocument/2006/relationships/customXmlProps" Target="itemProps239.xml"/>
</Relationships>
</file>

<file path=customXml/_rels/item24.xml.rels><?xml version="1.0" encoding="UTF-8"?>
<Relationships xmlns="http://schemas.openxmlformats.org/package/2006/relationships"><Relationship Id="rId1" Type="http://schemas.openxmlformats.org/officeDocument/2006/relationships/customXmlProps" Target="itemProps24.xml"/>
</Relationships>
</file>

<file path=customXml/_rels/item240.xml.rels><?xml version="1.0" encoding="UTF-8"?>
<Relationships xmlns="http://schemas.openxmlformats.org/package/2006/relationships"><Relationship Id="rId1" Type="http://schemas.openxmlformats.org/officeDocument/2006/relationships/customXmlProps" Target="itemProps240.xml"/>
</Relationships>
</file>

<file path=customXml/_rels/item241.xml.rels><?xml version="1.0" encoding="UTF-8"?>
<Relationships xmlns="http://schemas.openxmlformats.org/package/2006/relationships"><Relationship Id="rId1" Type="http://schemas.openxmlformats.org/officeDocument/2006/relationships/customXmlProps" Target="itemProps241.xml"/>
</Relationships>
</file>

<file path=customXml/_rels/item242.xml.rels><?xml version="1.0" encoding="UTF-8"?>
<Relationships xmlns="http://schemas.openxmlformats.org/package/2006/relationships"><Relationship Id="rId1" Type="http://schemas.openxmlformats.org/officeDocument/2006/relationships/customXmlProps" Target="itemProps242.xml"/>
</Relationships>
</file>

<file path=customXml/_rels/item243.xml.rels><?xml version="1.0" encoding="UTF-8"?>
<Relationships xmlns="http://schemas.openxmlformats.org/package/2006/relationships"><Relationship Id="rId1" Type="http://schemas.openxmlformats.org/officeDocument/2006/relationships/customXmlProps" Target="itemProps243.xml"/>
</Relationships>
</file>

<file path=customXml/_rels/item244.xml.rels><?xml version="1.0" encoding="UTF-8"?>
<Relationships xmlns="http://schemas.openxmlformats.org/package/2006/relationships"><Relationship Id="rId1" Type="http://schemas.openxmlformats.org/officeDocument/2006/relationships/customXmlProps" Target="itemProps244.xml"/>
</Relationships>
</file>

<file path=customXml/_rels/item245.xml.rels><?xml version="1.0" encoding="UTF-8"?>
<Relationships xmlns="http://schemas.openxmlformats.org/package/2006/relationships"><Relationship Id="rId1" Type="http://schemas.openxmlformats.org/officeDocument/2006/relationships/customXmlProps" Target="itemProps245.xml"/>
</Relationships>
</file>

<file path=customXml/_rels/item246.xml.rels><?xml version="1.0" encoding="UTF-8"?>
<Relationships xmlns="http://schemas.openxmlformats.org/package/2006/relationships"><Relationship Id="rId1" Type="http://schemas.openxmlformats.org/officeDocument/2006/relationships/customXmlProps" Target="itemProps246.xml"/>
</Relationships>
</file>

<file path=customXml/_rels/item247.xml.rels><?xml version="1.0" encoding="UTF-8"?>
<Relationships xmlns="http://schemas.openxmlformats.org/package/2006/relationships"><Relationship Id="rId1" Type="http://schemas.openxmlformats.org/officeDocument/2006/relationships/customXmlProps" Target="itemProps247.xml"/>
</Relationships>
</file>

<file path=customXml/_rels/item248.xml.rels><?xml version="1.0" encoding="UTF-8"?>
<Relationships xmlns="http://schemas.openxmlformats.org/package/2006/relationships"><Relationship Id="rId1" Type="http://schemas.openxmlformats.org/officeDocument/2006/relationships/customXmlProps" Target="itemProps248.xml"/>
</Relationships>
</file>

<file path=customXml/_rels/item249.xml.rels><?xml version="1.0" encoding="UTF-8"?>
<Relationships xmlns="http://schemas.openxmlformats.org/package/2006/relationships"><Relationship Id="rId1" Type="http://schemas.openxmlformats.org/officeDocument/2006/relationships/customXmlProps" Target="itemProps249.xml"/>
</Relationships>
</file>

<file path=customXml/_rels/item25.xml.rels><?xml version="1.0" encoding="UTF-8"?>
<Relationships xmlns="http://schemas.openxmlformats.org/package/2006/relationships"><Relationship Id="rId1" Type="http://schemas.openxmlformats.org/officeDocument/2006/relationships/customXmlProps" Target="itemProps25.xml"/>
</Relationships>
</file>

<file path=customXml/_rels/item250.xml.rels><?xml version="1.0" encoding="UTF-8"?>
<Relationships xmlns="http://schemas.openxmlformats.org/package/2006/relationships"><Relationship Id="rId1" Type="http://schemas.openxmlformats.org/officeDocument/2006/relationships/customXmlProps" Target="itemProps250.xml"/>
</Relationships>
</file>

<file path=customXml/_rels/item251.xml.rels><?xml version="1.0" encoding="UTF-8"?>
<Relationships xmlns="http://schemas.openxmlformats.org/package/2006/relationships"><Relationship Id="rId1" Type="http://schemas.openxmlformats.org/officeDocument/2006/relationships/customXmlProps" Target="itemProps251.xml"/>
</Relationships>
</file>

<file path=customXml/_rels/item252.xml.rels><?xml version="1.0" encoding="UTF-8"?>
<Relationships xmlns="http://schemas.openxmlformats.org/package/2006/relationships"><Relationship Id="rId1" Type="http://schemas.openxmlformats.org/officeDocument/2006/relationships/customXmlProps" Target="itemProps252.xml"/>
</Relationships>
</file>

<file path=customXml/_rels/item253.xml.rels><?xml version="1.0" encoding="UTF-8"?>
<Relationships xmlns="http://schemas.openxmlformats.org/package/2006/relationships"><Relationship Id="rId1" Type="http://schemas.openxmlformats.org/officeDocument/2006/relationships/customXmlProps" Target="itemProps253.xml"/>
</Relationships>
</file>

<file path=customXml/_rels/item254.xml.rels><?xml version="1.0" encoding="UTF-8"?>
<Relationships xmlns="http://schemas.openxmlformats.org/package/2006/relationships"><Relationship Id="rId1" Type="http://schemas.openxmlformats.org/officeDocument/2006/relationships/customXmlProps" Target="itemProps254.xml"/>
</Relationships>
</file>

<file path=customXml/_rels/item255.xml.rels><?xml version="1.0" encoding="UTF-8"?>
<Relationships xmlns="http://schemas.openxmlformats.org/package/2006/relationships"><Relationship Id="rId1" Type="http://schemas.openxmlformats.org/officeDocument/2006/relationships/customXmlProps" Target="itemProps255.xml"/>
</Relationships>
</file>

<file path=customXml/_rels/item256.xml.rels><?xml version="1.0" encoding="UTF-8"?>
<Relationships xmlns="http://schemas.openxmlformats.org/package/2006/relationships"><Relationship Id="rId1" Type="http://schemas.openxmlformats.org/officeDocument/2006/relationships/customXmlProps" Target="itemProps256.xml"/>
</Relationships>
</file>

<file path=customXml/_rels/item257.xml.rels><?xml version="1.0" encoding="UTF-8"?>
<Relationships xmlns="http://schemas.openxmlformats.org/package/2006/relationships"><Relationship Id="rId1" Type="http://schemas.openxmlformats.org/officeDocument/2006/relationships/customXmlProps" Target="itemProps257.xml"/>
</Relationships>
</file>

<file path=customXml/_rels/item258.xml.rels><?xml version="1.0" encoding="UTF-8"?>
<Relationships xmlns="http://schemas.openxmlformats.org/package/2006/relationships"><Relationship Id="rId1" Type="http://schemas.openxmlformats.org/officeDocument/2006/relationships/customXmlProps" Target="itemProps258.xml"/>
</Relationships>
</file>

<file path=customXml/_rels/item259.xml.rels><?xml version="1.0" encoding="UTF-8"?>
<Relationships xmlns="http://schemas.openxmlformats.org/package/2006/relationships"><Relationship Id="rId1" Type="http://schemas.openxmlformats.org/officeDocument/2006/relationships/customXmlProps" Target="itemProps259.xml"/>
</Relationships>
</file>

<file path=customXml/_rels/item26.xml.rels><?xml version="1.0" encoding="UTF-8"?>
<Relationships xmlns="http://schemas.openxmlformats.org/package/2006/relationships"><Relationship Id="rId1" Type="http://schemas.openxmlformats.org/officeDocument/2006/relationships/customXmlProps" Target="itemProps26.xml"/>
</Relationships>
</file>

<file path=customXml/_rels/item260.xml.rels><?xml version="1.0" encoding="UTF-8"?>
<Relationships xmlns="http://schemas.openxmlformats.org/package/2006/relationships"><Relationship Id="rId1" Type="http://schemas.openxmlformats.org/officeDocument/2006/relationships/customXmlProps" Target="itemProps260.xml"/>
</Relationships>
</file>

<file path=customXml/_rels/item261.xml.rels><?xml version="1.0" encoding="UTF-8"?>
<Relationships xmlns="http://schemas.openxmlformats.org/package/2006/relationships"><Relationship Id="rId1" Type="http://schemas.openxmlformats.org/officeDocument/2006/relationships/customXmlProps" Target="itemProps261.xml"/>
</Relationships>
</file>

<file path=customXml/_rels/item262.xml.rels><?xml version="1.0" encoding="UTF-8"?>
<Relationships xmlns="http://schemas.openxmlformats.org/package/2006/relationships"><Relationship Id="rId1" Type="http://schemas.openxmlformats.org/officeDocument/2006/relationships/customXmlProps" Target="itemProps262.xml"/>
</Relationships>
</file>

<file path=customXml/_rels/item263.xml.rels><?xml version="1.0" encoding="UTF-8"?>
<Relationships xmlns="http://schemas.openxmlformats.org/package/2006/relationships"><Relationship Id="rId1" Type="http://schemas.openxmlformats.org/officeDocument/2006/relationships/customXmlProps" Target="itemProps263.xml"/>
</Relationships>
</file>

<file path=customXml/_rels/item264.xml.rels><?xml version="1.0" encoding="UTF-8"?>
<Relationships xmlns="http://schemas.openxmlformats.org/package/2006/relationships"><Relationship Id="rId1" Type="http://schemas.openxmlformats.org/officeDocument/2006/relationships/customXmlProps" Target="itemProps264.xml"/>
</Relationships>
</file>

<file path=customXml/_rels/item265.xml.rels><?xml version="1.0" encoding="UTF-8"?>
<Relationships xmlns="http://schemas.openxmlformats.org/package/2006/relationships"><Relationship Id="rId1" Type="http://schemas.openxmlformats.org/officeDocument/2006/relationships/customXmlProps" Target="itemProps265.xml"/>
</Relationships>
</file>

<file path=customXml/_rels/item266.xml.rels><?xml version="1.0" encoding="UTF-8"?>
<Relationships xmlns="http://schemas.openxmlformats.org/package/2006/relationships"><Relationship Id="rId1" Type="http://schemas.openxmlformats.org/officeDocument/2006/relationships/customXmlProps" Target="itemProps266.xml"/>
</Relationships>
</file>

<file path=customXml/_rels/item267.xml.rels><?xml version="1.0" encoding="UTF-8"?>
<Relationships xmlns="http://schemas.openxmlformats.org/package/2006/relationships"><Relationship Id="rId1" Type="http://schemas.openxmlformats.org/officeDocument/2006/relationships/customXmlProps" Target="itemProps267.xml"/>
</Relationships>
</file>

<file path=customXml/_rels/item268.xml.rels><?xml version="1.0" encoding="UTF-8"?>
<Relationships xmlns="http://schemas.openxmlformats.org/package/2006/relationships"><Relationship Id="rId1" Type="http://schemas.openxmlformats.org/officeDocument/2006/relationships/customXmlProps" Target="itemProps268.xml"/>
</Relationships>
</file>

<file path=customXml/_rels/item269.xml.rels><?xml version="1.0" encoding="UTF-8"?>
<Relationships xmlns="http://schemas.openxmlformats.org/package/2006/relationships"><Relationship Id="rId1" Type="http://schemas.openxmlformats.org/officeDocument/2006/relationships/customXmlProps" Target="itemProps269.xml"/>
</Relationships>
</file>

<file path=customXml/_rels/item27.xml.rels><?xml version="1.0" encoding="UTF-8"?>
<Relationships xmlns="http://schemas.openxmlformats.org/package/2006/relationships"><Relationship Id="rId1" Type="http://schemas.openxmlformats.org/officeDocument/2006/relationships/customXmlProps" Target="itemProps27.xml"/>
</Relationships>
</file>

<file path=customXml/_rels/item270.xml.rels><?xml version="1.0" encoding="UTF-8"?>
<Relationships xmlns="http://schemas.openxmlformats.org/package/2006/relationships"><Relationship Id="rId1" Type="http://schemas.openxmlformats.org/officeDocument/2006/relationships/customXmlProps" Target="itemProps270.xml"/>
</Relationships>
</file>

<file path=customXml/_rels/item271.xml.rels><?xml version="1.0" encoding="UTF-8"?>
<Relationships xmlns="http://schemas.openxmlformats.org/package/2006/relationships"><Relationship Id="rId1" Type="http://schemas.openxmlformats.org/officeDocument/2006/relationships/customXmlProps" Target="itemProps271.xml"/>
</Relationships>
</file>

<file path=customXml/_rels/item272.xml.rels><?xml version="1.0" encoding="UTF-8"?>
<Relationships xmlns="http://schemas.openxmlformats.org/package/2006/relationships"><Relationship Id="rId1" Type="http://schemas.openxmlformats.org/officeDocument/2006/relationships/customXmlProps" Target="itemProps272.xml"/>
</Relationships>
</file>

<file path=customXml/_rels/item273.xml.rels><?xml version="1.0" encoding="UTF-8"?>
<Relationships xmlns="http://schemas.openxmlformats.org/package/2006/relationships"><Relationship Id="rId1" Type="http://schemas.openxmlformats.org/officeDocument/2006/relationships/customXmlProps" Target="itemProps273.xml"/>
</Relationships>
</file>

<file path=customXml/_rels/item274.xml.rels><?xml version="1.0" encoding="UTF-8"?>
<Relationships xmlns="http://schemas.openxmlformats.org/package/2006/relationships"><Relationship Id="rId1" Type="http://schemas.openxmlformats.org/officeDocument/2006/relationships/customXmlProps" Target="itemProps274.xml"/>
</Relationships>
</file>

<file path=customXml/_rels/item275.xml.rels><?xml version="1.0" encoding="UTF-8"?>
<Relationships xmlns="http://schemas.openxmlformats.org/package/2006/relationships"><Relationship Id="rId1" Type="http://schemas.openxmlformats.org/officeDocument/2006/relationships/customXmlProps" Target="itemProps275.xml"/>
</Relationships>
</file>

<file path=customXml/_rels/item276.xml.rels><?xml version="1.0" encoding="UTF-8"?>
<Relationships xmlns="http://schemas.openxmlformats.org/package/2006/relationships"><Relationship Id="rId1" Type="http://schemas.openxmlformats.org/officeDocument/2006/relationships/customXmlProps" Target="itemProps276.xml"/>
</Relationships>
</file>

<file path=customXml/_rels/item277.xml.rels><?xml version="1.0" encoding="UTF-8"?>
<Relationships xmlns="http://schemas.openxmlformats.org/package/2006/relationships"><Relationship Id="rId1" Type="http://schemas.openxmlformats.org/officeDocument/2006/relationships/customXmlProps" Target="itemProps277.xml"/>
</Relationships>
</file>

<file path=customXml/_rels/item278.xml.rels><?xml version="1.0" encoding="UTF-8"?>
<Relationships xmlns="http://schemas.openxmlformats.org/package/2006/relationships"><Relationship Id="rId1" Type="http://schemas.openxmlformats.org/officeDocument/2006/relationships/customXmlProps" Target="itemProps278.xml"/>
</Relationships>
</file>

<file path=customXml/_rels/item279.xml.rels><?xml version="1.0" encoding="UTF-8"?>
<Relationships xmlns="http://schemas.openxmlformats.org/package/2006/relationships"><Relationship Id="rId1" Type="http://schemas.openxmlformats.org/officeDocument/2006/relationships/customXmlProps" Target="itemProps279.xml"/>
</Relationships>
</file>

<file path=customXml/_rels/item28.xml.rels><?xml version="1.0" encoding="UTF-8"?>
<Relationships xmlns="http://schemas.openxmlformats.org/package/2006/relationships"><Relationship Id="rId1" Type="http://schemas.openxmlformats.org/officeDocument/2006/relationships/customXmlProps" Target="itemProps28.xml"/>
</Relationships>
</file>

<file path=customXml/_rels/item280.xml.rels><?xml version="1.0" encoding="UTF-8"?>
<Relationships xmlns="http://schemas.openxmlformats.org/package/2006/relationships"><Relationship Id="rId1" Type="http://schemas.openxmlformats.org/officeDocument/2006/relationships/customXmlProps" Target="itemProps280.xml"/>
</Relationships>
</file>

<file path=customXml/_rels/item281.xml.rels><?xml version="1.0" encoding="UTF-8"?>
<Relationships xmlns="http://schemas.openxmlformats.org/package/2006/relationships"><Relationship Id="rId1" Type="http://schemas.openxmlformats.org/officeDocument/2006/relationships/customXmlProps" Target="itemProps281.xml"/>
</Relationships>
</file>

<file path=customXml/_rels/item282.xml.rels><?xml version="1.0" encoding="UTF-8"?>
<Relationships xmlns="http://schemas.openxmlformats.org/package/2006/relationships"><Relationship Id="rId1" Type="http://schemas.openxmlformats.org/officeDocument/2006/relationships/customXmlProps" Target="itemProps282.xml"/>
</Relationships>
</file>

<file path=customXml/_rels/item283.xml.rels><?xml version="1.0" encoding="UTF-8"?>
<Relationships xmlns="http://schemas.openxmlformats.org/package/2006/relationships"><Relationship Id="rId1" Type="http://schemas.openxmlformats.org/officeDocument/2006/relationships/customXmlProps" Target="itemProps283.xml"/>
</Relationships>
</file>

<file path=customXml/_rels/item284.xml.rels><?xml version="1.0" encoding="UTF-8"?>
<Relationships xmlns="http://schemas.openxmlformats.org/package/2006/relationships"><Relationship Id="rId1" Type="http://schemas.openxmlformats.org/officeDocument/2006/relationships/customXmlProps" Target="itemProps284.xml"/>
</Relationships>
</file>

<file path=customXml/_rels/item285.xml.rels><?xml version="1.0" encoding="UTF-8"?>
<Relationships xmlns="http://schemas.openxmlformats.org/package/2006/relationships"><Relationship Id="rId1" Type="http://schemas.openxmlformats.org/officeDocument/2006/relationships/customXmlProps" Target="itemProps285.xml"/>
</Relationships>
</file>

<file path=customXml/_rels/item286.xml.rels><?xml version="1.0" encoding="UTF-8"?>
<Relationships xmlns="http://schemas.openxmlformats.org/package/2006/relationships"><Relationship Id="rId1" Type="http://schemas.openxmlformats.org/officeDocument/2006/relationships/customXmlProps" Target="itemProps286.xml"/>
</Relationships>
</file>

<file path=customXml/_rels/item287.xml.rels><?xml version="1.0" encoding="UTF-8"?>
<Relationships xmlns="http://schemas.openxmlformats.org/package/2006/relationships"><Relationship Id="rId1" Type="http://schemas.openxmlformats.org/officeDocument/2006/relationships/customXmlProps" Target="itemProps287.xml"/>
</Relationships>
</file>

<file path=customXml/_rels/item288.xml.rels><?xml version="1.0" encoding="UTF-8"?>
<Relationships xmlns="http://schemas.openxmlformats.org/package/2006/relationships"><Relationship Id="rId1" Type="http://schemas.openxmlformats.org/officeDocument/2006/relationships/customXmlProps" Target="itemProps288.xml"/>
</Relationships>
</file>

<file path=customXml/_rels/item289.xml.rels><?xml version="1.0" encoding="UTF-8"?>
<Relationships xmlns="http://schemas.openxmlformats.org/package/2006/relationships"><Relationship Id="rId1" Type="http://schemas.openxmlformats.org/officeDocument/2006/relationships/customXmlProps" Target="itemProps289.xml"/>
</Relationships>
</file>

<file path=customXml/_rels/item29.xml.rels><?xml version="1.0" encoding="UTF-8"?>
<Relationships xmlns="http://schemas.openxmlformats.org/package/2006/relationships"><Relationship Id="rId1" Type="http://schemas.openxmlformats.org/officeDocument/2006/relationships/customXmlProps" Target="itemProps29.xml"/>
</Relationships>
</file>

<file path=customXml/_rels/item290.xml.rels><?xml version="1.0" encoding="UTF-8"?>
<Relationships xmlns="http://schemas.openxmlformats.org/package/2006/relationships"><Relationship Id="rId1" Type="http://schemas.openxmlformats.org/officeDocument/2006/relationships/customXmlProps" Target="itemProps290.xml"/>
</Relationships>
</file>

<file path=customXml/_rels/item291.xml.rels><?xml version="1.0" encoding="UTF-8"?>
<Relationships xmlns="http://schemas.openxmlformats.org/package/2006/relationships"><Relationship Id="rId1" Type="http://schemas.openxmlformats.org/officeDocument/2006/relationships/customXmlProps" Target="itemProps291.xml"/>
</Relationships>
</file>

<file path=customXml/_rels/item292.xml.rels><?xml version="1.0" encoding="UTF-8"?>
<Relationships xmlns="http://schemas.openxmlformats.org/package/2006/relationships"><Relationship Id="rId1" Type="http://schemas.openxmlformats.org/officeDocument/2006/relationships/customXmlProps" Target="itemProps292.xml"/>
</Relationships>
</file>

<file path=customXml/_rels/item293.xml.rels><?xml version="1.0" encoding="UTF-8"?>
<Relationships xmlns="http://schemas.openxmlformats.org/package/2006/relationships"><Relationship Id="rId1" Type="http://schemas.openxmlformats.org/officeDocument/2006/relationships/customXmlProps" Target="itemProps293.xml"/>
</Relationships>
</file>

<file path=customXml/_rels/item294.xml.rels><?xml version="1.0" encoding="UTF-8"?>
<Relationships xmlns="http://schemas.openxmlformats.org/package/2006/relationships"><Relationship Id="rId1" Type="http://schemas.openxmlformats.org/officeDocument/2006/relationships/customXmlProps" Target="itemProps294.xml"/>
</Relationships>
</file>

<file path=customXml/_rels/item295.xml.rels><?xml version="1.0" encoding="UTF-8"?>
<Relationships xmlns="http://schemas.openxmlformats.org/package/2006/relationships"><Relationship Id="rId1" Type="http://schemas.openxmlformats.org/officeDocument/2006/relationships/customXmlProps" Target="itemProps295.xml"/>
</Relationships>
</file>

<file path=customXml/_rels/item296.xml.rels><?xml version="1.0" encoding="UTF-8"?>
<Relationships xmlns="http://schemas.openxmlformats.org/package/2006/relationships"><Relationship Id="rId1" Type="http://schemas.openxmlformats.org/officeDocument/2006/relationships/customXmlProps" Target="itemProps296.xml"/>
</Relationships>
</file>

<file path=customXml/_rels/item297.xml.rels><?xml version="1.0" encoding="UTF-8"?>
<Relationships xmlns="http://schemas.openxmlformats.org/package/2006/relationships"><Relationship Id="rId1" Type="http://schemas.openxmlformats.org/officeDocument/2006/relationships/customXmlProps" Target="itemProps297.xml"/>
</Relationships>
</file>

<file path=customXml/_rels/item298.xml.rels><?xml version="1.0" encoding="UTF-8"?>
<Relationships xmlns="http://schemas.openxmlformats.org/package/2006/relationships"><Relationship Id="rId1" Type="http://schemas.openxmlformats.org/officeDocument/2006/relationships/customXmlProps" Target="itemProps298.xml"/>
</Relationships>
</file>

<file path=customXml/_rels/item299.xml.rels><?xml version="1.0" encoding="UTF-8"?>
<Relationships xmlns="http://schemas.openxmlformats.org/package/2006/relationships"><Relationship Id="rId1" Type="http://schemas.openxmlformats.org/officeDocument/2006/relationships/customXmlProps" Target="itemProps299.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_rels/item30.xml.rels><?xml version="1.0" encoding="UTF-8"?>
<Relationships xmlns="http://schemas.openxmlformats.org/package/2006/relationships"><Relationship Id="rId1" Type="http://schemas.openxmlformats.org/officeDocument/2006/relationships/customXmlProps" Target="itemProps30.xml"/>
</Relationships>
</file>

<file path=customXml/_rels/item300.xml.rels><?xml version="1.0" encoding="UTF-8"?>
<Relationships xmlns="http://schemas.openxmlformats.org/package/2006/relationships"><Relationship Id="rId1" Type="http://schemas.openxmlformats.org/officeDocument/2006/relationships/customXmlProps" Target="itemProps300.xml"/>
</Relationships>
</file>

<file path=customXml/_rels/item301.xml.rels><?xml version="1.0" encoding="UTF-8"?>
<Relationships xmlns="http://schemas.openxmlformats.org/package/2006/relationships"><Relationship Id="rId1" Type="http://schemas.openxmlformats.org/officeDocument/2006/relationships/customXmlProps" Target="itemProps301.xml"/>
</Relationships>
</file>

<file path=customXml/_rels/item302.xml.rels><?xml version="1.0" encoding="UTF-8"?>
<Relationships xmlns="http://schemas.openxmlformats.org/package/2006/relationships"><Relationship Id="rId1" Type="http://schemas.openxmlformats.org/officeDocument/2006/relationships/customXmlProps" Target="itemProps302.xml"/>
</Relationships>
</file>

<file path=customXml/_rels/item303.xml.rels><?xml version="1.0" encoding="UTF-8"?>
<Relationships xmlns="http://schemas.openxmlformats.org/package/2006/relationships"><Relationship Id="rId1" Type="http://schemas.openxmlformats.org/officeDocument/2006/relationships/customXmlProps" Target="itemProps303.xml"/>
</Relationships>
</file>

<file path=customXml/_rels/item304.xml.rels><?xml version="1.0" encoding="UTF-8"?>
<Relationships xmlns="http://schemas.openxmlformats.org/package/2006/relationships"><Relationship Id="rId1" Type="http://schemas.openxmlformats.org/officeDocument/2006/relationships/customXmlProps" Target="itemProps304.xml"/>
</Relationships>
</file>

<file path=customXml/_rels/item305.xml.rels><?xml version="1.0" encoding="UTF-8"?>
<Relationships xmlns="http://schemas.openxmlformats.org/package/2006/relationships"><Relationship Id="rId1" Type="http://schemas.openxmlformats.org/officeDocument/2006/relationships/customXmlProps" Target="itemProps305.xml"/>
</Relationships>
</file>

<file path=customXml/_rels/item306.xml.rels><?xml version="1.0" encoding="UTF-8"?>
<Relationships xmlns="http://schemas.openxmlformats.org/package/2006/relationships"><Relationship Id="rId1" Type="http://schemas.openxmlformats.org/officeDocument/2006/relationships/customXmlProps" Target="itemProps306.xml"/>
</Relationships>
</file>

<file path=customXml/_rels/item307.xml.rels><?xml version="1.0" encoding="UTF-8"?>
<Relationships xmlns="http://schemas.openxmlformats.org/package/2006/relationships"><Relationship Id="rId1" Type="http://schemas.openxmlformats.org/officeDocument/2006/relationships/customXmlProps" Target="itemProps307.xml"/>
</Relationships>
</file>

<file path=customXml/_rels/item308.xml.rels><?xml version="1.0" encoding="UTF-8"?>
<Relationships xmlns="http://schemas.openxmlformats.org/package/2006/relationships"><Relationship Id="rId1" Type="http://schemas.openxmlformats.org/officeDocument/2006/relationships/customXmlProps" Target="itemProps308.xml"/>
</Relationships>
</file>

<file path=customXml/_rels/item309.xml.rels><?xml version="1.0" encoding="UTF-8"?>
<Relationships xmlns="http://schemas.openxmlformats.org/package/2006/relationships"><Relationship Id="rId1" Type="http://schemas.openxmlformats.org/officeDocument/2006/relationships/customXmlProps" Target="itemProps309.xml"/>
</Relationships>
</file>

<file path=customXml/_rels/item31.xml.rels><?xml version="1.0" encoding="UTF-8"?>
<Relationships xmlns="http://schemas.openxmlformats.org/package/2006/relationships"><Relationship Id="rId1" Type="http://schemas.openxmlformats.org/officeDocument/2006/relationships/customXmlProps" Target="itemProps31.xml"/>
</Relationships>
</file>

<file path=customXml/_rels/item310.xml.rels><?xml version="1.0" encoding="UTF-8"?>
<Relationships xmlns="http://schemas.openxmlformats.org/package/2006/relationships"><Relationship Id="rId1" Type="http://schemas.openxmlformats.org/officeDocument/2006/relationships/customXmlProps" Target="itemProps310.xml"/>
</Relationships>
</file>

<file path=customXml/_rels/item311.xml.rels><?xml version="1.0" encoding="UTF-8"?>
<Relationships xmlns="http://schemas.openxmlformats.org/package/2006/relationships"><Relationship Id="rId1" Type="http://schemas.openxmlformats.org/officeDocument/2006/relationships/customXmlProps" Target="itemProps311.xml"/>
</Relationships>
</file>

<file path=customXml/_rels/item312.xml.rels><?xml version="1.0" encoding="UTF-8"?>
<Relationships xmlns="http://schemas.openxmlformats.org/package/2006/relationships"><Relationship Id="rId1" Type="http://schemas.openxmlformats.org/officeDocument/2006/relationships/customXmlProps" Target="itemProps312.xml"/>
</Relationships>
</file>

<file path=customXml/_rels/item313.xml.rels><?xml version="1.0" encoding="UTF-8"?>
<Relationships xmlns="http://schemas.openxmlformats.org/package/2006/relationships"><Relationship Id="rId1" Type="http://schemas.openxmlformats.org/officeDocument/2006/relationships/customXmlProps" Target="itemProps313.xml"/>
</Relationships>
</file>

<file path=customXml/_rels/item314.xml.rels><?xml version="1.0" encoding="UTF-8"?>
<Relationships xmlns="http://schemas.openxmlformats.org/package/2006/relationships"><Relationship Id="rId1" Type="http://schemas.openxmlformats.org/officeDocument/2006/relationships/customXmlProps" Target="itemProps314.xml"/>
</Relationships>
</file>

<file path=customXml/_rels/item315.xml.rels><?xml version="1.0" encoding="UTF-8"?>
<Relationships xmlns="http://schemas.openxmlformats.org/package/2006/relationships"><Relationship Id="rId1" Type="http://schemas.openxmlformats.org/officeDocument/2006/relationships/customXmlProps" Target="itemProps315.xml"/>
</Relationships>
</file>

<file path=customXml/_rels/item316.xml.rels><?xml version="1.0" encoding="UTF-8"?>
<Relationships xmlns="http://schemas.openxmlformats.org/package/2006/relationships"><Relationship Id="rId1" Type="http://schemas.openxmlformats.org/officeDocument/2006/relationships/customXmlProps" Target="itemProps316.xml"/>
</Relationships>
</file>

<file path=customXml/_rels/item317.xml.rels><?xml version="1.0" encoding="UTF-8"?>
<Relationships xmlns="http://schemas.openxmlformats.org/package/2006/relationships"><Relationship Id="rId1" Type="http://schemas.openxmlformats.org/officeDocument/2006/relationships/customXmlProps" Target="itemProps317.xml"/>
</Relationships>
</file>

<file path=customXml/_rels/item318.xml.rels><?xml version="1.0" encoding="UTF-8"?>
<Relationships xmlns="http://schemas.openxmlformats.org/package/2006/relationships"><Relationship Id="rId1" Type="http://schemas.openxmlformats.org/officeDocument/2006/relationships/customXmlProps" Target="itemProps318.xml"/>
</Relationships>
</file>

<file path=customXml/_rels/item319.xml.rels><?xml version="1.0" encoding="UTF-8"?>
<Relationships xmlns="http://schemas.openxmlformats.org/package/2006/relationships"><Relationship Id="rId1" Type="http://schemas.openxmlformats.org/officeDocument/2006/relationships/customXmlProps" Target="itemProps319.xml"/>
</Relationships>
</file>

<file path=customXml/_rels/item32.xml.rels><?xml version="1.0" encoding="UTF-8"?>
<Relationships xmlns="http://schemas.openxmlformats.org/package/2006/relationships"><Relationship Id="rId1" Type="http://schemas.openxmlformats.org/officeDocument/2006/relationships/customXmlProps" Target="itemProps32.xml"/>
</Relationships>
</file>

<file path=customXml/_rels/item320.xml.rels><?xml version="1.0" encoding="UTF-8"?>
<Relationships xmlns="http://schemas.openxmlformats.org/package/2006/relationships"><Relationship Id="rId1" Type="http://schemas.openxmlformats.org/officeDocument/2006/relationships/customXmlProps" Target="itemProps320.xml"/>
</Relationships>
</file>

<file path=customXml/_rels/item321.xml.rels><?xml version="1.0" encoding="UTF-8"?>
<Relationships xmlns="http://schemas.openxmlformats.org/package/2006/relationships"><Relationship Id="rId1" Type="http://schemas.openxmlformats.org/officeDocument/2006/relationships/customXmlProps" Target="itemProps321.xml"/>
</Relationships>
</file>

<file path=customXml/_rels/item322.xml.rels><?xml version="1.0" encoding="UTF-8"?>
<Relationships xmlns="http://schemas.openxmlformats.org/package/2006/relationships"><Relationship Id="rId1" Type="http://schemas.openxmlformats.org/officeDocument/2006/relationships/customXmlProps" Target="itemProps322.xml"/>
</Relationships>
</file>

<file path=customXml/_rels/item323.xml.rels><?xml version="1.0" encoding="UTF-8"?>
<Relationships xmlns="http://schemas.openxmlformats.org/package/2006/relationships"><Relationship Id="rId1" Type="http://schemas.openxmlformats.org/officeDocument/2006/relationships/customXmlProps" Target="itemProps323.xml"/>
</Relationships>
</file>

<file path=customXml/_rels/item324.xml.rels><?xml version="1.0" encoding="UTF-8"?>
<Relationships xmlns="http://schemas.openxmlformats.org/package/2006/relationships"><Relationship Id="rId1" Type="http://schemas.openxmlformats.org/officeDocument/2006/relationships/customXmlProps" Target="itemProps324.xml"/>
</Relationships>
</file>

<file path=customXml/_rels/item325.xml.rels><?xml version="1.0" encoding="UTF-8"?>
<Relationships xmlns="http://schemas.openxmlformats.org/package/2006/relationships"><Relationship Id="rId1" Type="http://schemas.openxmlformats.org/officeDocument/2006/relationships/customXmlProps" Target="itemProps325.xml"/>
</Relationships>
</file>

<file path=customXml/_rels/item326.xml.rels><?xml version="1.0" encoding="UTF-8"?>
<Relationships xmlns="http://schemas.openxmlformats.org/package/2006/relationships"><Relationship Id="rId1" Type="http://schemas.openxmlformats.org/officeDocument/2006/relationships/customXmlProps" Target="itemProps326.xml"/>
</Relationships>
</file>

<file path=customXml/_rels/item327.xml.rels><?xml version="1.0" encoding="UTF-8"?>
<Relationships xmlns="http://schemas.openxmlformats.org/package/2006/relationships"><Relationship Id="rId1" Type="http://schemas.openxmlformats.org/officeDocument/2006/relationships/customXmlProps" Target="itemProps327.xml"/>
</Relationships>
</file>

<file path=customXml/_rels/item328.xml.rels><?xml version="1.0" encoding="UTF-8"?>
<Relationships xmlns="http://schemas.openxmlformats.org/package/2006/relationships"><Relationship Id="rId1" Type="http://schemas.openxmlformats.org/officeDocument/2006/relationships/customXmlProps" Target="itemProps328.xml"/>
</Relationships>
</file>

<file path=customXml/_rels/item329.xml.rels><?xml version="1.0" encoding="UTF-8"?>
<Relationships xmlns="http://schemas.openxmlformats.org/package/2006/relationships"><Relationship Id="rId1" Type="http://schemas.openxmlformats.org/officeDocument/2006/relationships/customXmlProps" Target="itemProps329.xml"/>
</Relationships>
</file>

<file path=customXml/_rels/item33.xml.rels><?xml version="1.0" encoding="UTF-8"?>
<Relationships xmlns="http://schemas.openxmlformats.org/package/2006/relationships"><Relationship Id="rId1" Type="http://schemas.openxmlformats.org/officeDocument/2006/relationships/customXmlProps" Target="itemProps33.xml"/>
</Relationships>
</file>

<file path=customXml/_rels/item330.xml.rels><?xml version="1.0" encoding="UTF-8"?>
<Relationships xmlns="http://schemas.openxmlformats.org/package/2006/relationships"><Relationship Id="rId1" Type="http://schemas.openxmlformats.org/officeDocument/2006/relationships/customXmlProps" Target="itemProps330.xml"/>
</Relationships>
</file>

<file path=customXml/_rels/item331.xml.rels><?xml version="1.0" encoding="UTF-8"?>
<Relationships xmlns="http://schemas.openxmlformats.org/package/2006/relationships"><Relationship Id="rId1" Type="http://schemas.openxmlformats.org/officeDocument/2006/relationships/customXmlProps" Target="itemProps331.xml"/>
</Relationships>
</file>

<file path=customXml/_rels/item332.xml.rels><?xml version="1.0" encoding="UTF-8"?>
<Relationships xmlns="http://schemas.openxmlformats.org/package/2006/relationships"><Relationship Id="rId1" Type="http://schemas.openxmlformats.org/officeDocument/2006/relationships/customXmlProps" Target="itemProps332.xml"/>
</Relationships>
</file>

<file path=customXml/_rels/item333.xml.rels><?xml version="1.0" encoding="UTF-8"?>
<Relationships xmlns="http://schemas.openxmlformats.org/package/2006/relationships"><Relationship Id="rId1" Type="http://schemas.openxmlformats.org/officeDocument/2006/relationships/customXmlProps" Target="itemProps333.xml"/>
</Relationships>
</file>

<file path=customXml/_rels/item334.xml.rels><?xml version="1.0" encoding="UTF-8"?>
<Relationships xmlns="http://schemas.openxmlformats.org/package/2006/relationships"><Relationship Id="rId1" Type="http://schemas.openxmlformats.org/officeDocument/2006/relationships/customXmlProps" Target="itemProps334.xml"/>
</Relationships>
</file>

<file path=customXml/_rels/item335.xml.rels><?xml version="1.0" encoding="UTF-8"?>
<Relationships xmlns="http://schemas.openxmlformats.org/package/2006/relationships"><Relationship Id="rId1" Type="http://schemas.openxmlformats.org/officeDocument/2006/relationships/customXmlProps" Target="itemProps335.xml"/>
</Relationships>
</file>

<file path=customXml/_rels/item336.xml.rels><?xml version="1.0" encoding="UTF-8"?>
<Relationships xmlns="http://schemas.openxmlformats.org/package/2006/relationships"><Relationship Id="rId1" Type="http://schemas.openxmlformats.org/officeDocument/2006/relationships/customXmlProps" Target="itemProps336.xml"/>
</Relationships>
</file>

<file path=customXml/_rels/item337.xml.rels><?xml version="1.0" encoding="UTF-8"?>
<Relationships xmlns="http://schemas.openxmlformats.org/package/2006/relationships"><Relationship Id="rId1" Type="http://schemas.openxmlformats.org/officeDocument/2006/relationships/customXmlProps" Target="itemProps337.xml"/>
</Relationships>
</file>

<file path=customXml/_rels/item338.xml.rels><?xml version="1.0" encoding="UTF-8"?>
<Relationships xmlns="http://schemas.openxmlformats.org/package/2006/relationships"><Relationship Id="rId1" Type="http://schemas.openxmlformats.org/officeDocument/2006/relationships/customXmlProps" Target="itemProps338.xml"/>
</Relationships>
</file>

<file path=customXml/_rels/item339.xml.rels><?xml version="1.0" encoding="UTF-8"?>
<Relationships xmlns="http://schemas.openxmlformats.org/package/2006/relationships"><Relationship Id="rId1" Type="http://schemas.openxmlformats.org/officeDocument/2006/relationships/customXmlProps" Target="itemProps339.xml"/>
</Relationships>
</file>

<file path=customXml/_rels/item34.xml.rels><?xml version="1.0" encoding="UTF-8"?>
<Relationships xmlns="http://schemas.openxmlformats.org/package/2006/relationships"><Relationship Id="rId1" Type="http://schemas.openxmlformats.org/officeDocument/2006/relationships/customXmlProps" Target="itemProps34.xml"/>
</Relationships>
</file>

<file path=customXml/_rels/item340.xml.rels><?xml version="1.0" encoding="UTF-8"?>
<Relationships xmlns="http://schemas.openxmlformats.org/package/2006/relationships"><Relationship Id="rId1" Type="http://schemas.openxmlformats.org/officeDocument/2006/relationships/customXmlProps" Target="itemProps340.xml"/>
</Relationships>
</file>

<file path=customXml/_rels/item341.xml.rels><?xml version="1.0" encoding="UTF-8"?>
<Relationships xmlns="http://schemas.openxmlformats.org/package/2006/relationships"><Relationship Id="rId1" Type="http://schemas.openxmlformats.org/officeDocument/2006/relationships/customXmlProps" Target="itemProps341.xml"/>
</Relationships>
</file>

<file path=customXml/_rels/item342.xml.rels><?xml version="1.0" encoding="UTF-8"?>
<Relationships xmlns="http://schemas.openxmlformats.org/package/2006/relationships"><Relationship Id="rId1" Type="http://schemas.openxmlformats.org/officeDocument/2006/relationships/customXmlProps" Target="itemProps342.xml"/>
</Relationships>
</file>

<file path=customXml/_rels/item343.xml.rels><?xml version="1.0" encoding="UTF-8"?>
<Relationships xmlns="http://schemas.openxmlformats.org/package/2006/relationships"><Relationship Id="rId1" Type="http://schemas.openxmlformats.org/officeDocument/2006/relationships/customXmlProps" Target="itemProps343.xml"/>
</Relationships>
</file>

<file path=customXml/_rels/item344.xml.rels><?xml version="1.0" encoding="UTF-8"?>
<Relationships xmlns="http://schemas.openxmlformats.org/package/2006/relationships"><Relationship Id="rId1" Type="http://schemas.openxmlformats.org/officeDocument/2006/relationships/customXmlProps" Target="itemProps344.xml"/>
</Relationships>
</file>

<file path=customXml/_rels/item345.xml.rels><?xml version="1.0" encoding="UTF-8"?>
<Relationships xmlns="http://schemas.openxmlformats.org/package/2006/relationships"><Relationship Id="rId1" Type="http://schemas.openxmlformats.org/officeDocument/2006/relationships/customXmlProps" Target="itemProps345.xml"/>
</Relationships>
</file>

<file path=customXml/_rels/item346.xml.rels><?xml version="1.0" encoding="UTF-8"?>
<Relationships xmlns="http://schemas.openxmlformats.org/package/2006/relationships"><Relationship Id="rId1" Type="http://schemas.openxmlformats.org/officeDocument/2006/relationships/customXmlProps" Target="itemProps346.xml"/>
</Relationships>
</file>

<file path=customXml/_rels/item347.xml.rels><?xml version="1.0" encoding="UTF-8"?>
<Relationships xmlns="http://schemas.openxmlformats.org/package/2006/relationships"><Relationship Id="rId1" Type="http://schemas.openxmlformats.org/officeDocument/2006/relationships/customXmlProps" Target="itemProps347.xml"/>
</Relationships>
</file>

<file path=customXml/_rels/item348.xml.rels><?xml version="1.0" encoding="UTF-8"?>
<Relationships xmlns="http://schemas.openxmlformats.org/package/2006/relationships"><Relationship Id="rId1" Type="http://schemas.openxmlformats.org/officeDocument/2006/relationships/customXmlProps" Target="itemProps348.xml"/>
</Relationships>
</file>

<file path=customXml/_rels/item349.xml.rels><?xml version="1.0" encoding="UTF-8"?>
<Relationships xmlns="http://schemas.openxmlformats.org/package/2006/relationships"><Relationship Id="rId1" Type="http://schemas.openxmlformats.org/officeDocument/2006/relationships/customXmlProps" Target="itemProps349.xml"/>
</Relationships>
</file>

<file path=customXml/_rels/item35.xml.rels><?xml version="1.0" encoding="UTF-8"?>
<Relationships xmlns="http://schemas.openxmlformats.org/package/2006/relationships"><Relationship Id="rId1" Type="http://schemas.openxmlformats.org/officeDocument/2006/relationships/customXmlProps" Target="itemProps35.xml"/>
</Relationships>
</file>

<file path=customXml/_rels/item350.xml.rels><?xml version="1.0" encoding="UTF-8"?>
<Relationships xmlns="http://schemas.openxmlformats.org/package/2006/relationships"><Relationship Id="rId1" Type="http://schemas.openxmlformats.org/officeDocument/2006/relationships/customXmlProps" Target="itemProps350.xml"/>
</Relationships>
</file>

<file path=customXml/_rels/item351.xml.rels><?xml version="1.0" encoding="UTF-8"?>
<Relationships xmlns="http://schemas.openxmlformats.org/package/2006/relationships"><Relationship Id="rId1" Type="http://schemas.openxmlformats.org/officeDocument/2006/relationships/customXmlProps" Target="itemProps351.xml"/>
</Relationships>
</file>

<file path=customXml/_rels/item352.xml.rels><?xml version="1.0" encoding="UTF-8"?>
<Relationships xmlns="http://schemas.openxmlformats.org/package/2006/relationships"><Relationship Id="rId1" Type="http://schemas.openxmlformats.org/officeDocument/2006/relationships/customXmlProps" Target="itemProps352.xml"/>
</Relationships>
</file>

<file path=customXml/_rels/item353.xml.rels><?xml version="1.0" encoding="UTF-8"?>
<Relationships xmlns="http://schemas.openxmlformats.org/package/2006/relationships"><Relationship Id="rId1" Type="http://schemas.openxmlformats.org/officeDocument/2006/relationships/customXmlProps" Target="itemProps353.xml"/>
</Relationships>
</file>

<file path=customXml/_rels/item354.xml.rels><?xml version="1.0" encoding="UTF-8"?>
<Relationships xmlns="http://schemas.openxmlformats.org/package/2006/relationships"><Relationship Id="rId1" Type="http://schemas.openxmlformats.org/officeDocument/2006/relationships/customXmlProps" Target="itemProps354.xml"/>
</Relationships>
</file>

<file path=customXml/_rels/item355.xml.rels><?xml version="1.0" encoding="UTF-8"?>
<Relationships xmlns="http://schemas.openxmlformats.org/package/2006/relationships"><Relationship Id="rId1" Type="http://schemas.openxmlformats.org/officeDocument/2006/relationships/customXmlProps" Target="itemProps355.xml"/>
</Relationships>
</file>

<file path=customXml/_rels/item356.xml.rels><?xml version="1.0" encoding="UTF-8"?>
<Relationships xmlns="http://schemas.openxmlformats.org/package/2006/relationships"><Relationship Id="rId1" Type="http://schemas.openxmlformats.org/officeDocument/2006/relationships/customXmlProps" Target="itemProps356.xml"/>
</Relationships>
</file>

<file path=customXml/_rels/item357.xml.rels><?xml version="1.0" encoding="UTF-8"?>
<Relationships xmlns="http://schemas.openxmlformats.org/package/2006/relationships"><Relationship Id="rId1" Type="http://schemas.openxmlformats.org/officeDocument/2006/relationships/customXmlProps" Target="itemProps357.xml"/>
</Relationships>
</file>

<file path=customXml/_rels/item358.xml.rels><?xml version="1.0" encoding="UTF-8"?>
<Relationships xmlns="http://schemas.openxmlformats.org/package/2006/relationships"><Relationship Id="rId1" Type="http://schemas.openxmlformats.org/officeDocument/2006/relationships/customXmlProps" Target="itemProps358.xml"/>
</Relationships>
</file>

<file path=customXml/_rels/item359.xml.rels><?xml version="1.0" encoding="UTF-8"?>
<Relationships xmlns="http://schemas.openxmlformats.org/package/2006/relationships"><Relationship Id="rId1" Type="http://schemas.openxmlformats.org/officeDocument/2006/relationships/customXmlProps" Target="itemProps359.xml"/>
</Relationships>
</file>

<file path=customXml/_rels/item36.xml.rels><?xml version="1.0" encoding="UTF-8"?>
<Relationships xmlns="http://schemas.openxmlformats.org/package/2006/relationships"><Relationship Id="rId1" Type="http://schemas.openxmlformats.org/officeDocument/2006/relationships/customXmlProps" Target="itemProps36.xml"/>
</Relationships>
</file>

<file path=customXml/_rels/item360.xml.rels><?xml version="1.0" encoding="UTF-8"?>
<Relationships xmlns="http://schemas.openxmlformats.org/package/2006/relationships"><Relationship Id="rId1" Type="http://schemas.openxmlformats.org/officeDocument/2006/relationships/customXmlProps" Target="itemProps360.xml"/>
</Relationships>
</file>

<file path=customXml/_rels/item361.xml.rels><?xml version="1.0" encoding="UTF-8"?>
<Relationships xmlns="http://schemas.openxmlformats.org/package/2006/relationships"><Relationship Id="rId1" Type="http://schemas.openxmlformats.org/officeDocument/2006/relationships/customXmlProps" Target="itemProps361.xml"/>
</Relationships>
</file>

<file path=customXml/_rels/item362.xml.rels><?xml version="1.0" encoding="UTF-8"?>
<Relationships xmlns="http://schemas.openxmlformats.org/package/2006/relationships"><Relationship Id="rId1" Type="http://schemas.openxmlformats.org/officeDocument/2006/relationships/customXmlProps" Target="itemProps362.xml"/>
</Relationships>
</file>

<file path=customXml/_rels/item363.xml.rels><?xml version="1.0" encoding="UTF-8"?>
<Relationships xmlns="http://schemas.openxmlformats.org/package/2006/relationships"><Relationship Id="rId1" Type="http://schemas.openxmlformats.org/officeDocument/2006/relationships/customXmlProps" Target="itemProps363.xml"/>
</Relationships>
</file>

<file path=customXml/_rels/item364.xml.rels><?xml version="1.0" encoding="UTF-8"?>
<Relationships xmlns="http://schemas.openxmlformats.org/package/2006/relationships"><Relationship Id="rId1" Type="http://schemas.openxmlformats.org/officeDocument/2006/relationships/customXmlProps" Target="itemProps364.xml"/>
</Relationships>
</file>

<file path=customXml/_rels/item365.xml.rels><?xml version="1.0" encoding="UTF-8"?>
<Relationships xmlns="http://schemas.openxmlformats.org/package/2006/relationships"><Relationship Id="rId1" Type="http://schemas.openxmlformats.org/officeDocument/2006/relationships/customXmlProps" Target="itemProps365.xml"/>
</Relationships>
</file>

<file path=customXml/_rels/item366.xml.rels><?xml version="1.0" encoding="UTF-8"?>
<Relationships xmlns="http://schemas.openxmlformats.org/package/2006/relationships"><Relationship Id="rId1" Type="http://schemas.openxmlformats.org/officeDocument/2006/relationships/customXmlProps" Target="itemProps366.xml"/>
</Relationships>
</file>

<file path=customXml/_rels/item367.xml.rels><?xml version="1.0" encoding="UTF-8"?>
<Relationships xmlns="http://schemas.openxmlformats.org/package/2006/relationships"><Relationship Id="rId1" Type="http://schemas.openxmlformats.org/officeDocument/2006/relationships/customXmlProps" Target="itemProps367.xml"/>
</Relationships>
</file>

<file path=customXml/_rels/item368.xml.rels><?xml version="1.0" encoding="UTF-8"?>
<Relationships xmlns="http://schemas.openxmlformats.org/package/2006/relationships"><Relationship Id="rId1" Type="http://schemas.openxmlformats.org/officeDocument/2006/relationships/customXmlProps" Target="itemProps368.xml"/>
</Relationships>
</file>

<file path=customXml/_rels/item369.xml.rels><?xml version="1.0" encoding="UTF-8"?>
<Relationships xmlns="http://schemas.openxmlformats.org/package/2006/relationships"><Relationship Id="rId1" Type="http://schemas.openxmlformats.org/officeDocument/2006/relationships/customXmlProps" Target="itemProps369.xml"/>
</Relationships>
</file>

<file path=customXml/_rels/item37.xml.rels><?xml version="1.0" encoding="UTF-8"?>
<Relationships xmlns="http://schemas.openxmlformats.org/package/2006/relationships"><Relationship Id="rId1" Type="http://schemas.openxmlformats.org/officeDocument/2006/relationships/customXmlProps" Target="itemProps37.xml"/>
</Relationships>
</file>

<file path=customXml/_rels/item370.xml.rels><?xml version="1.0" encoding="UTF-8"?>
<Relationships xmlns="http://schemas.openxmlformats.org/package/2006/relationships"><Relationship Id="rId1" Type="http://schemas.openxmlformats.org/officeDocument/2006/relationships/customXmlProps" Target="itemProps370.xml"/>
</Relationships>
</file>

<file path=customXml/_rels/item371.xml.rels><?xml version="1.0" encoding="UTF-8"?>
<Relationships xmlns="http://schemas.openxmlformats.org/package/2006/relationships"><Relationship Id="rId1" Type="http://schemas.openxmlformats.org/officeDocument/2006/relationships/customXmlProps" Target="itemProps371.xml"/>
</Relationships>
</file>

<file path=customXml/_rels/item372.xml.rels><?xml version="1.0" encoding="UTF-8"?>
<Relationships xmlns="http://schemas.openxmlformats.org/package/2006/relationships"><Relationship Id="rId1" Type="http://schemas.openxmlformats.org/officeDocument/2006/relationships/customXmlProps" Target="itemProps372.xml"/>
</Relationships>
</file>

<file path=customXml/_rels/item373.xml.rels><?xml version="1.0" encoding="UTF-8"?>
<Relationships xmlns="http://schemas.openxmlformats.org/package/2006/relationships"><Relationship Id="rId1" Type="http://schemas.openxmlformats.org/officeDocument/2006/relationships/customXmlProps" Target="itemProps373.xml"/>
</Relationships>
</file>

<file path=customXml/_rels/item374.xml.rels><?xml version="1.0" encoding="UTF-8"?>
<Relationships xmlns="http://schemas.openxmlformats.org/package/2006/relationships"><Relationship Id="rId1" Type="http://schemas.openxmlformats.org/officeDocument/2006/relationships/customXmlProps" Target="itemProps374.xml"/>
</Relationships>
</file>

<file path=customXml/_rels/item375.xml.rels><?xml version="1.0" encoding="UTF-8"?>
<Relationships xmlns="http://schemas.openxmlformats.org/package/2006/relationships"><Relationship Id="rId1" Type="http://schemas.openxmlformats.org/officeDocument/2006/relationships/customXmlProps" Target="itemProps375.xml"/>
</Relationships>
</file>

<file path=customXml/_rels/item376.xml.rels><?xml version="1.0" encoding="UTF-8"?>
<Relationships xmlns="http://schemas.openxmlformats.org/package/2006/relationships"><Relationship Id="rId1" Type="http://schemas.openxmlformats.org/officeDocument/2006/relationships/customXmlProps" Target="itemProps376.xml"/>
</Relationships>
</file>

<file path=customXml/_rels/item377.xml.rels><?xml version="1.0" encoding="UTF-8"?>
<Relationships xmlns="http://schemas.openxmlformats.org/package/2006/relationships"><Relationship Id="rId1" Type="http://schemas.openxmlformats.org/officeDocument/2006/relationships/customXmlProps" Target="itemProps377.xml"/>
</Relationships>
</file>

<file path=customXml/_rels/item378.xml.rels><?xml version="1.0" encoding="UTF-8"?>
<Relationships xmlns="http://schemas.openxmlformats.org/package/2006/relationships"><Relationship Id="rId1" Type="http://schemas.openxmlformats.org/officeDocument/2006/relationships/customXmlProps" Target="itemProps378.xml"/>
</Relationships>
</file>

<file path=customXml/_rels/item379.xml.rels><?xml version="1.0" encoding="UTF-8"?>
<Relationships xmlns="http://schemas.openxmlformats.org/package/2006/relationships"><Relationship Id="rId1" Type="http://schemas.openxmlformats.org/officeDocument/2006/relationships/customXmlProps" Target="itemProps379.xml"/>
</Relationships>
</file>

<file path=customXml/_rels/item38.xml.rels><?xml version="1.0" encoding="UTF-8"?>
<Relationships xmlns="http://schemas.openxmlformats.org/package/2006/relationships"><Relationship Id="rId1" Type="http://schemas.openxmlformats.org/officeDocument/2006/relationships/customXmlProps" Target="itemProps38.xml"/>
</Relationships>
</file>

<file path=customXml/_rels/item380.xml.rels><?xml version="1.0" encoding="UTF-8"?>
<Relationships xmlns="http://schemas.openxmlformats.org/package/2006/relationships"><Relationship Id="rId1" Type="http://schemas.openxmlformats.org/officeDocument/2006/relationships/customXmlProps" Target="itemProps380.xml"/>
</Relationships>
</file>

<file path=customXml/_rels/item381.xml.rels><?xml version="1.0" encoding="UTF-8"?>
<Relationships xmlns="http://schemas.openxmlformats.org/package/2006/relationships"><Relationship Id="rId1" Type="http://schemas.openxmlformats.org/officeDocument/2006/relationships/customXmlProps" Target="itemProps381.xml"/>
</Relationships>
</file>

<file path=customXml/_rels/item382.xml.rels><?xml version="1.0" encoding="UTF-8"?>
<Relationships xmlns="http://schemas.openxmlformats.org/package/2006/relationships"><Relationship Id="rId1" Type="http://schemas.openxmlformats.org/officeDocument/2006/relationships/customXmlProps" Target="itemProps382.xml"/>
</Relationships>
</file>

<file path=customXml/_rels/item383.xml.rels><?xml version="1.0" encoding="UTF-8"?>
<Relationships xmlns="http://schemas.openxmlformats.org/package/2006/relationships"><Relationship Id="rId1" Type="http://schemas.openxmlformats.org/officeDocument/2006/relationships/customXmlProps" Target="itemProps383.xml"/>
</Relationships>
</file>

<file path=customXml/_rels/item384.xml.rels><?xml version="1.0" encoding="UTF-8"?>
<Relationships xmlns="http://schemas.openxmlformats.org/package/2006/relationships"><Relationship Id="rId1" Type="http://schemas.openxmlformats.org/officeDocument/2006/relationships/customXmlProps" Target="itemProps384.xml"/>
</Relationships>
</file>

<file path=customXml/_rels/item385.xml.rels><?xml version="1.0" encoding="UTF-8"?>
<Relationships xmlns="http://schemas.openxmlformats.org/package/2006/relationships"><Relationship Id="rId1" Type="http://schemas.openxmlformats.org/officeDocument/2006/relationships/customXmlProps" Target="itemProps385.xml"/>
</Relationships>
</file>

<file path=customXml/_rels/item386.xml.rels><?xml version="1.0" encoding="UTF-8"?>
<Relationships xmlns="http://schemas.openxmlformats.org/package/2006/relationships"><Relationship Id="rId1" Type="http://schemas.openxmlformats.org/officeDocument/2006/relationships/customXmlProps" Target="itemProps386.xml"/>
</Relationships>
</file>

<file path=customXml/_rels/item387.xml.rels><?xml version="1.0" encoding="UTF-8"?>
<Relationships xmlns="http://schemas.openxmlformats.org/package/2006/relationships"><Relationship Id="rId1" Type="http://schemas.openxmlformats.org/officeDocument/2006/relationships/customXmlProps" Target="itemProps387.xml"/>
</Relationships>
</file>

<file path=customXml/_rels/item388.xml.rels><?xml version="1.0" encoding="UTF-8"?>
<Relationships xmlns="http://schemas.openxmlformats.org/package/2006/relationships"><Relationship Id="rId1" Type="http://schemas.openxmlformats.org/officeDocument/2006/relationships/customXmlProps" Target="itemProps388.xml"/>
</Relationships>
</file>

<file path=customXml/_rels/item389.xml.rels><?xml version="1.0" encoding="UTF-8"?>
<Relationships xmlns="http://schemas.openxmlformats.org/package/2006/relationships"><Relationship Id="rId1" Type="http://schemas.openxmlformats.org/officeDocument/2006/relationships/customXmlProps" Target="itemProps389.xml"/>
</Relationships>
</file>

<file path=customXml/_rels/item39.xml.rels><?xml version="1.0" encoding="UTF-8"?>
<Relationships xmlns="http://schemas.openxmlformats.org/package/2006/relationships"><Relationship Id="rId1" Type="http://schemas.openxmlformats.org/officeDocument/2006/relationships/customXmlProps" Target="itemProps39.xml"/>
</Relationships>
</file>

<file path=customXml/_rels/item390.xml.rels><?xml version="1.0" encoding="UTF-8"?>
<Relationships xmlns="http://schemas.openxmlformats.org/package/2006/relationships"><Relationship Id="rId1" Type="http://schemas.openxmlformats.org/officeDocument/2006/relationships/customXmlProps" Target="itemProps390.xml"/>
</Relationships>
</file>

<file path=customXml/_rels/item391.xml.rels><?xml version="1.0" encoding="UTF-8"?>
<Relationships xmlns="http://schemas.openxmlformats.org/package/2006/relationships"><Relationship Id="rId1" Type="http://schemas.openxmlformats.org/officeDocument/2006/relationships/customXmlProps" Target="itemProps391.xml"/>
</Relationships>
</file>

<file path=customXml/_rels/item392.xml.rels><?xml version="1.0" encoding="UTF-8"?>
<Relationships xmlns="http://schemas.openxmlformats.org/package/2006/relationships"><Relationship Id="rId1" Type="http://schemas.openxmlformats.org/officeDocument/2006/relationships/customXmlProps" Target="itemProps392.xml"/>
</Relationships>
</file>

<file path=customXml/_rels/item393.xml.rels><?xml version="1.0" encoding="UTF-8"?>
<Relationships xmlns="http://schemas.openxmlformats.org/package/2006/relationships"><Relationship Id="rId1" Type="http://schemas.openxmlformats.org/officeDocument/2006/relationships/customXmlProps" Target="itemProps393.xml"/>
</Relationships>
</file>

<file path=customXml/_rels/item394.xml.rels><?xml version="1.0" encoding="UTF-8"?>
<Relationships xmlns="http://schemas.openxmlformats.org/package/2006/relationships"><Relationship Id="rId1" Type="http://schemas.openxmlformats.org/officeDocument/2006/relationships/customXmlProps" Target="itemProps394.xml"/>
</Relationships>
</file>

<file path=customXml/_rels/item395.xml.rels><?xml version="1.0" encoding="UTF-8"?>
<Relationships xmlns="http://schemas.openxmlformats.org/package/2006/relationships"><Relationship Id="rId1" Type="http://schemas.openxmlformats.org/officeDocument/2006/relationships/customXmlProps" Target="itemProps395.xml"/>
</Relationships>
</file>

<file path=customXml/_rels/item396.xml.rels><?xml version="1.0" encoding="UTF-8"?>
<Relationships xmlns="http://schemas.openxmlformats.org/package/2006/relationships"><Relationship Id="rId1" Type="http://schemas.openxmlformats.org/officeDocument/2006/relationships/customXmlProps" Target="itemProps396.xml"/>
</Relationships>
</file>

<file path=customXml/_rels/item397.xml.rels><?xml version="1.0" encoding="UTF-8"?>
<Relationships xmlns="http://schemas.openxmlformats.org/package/2006/relationships"><Relationship Id="rId1" Type="http://schemas.openxmlformats.org/officeDocument/2006/relationships/customXmlProps" Target="itemProps397.xml"/>
</Relationships>
</file>

<file path=customXml/_rels/item398.xml.rels><?xml version="1.0" encoding="UTF-8"?>
<Relationships xmlns="http://schemas.openxmlformats.org/package/2006/relationships"><Relationship Id="rId1" Type="http://schemas.openxmlformats.org/officeDocument/2006/relationships/customXmlProps" Target="itemProps398.xml"/>
</Relationships>
</file>

<file path=customXml/_rels/item399.xml.rels><?xml version="1.0" encoding="UTF-8"?>
<Relationships xmlns="http://schemas.openxmlformats.org/package/2006/relationships"><Relationship Id="rId1" Type="http://schemas.openxmlformats.org/officeDocument/2006/relationships/customXmlProps" Target="itemProps399.xml"/>
</Relationships>
</file>

<file path=customXml/_rels/item4.xml.rels><?xml version="1.0" encoding="UTF-8"?>
<Relationships xmlns="http://schemas.openxmlformats.org/package/2006/relationships"><Relationship Id="rId1" Type="http://schemas.openxmlformats.org/officeDocument/2006/relationships/customXmlProps" Target="itemProps4.xml"/>
</Relationships>
</file>

<file path=customXml/_rels/item40.xml.rels><?xml version="1.0" encoding="UTF-8"?>
<Relationships xmlns="http://schemas.openxmlformats.org/package/2006/relationships"><Relationship Id="rId1" Type="http://schemas.openxmlformats.org/officeDocument/2006/relationships/customXmlProps" Target="itemProps40.xml"/>
</Relationships>
</file>

<file path=customXml/_rels/item400.xml.rels><?xml version="1.0" encoding="UTF-8"?>
<Relationships xmlns="http://schemas.openxmlformats.org/package/2006/relationships"><Relationship Id="rId1" Type="http://schemas.openxmlformats.org/officeDocument/2006/relationships/customXmlProps" Target="itemProps400.xml"/>
</Relationships>
</file>

<file path=customXml/_rels/item401.xml.rels><?xml version="1.0" encoding="UTF-8"?>
<Relationships xmlns="http://schemas.openxmlformats.org/package/2006/relationships"><Relationship Id="rId1" Type="http://schemas.openxmlformats.org/officeDocument/2006/relationships/customXmlProps" Target="itemProps401.xml"/>
</Relationships>
</file>

<file path=customXml/_rels/item402.xml.rels><?xml version="1.0" encoding="UTF-8"?>
<Relationships xmlns="http://schemas.openxmlformats.org/package/2006/relationships"><Relationship Id="rId1" Type="http://schemas.openxmlformats.org/officeDocument/2006/relationships/customXmlProps" Target="itemProps402.xml"/>
</Relationships>
</file>

<file path=customXml/_rels/item403.xml.rels><?xml version="1.0" encoding="UTF-8"?>
<Relationships xmlns="http://schemas.openxmlformats.org/package/2006/relationships"><Relationship Id="rId1" Type="http://schemas.openxmlformats.org/officeDocument/2006/relationships/customXmlProps" Target="itemProps403.xml"/>
</Relationships>
</file>

<file path=customXml/_rels/item404.xml.rels><?xml version="1.0" encoding="UTF-8"?>
<Relationships xmlns="http://schemas.openxmlformats.org/package/2006/relationships"><Relationship Id="rId1" Type="http://schemas.openxmlformats.org/officeDocument/2006/relationships/customXmlProps" Target="itemProps404.xml"/>
</Relationships>
</file>

<file path=customXml/_rels/item405.xml.rels><?xml version="1.0" encoding="UTF-8"?>
<Relationships xmlns="http://schemas.openxmlformats.org/package/2006/relationships"><Relationship Id="rId1" Type="http://schemas.openxmlformats.org/officeDocument/2006/relationships/customXmlProps" Target="itemProps405.xml"/>
</Relationships>
</file>

<file path=customXml/_rels/item406.xml.rels><?xml version="1.0" encoding="UTF-8"?>
<Relationships xmlns="http://schemas.openxmlformats.org/package/2006/relationships"><Relationship Id="rId1" Type="http://schemas.openxmlformats.org/officeDocument/2006/relationships/customXmlProps" Target="itemProps406.xml"/>
</Relationships>
</file>

<file path=customXml/_rels/item407.xml.rels><?xml version="1.0" encoding="UTF-8"?>
<Relationships xmlns="http://schemas.openxmlformats.org/package/2006/relationships"><Relationship Id="rId1" Type="http://schemas.openxmlformats.org/officeDocument/2006/relationships/customXmlProps" Target="itemProps407.xml"/>
</Relationships>
</file>

<file path=customXml/_rels/item408.xml.rels><?xml version="1.0" encoding="UTF-8"?>
<Relationships xmlns="http://schemas.openxmlformats.org/package/2006/relationships"><Relationship Id="rId1" Type="http://schemas.openxmlformats.org/officeDocument/2006/relationships/customXmlProps" Target="itemProps408.xml"/>
</Relationships>
</file>

<file path=customXml/_rels/item409.xml.rels><?xml version="1.0" encoding="UTF-8"?>
<Relationships xmlns="http://schemas.openxmlformats.org/package/2006/relationships"><Relationship Id="rId1" Type="http://schemas.openxmlformats.org/officeDocument/2006/relationships/customXmlProps" Target="itemProps409.xml"/>
</Relationships>
</file>

<file path=customXml/_rels/item41.xml.rels><?xml version="1.0" encoding="UTF-8"?>
<Relationships xmlns="http://schemas.openxmlformats.org/package/2006/relationships"><Relationship Id="rId1" Type="http://schemas.openxmlformats.org/officeDocument/2006/relationships/customXmlProps" Target="itemProps41.xml"/>
</Relationships>
</file>

<file path=customXml/_rels/item410.xml.rels><?xml version="1.0" encoding="UTF-8"?>
<Relationships xmlns="http://schemas.openxmlformats.org/package/2006/relationships"><Relationship Id="rId1" Type="http://schemas.openxmlformats.org/officeDocument/2006/relationships/customXmlProps" Target="itemProps410.xml"/>
</Relationships>
</file>

<file path=customXml/_rels/item411.xml.rels><?xml version="1.0" encoding="UTF-8"?>
<Relationships xmlns="http://schemas.openxmlformats.org/package/2006/relationships"><Relationship Id="rId1" Type="http://schemas.openxmlformats.org/officeDocument/2006/relationships/customXmlProps" Target="itemProps411.xml"/>
</Relationships>
</file>

<file path=customXml/_rels/item412.xml.rels><?xml version="1.0" encoding="UTF-8"?>
<Relationships xmlns="http://schemas.openxmlformats.org/package/2006/relationships"><Relationship Id="rId1" Type="http://schemas.openxmlformats.org/officeDocument/2006/relationships/customXmlProps" Target="itemProps412.xml"/>
</Relationships>
</file>

<file path=customXml/_rels/item413.xml.rels><?xml version="1.0" encoding="UTF-8"?>
<Relationships xmlns="http://schemas.openxmlformats.org/package/2006/relationships"><Relationship Id="rId1" Type="http://schemas.openxmlformats.org/officeDocument/2006/relationships/customXmlProps" Target="itemProps413.xml"/>
</Relationships>
</file>

<file path=customXml/_rels/item414.xml.rels><?xml version="1.0" encoding="UTF-8"?>
<Relationships xmlns="http://schemas.openxmlformats.org/package/2006/relationships"><Relationship Id="rId1" Type="http://schemas.openxmlformats.org/officeDocument/2006/relationships/customXmlProps" Target="itemProps414.xml"/>
</Relationships>
</file>

<file path=customXml/_rels/item415.xml.rels><?xml version="1.0" encoding="UTF-8"?>
<Relationships xmlns="http://schemas.openxmlformats.org/package/2006/relationships"><Relationship Id="rId1" Type="http://schemas.openxmlformats.org/officeDocument/2006/relationships/customXmlProps" Target="itemProps415.xml"/>
</Relationships>
</file>

<file path=customXml/_rels/item416.xml.rels><?xml version="1.0" encoding="UTF-8"?>
<Relationships xmlns="http://schemas.openxmlformats.org/package/2006/relationships"><Relationship Id="rId1" Type="http://schemas.openxmlformats.org/officeDocument/2006/relationships/customXmlProps" Target="itemProps416.xml"/>
</Relationships>
</file>

<file path=customXml/_rels/item417.xml.rels><?xml version="1.0" encoding="UTF-8"?>
<Relationships xmlns="http://schemas.openxmlformats.org/package/2006/relationships"><Relationship Id="rId1" Type="http://schemas.openxmlformats.org/officeDocument/2006/relationships/customXmlProps" Target="itemProps417.xml"/>
</Relationships>
</file>

<file path=customXml/_rels/item418.xml.rels><?xml version="1.0" encoding="UTF-8"?>
<Relationships xmlns="http://schemas.openxmlformats.org/package/2006/relationships"><Relationship Id="rId1" Type="http://schemas.openxmlformats.org/officeDocument/2006/relationships/customXmlProps" Target="itemProps418.xml"/>
</Relationships>
</file>

<file path=customXml/_rels/item419.xml.rels><?xml version="1.0" encoding="UTF-8"?>
<Relationships xmlns="http://schemas.openxmlformats.org/package/2006/relationships"><Relationship Id="rId1" Type="http://schemas.openxmlformats.org/officeDocument/2006/relationships/customXmlProps" Target="itemProps419.xml"/>
</Relationships>
</file>

<file path=customXml/_rels/item42.xml.rels><?xml version="1.0" encoding="UTF-8"?>
<Relationships xmlns="http://schemas.openxmlformats.org/package/2006/relationships"><Relationship Id="rId1" Type="http://schemas.openxmlformats.org/officeDocument/2006/relationships/customXmlProps" Target="itemProps42.xml"/>
</Relationships>
</file>

<file path=customXml/_rels/item420.xml.rels><?xml version="1.0" encoding="UTF-8"?>
<Relationships xmlns="http://schemas.openxmlformats.org/package/2006/relationships"><Relationship Id="rId1" Type="http://schemas.openxmlformats.org/officeDocument/2006/relationships/customXmlProps" Target="itemProps420.xml"/>
</Relationships>
</file>

<file path=customXml/_rels/item421.xml.rels><?xml version="1.0" encoding="UTF-8"?>
<Relationships xmlns="http://schemas.openxmlformats.org/package/2006/relationships"><Relationship Id="rId1" Type="http://schemas.openxmlformats.org/officeDocument/2006/relationships/customXmlProps" Target="itemProps421.xml"/>
</Relationships>
</file>

<file path=customXml/_rels/item422.xml.rels><?xml version="1.0" encoding="UTF-8"?>
<Relationships xmlns="http://schemas.openxmlformats.org/package/2006/relationships"><Relationship Id="rId1" Type="http://schemas.openxmlformats.org/officeDocument/2006/relationships/customXmlProps" Target="itemProps422.xml"/>
</Relationships>
</file>

<file path=customXml/_rels/item423.xml.rels><?xml version="1.0" encoding="UTF-8"?>
<Relationships xmlns="http://schemas.openxmlformats.org/package/2006/relationships"><Relationship Id="rId1" Type="http://schemas.openxmlformats.org/officeDocument/2006/relationships/customXmlProps" Target="itemProps423.xml"/>
</Relationships>
</file>

<file path=customXml/_rels/item424.xml.rels><?xml version="1.0" encoding="UTF-8"?>
<Relationships xmlns="http://schemas.openxmlformats.org/package/2006/relationships"><Relationship Id="rId1" Type="http://schemas.openxmlformats.org/officeDocument/2006/relationships/customXmlProps" Target="itemProps424.xml"/>
</Relationships>
</file>

<file path=customXml/_rels/item425.xml.rels><?xml version="1.0" encoding="UTF-8"?>
<Relationships xmlns="http://schemas.openxmlformats.org/package/2006/relationships"><Relationship Id="rId1" Type="http://schemas.openxmlformats.org/officeDocument/2006/relationships/customXmlProps" Target="itemProps425.xml"/>
</Relationships>
</file>

<file path=customXml/_rels/item426.xml.rels><?xml version="1.0" encoding="UTF-8"?>
<Relationships xmlns="http://schemas.openxmlformats.org/package/2006/relationships"><Relationship Id="rId1" Type="http://schemas.openxmlformats.org/officeDocument/2006/relationships/customXmlProps" Target="itemProps426.xml"/>
</Relationships>
</file>

<file path=customXml/_rels/item427.xml.rels><?xml version="1.0" encoding="UTF-8"?>
<Relationships xmlns="http://schemas.openxmlformats.org/package/2006/relationships"><Relationship Id="rId1" Type="http://schemas.openxmlformats.org/officeDocument/2006/relationships/customXmlProps" Target="itemProps427.xml"/>
</Relationships>
</file>

<file path=customXml/_rels/item428.xml.rels><?xml version="1.0" encoding="UTF-8"?>
<Relationships xmlns="http://schemas.openxmlformats.org/package/2006/relationships"><Relationship Id="rId1" Type="http://schemas.openxmlformats.org/officeDocument/2006/relationships/customXmlProps" Target="itemProps428.xml"/>
</Relationships>
</file>

<file path=customXml/_rels/item429.xml.rels><?xml version="1.0" encoding="UTF-8"?>
<Relationships xmlns="http://schemas.openxmlformats.org/package/2006/relationships"><Relationship Id="rId1" Type="http://schemas.openxmlformats.org/officeDocument/2006/relationships/customXmlProps" Target="itemProps429.xml"/>
</Relationships>
</file>

<file path=customXml/_rels/item43.xml.rels><?xml version="1.0" encoding="UTF-8"?>
<Relationships xmlns="http://schemas.openxmlformats.org/package/2006/relationships"><Relationship Id="rId1" Type="http://schemas.openxmlformats.org/officeDocument/2006/relationships/customXmlProps" Target="itemProps43.xml"/>
</Relationships>
</file>

<file path=customXml/_rels/item430.xml.rels><?xml version="1.0" encoding="UTF-8"?>
<Relationships xmlns="http://schemas.openxmlformats.org/package/2006/relationships"><Relationship Id="rId1" Type="http://schemas.openxmlformats.org/officeDocument/2006/relationships/customXmlProps" Target="itemProps430.xml"/>
</Relationships>
</file>

<file path=customXml/_rels/item431.xml.rels><?xml version="1.0" encoding="UTF-8"?>
<Relationships xmlns="http://schemas.openxmlformats.org/package/2006/relationships"><Relationship Id="rId1" Type="http://schemas.openxmlformats.org/officeDocument/2006/relationships/customXmlProps" Target="itemProps431.xml"/>
</Relationships>
</file>

<file path=customXml/_rels/item432.xml.rels><?xml version="1.0" encoding="UTF-8"?>
<Relationships xmlns="http://schemas.openxmlformats.org/package/2006/relationships"><Relationship Id="rId1" Type="http://schemas.openxmlformats.org/officeDocument/2006/relationships/customXmlProps" Target="itemProps432.xml"/>
</Relationships>
</file>

<file path=customXml/_rels/item433.xml.rels><?xml version="1.0" encoding="UTF-8"?>
<Relationships xmlns="http://schemas.openxmlformats.org/package/2006/relationships"><Relationship Id="rId1" Type="http://schemas.openxmlformats.org/officeDocument/2006/relationships/customXmlProps" Target="itemProps433.xml"/>
</Relationships>
</file>

<file path=customXml/_rels/item434.xml.rels><?xml version="1.0" encoding="UTF-8"?>
<Relationships xmlns="http://schemas.openxmlformats.org/package/2006/relationships"><Relationship Id="rId1" Type="http://schemas.openxmlformats.org/officeDocument/2006/relationships/customXmlProps" Target="itemProps434.xml"/>
</Relationships>
</file>

<file path=customXml/_rels/item435.xml.rels><?xml version="1.0" encoding="UTF-8"?>
<Relationships xmlns="http://schemas.openxmlformats.org/package/2006/relationships"><Relationship Id="rId1" Type="http://schemas.openxmlformats.org/officeDocument/2006/relationships/customXmlProps" Target="itemProps435.xml"/>
</Relationships>
</file>

<file path=customXml/_rels/item436.xml.rels><?xml version="1.0" encoding="UTF-8"?>
<Relationships xmlns="http://schemas.openxmlformats.org/package/2006/relationships"><Relationship Id="rId1" Type="http://schemas.openxmlformats.org/officeDocument/2006/relationships/customXmlProps" Target="itemProps436.xml"/>
</Relationships>
</file>

<file path=customXml/_rels/item437.xml.rels><?xml version="1.0" encoding="UTF-8"?>
<Relationships xmlns="http://schemas.openxmlformats.org/package/2006/relationships"><Relationship Id="rId1" Type="http://schemas.openxmlformats.org/officeDocument/2006/relationships/customXmlProps" Target="itemProps437.xml"/>
</Relationships>
</file>

<file path=customXml/_rels/item438.xml.rels><?xml version="1.0" encoding="UTF-8"?>
<Relationships xmlns="http://schemas.openxmlformats.org/package/2006/relationships"><Relationship Id="rId1" Type="http://schemas.openxmlformats.org/officeDocument/2006/relationships/customXmlProps" Target="itemProps438.xml"/>
</Relationships>
</file>

<file path=customXml/_rels/item439.xml.rels><?xml version="1.0" encoding="UTF-8"?>
<Relationships xmlns="http://schemas.openxmlformats.org/package/2006/relationships"><Relationship Id="rId1" Type="http://schemas.openxmlformats.org/officeDocument/2006/relationships/customXmlProps" Target="itemProps439.xml"/>
</Relationships>
</file>

<file path=customXml/_rels/item44.xml.rels><?xml version="1.0" encoding="UTF-8"?>
<Relationships xmlns="http://schemas.openxmlformats.org/package/2006/relationships"><Relationship Id="rId1" Type="http://schemas.openxmlformats.org/officeDocument/2006/relationships/customXmlProps" Target="itemProps44.xml"/>
</Relationships>
</file>

<file path=customXml/_rels/item440.xml.rels><?xml version="1.0" encoding="UTF-8"?>
<Relationships xmlns="http://schemas.openxmlformats.org/package/2006/relationships"><Relationship Id="rId1" Type="http://schemas.openxmlformats.org/officeDocument/2006/relationships/customXmlProps" Target="itemProps440.xml"/>
</Relationships>
</file>

<file path=customXml/_rels/item441.xml.rels><?xml version="1.0" encoding="UTF-8"?>
<Relationships xmlns="http://schemas.openxmlformats.org/package/2006/relationships"><Relationship Id="rId1" Type="http://schemas.openxmlformats.org/officeDocument/2006/relationships/customXmlProps" Target="itemProps441.xml"/>
</Relationships>
</file>

<file path=customXml/_rels/item442.xml.rels><?xml version="1.0" encoding="UTF-8"?>
<Relationships xmlns="http://schemas.openxmlformats.org/package/2006/relationships"><Relationship Id="rId1" Type="http://schemas.openxmlformats.org/officeDocument/2006/relationships/customXmlProps" Target="itemProps442.xml"/>
</Relationships>
</file>

<file path=customXml/_rels/item443.xml.rels><?xml version="1.0" encoding="UTF-8"?>
<Relationships xmlns="http://schemas.openxmlformats.org/package/2006/relationships"><Relationship Id="rId1" Type="http://schemas.openxmlformats.org/officeDocument/2006/relationships/customXmlProps" Target="itemProps443.xml"/>
</Relationships>
</file>

<file path=customXml/_rels/item444.xml.rels><?xml version="1.0" encoding="UTF-8"?>
<Relationships xmlns="http://schemas.openxmlformats.org/package/2006/relationships"><Relationship Id="rId1" Type="http://schemas.openxmlformats.org/officeDocument/2006/relationships/customXmlProps" Target="itemProps444.xml"/>
</Relationships>
</file>

<file path=customXml/_rels/item445.xml.rels><?xml version="1.0" encoding="UTF-8"?>
<Relationships xmlns="http://schemas.openxmlformats.org/package/2006/relationships"><Relationship Id="rId1" Type="http://schemas.openxmlformats.org/officeDocument/2006/relationships/customXmlProps" Target="itemProps445.xml"/>
</Relationships>
</file>

<file path=customXml/_rels/item446.xml.rels><?xml version="1.0" encoding="UTF-8"?>
<Relationships xmlns="http://schemas.openxmlformats.org/package/2006/relationships"><Relationship Id="rId1" Type="http://schemas.openxmlformats.org/officeDocument/2006/relationships/customXmlProps" Target="itemProps446.xml"/>
</Relationships>
</file>

<file path=customXml/_rels/item447.xml.rels><?xml version="1.0" encoding="UTF-8"?>
<Relationships xmlns="http://schemas.openxmlformats.org/package/2006/relationships"><Relationship Id="rId1" Type="http://schemas.openxmlformats.org/officeDocument/2006/relationships/customXmlProps" Target="itemProps447.xml"/>
</Relationships>
</file>

<file path=customXml/_rels/item448.xml.rels><?xml version="1.0" encoding="UTF-8"?>
<Relationships xmlns="http://schemas.openxmlformats.org/package/2006/relationships"><Relationship Id="rId1" Type="http://schemas.openxmlformats.org/officeDocument/2006/relationships/customXmlProps" Target="itemProps448.xml"/>
</Relationships>
</file>

<file path=customXml/_rels/item449.xml.rels><?xml version="1.0" encoding="UTF-8"?>
<Relationships xmlns="http://schemas.openxmlformats.org/package/2006/relationships"><Relationship Id="rId1" Type="http://schemas.openxmlformats.org/officeDocument/2006/relationships/customXmlProps" Target="itemProps449.xml"/>
</Relationships>
</file>

<file path=customXml/_rels/item45.xml.rels><?xml version="1.0" encoding="UTF-8"?>
<Relationships xmlns="http://schemas.openxmlformats.org/package/2006/relationships"><Relationship Id="rId1" Type="http://schemas.openxmlformats.org/officeDocument/2006/relationships/customXmlProps" Target="itemProps45.xml"/>
</Relationships>
</file>

<file path=customXml/_rels/item450.xml.rels><?xml version="1.0" encoding="UTF-8"?>
<Relationships xmlns="http://schemas.openxmlformats.org/package/2006/relationships"><Relationship Id="rId1" Type="http://schemas.openxmlformats.org/officeDocument/2006/relationships/customXmlProps" Target="itemProps450.xml"/>
</Relationships>
</file>

<file path=customXml/_rels/item451.xml.rels><?xml version="1.0" encoding="UTF-8"?>
<Relationships xmlns="http://schemas.openxmlformats.org/package/2006/relationships"><Relationship Id="rId1" Type="http://schemas.openxmlformats.org/officeDocument/2006/relationships/customXmlProps" Target="itemProps451.xml"/>
</Relationships>
</file>

<file path=customXml/_rels/item452.xml.rels><?xml version="1.0" encoding="UTF-8"?>
<Relationships xmlns="http://schemas.openxmlformats.org/package/2006/relationships"><Relationship Id="rId1" Type="http://schemas.openxmlformats.org/officeDocument/2006/relationships/customXmlProps" Target="itemProps452.xml"/>
</Relationships>
</file>

<file path=customXml/_rels/item453.xml.rels><?xml version="1.0" encoding="UTF-8"?>
<Relationships xmlns="http://schemas.openxmlformats.org/package/2006/relationships"><Relationship Id="rId1" Type="http://schemas.openxmlformats.org/officeDocument/2006/relationships/customXmlProps" Target="itemProps453.xml"/>
</Relationships>
</file>

<file path=customXml/_rels/item454.xml.rels><?xml version="1.0" encoding="UTF-8"?>
<Relationships xmlns="http://schemas.openxmlformats.org/package/2006/relationships"><Relationship Id="rId1" Type="http://schemas.openxmlformats.org/officeDocument/2006/relationships/customXmlProps" Target="itemProps454.xml"/>
</Relationships>
</file>

<file path=customXml/_rels/item455.xml.rels><?xml version="1.0" encoding="UTF-8"?>
<Relationships xmlns="http://schemas.openxmlformats.org/package/2006/relationships"><Relationship Id="rId1" Type="http://schemas.openxmlformats.org/officeDocument/2006/relationships/customXmlProps" Target="itemProps455.xml"/>
</Relationships>
</file>

<file path=customXml/_rels/item456.xml.rels><?xml version="1.0" encoding="UTF-8"?>
<Relationships xmlns="http://schemas.openxmlformats.org/package/2006/relationships"><Relationship Id="rId1" Type="http://schemas.openxmlformats.org/officeDocument/2006/relationships/customXmlProps" Target="itemProps456.xml"/>
</Relationships>
</file>

<file path=customXml/_rels/item457.xml.rels><?xml version="1.0" encoding="UTF-8"?>
<Relationships xmlns="http://schemas.openxmlformats.org/package/2006/relationships"><Relationship Id="rId1" Type="http://schemas.openxmlformats.org/officeDocument/2006/relationships/customXmlProps" Target="itemProps457.xml"/>
</Relationships>
</file>

<file path=customXml/_rels/item458.xml.rels><?xml version="1.0" encoding="UTF-8"?>
<Relationships xmlns="http://schemas.openxmlformats.org/package/2006/relationships"><Relationship Id="rId1" Type="http://schemas.openxmlformats.org/officeDocument/2006/relationships/customXmlProps" Target="itemProps458.xml"/>
</Relationships>
</file>

<file path=customXml/_rels/item459.xml.rels><?xml version="1.0" encoding="UTF-8"?>
<Relationships xmlns="http://schemas.openxmlformats.org/package/2006/relationships"><Relationship Id="rId1" Type="http://schemas.openxmlformats.org/officeDocument/2006/relationships/customXmlProps" Target="itemProps459.xml"/>
</Relationships>
</file>

<file path=customXml/_rels/item46.xml.rels><?xml version="1.0" encoding="UTF-8"?>
<Relationships xmlns="http://schemas.openxmlformats.org/package/2006/relationships"><Relationship Id="rId1" Type="http://schemas.openxmlformats.org/officeDocument/2006/relationships/customXmlProps" Target="itemProps46.xml"/>
</Relationships>
</file>

<file path=customXml/_rels/item460.xml.rels><?xml version="1.0" encoding="UTF-8"?>
<Relationships xmlns="http://schemas.openxmlformats.org/package/2006/relationships"><Relationship Id="rId1" Type="http://schemas.openxmlformats.org/officeDocument/2006/relationships/customXmlProps" Target="itemProps460.xml"/>
</Relationships>
</file>

<file path=customXml/_rels/item461.xml.rels><?xml version="1.0" encoding="UTF-8"?>
<Relationships xmlns="http://schemas.openxmlformats.org/package/2006/relationships"><Relationship Id="rId1" Type="http://schemas.openxmlformats.org/officeDocument/2006/relationships/customXmlProps" Target="itemProps461.xml"/>
</Relationships>
</file>

<file path=customXml/_rels/item462.xml.rels><?xml version="1.0" encoding="UTF-8"?>
<Relationships xmlns="http://schemas.openxmlformats.org/package/2006/relationships"><Relationship Id="rId1" Type="http://schemas.openxmlformats.org/officeDocument/2006/relationships/customXmlProps" Target="itemProps462.xml"/>
</Relationships>
</file>

<file path=customXml/_rels/item463.xml.rels><?xml version="1.0" encoding="UTF-8"?>
<Relationships xmlns="http://schemas.openxmlformats.org/package/2006/relationships"><Relationship Id="rId1" Type="http://schemas.openxmlformats.org/officeDocument/2006/relationships/customXmlProps" Target="itemProps463.xml"/>
</Relationships>
</file>

<file path=customXml/_rels/item464.xml.rels><?xml version="1.0" encoding="UTF-8"?>
<Relationships xmlns="http://schemas.openxmlformats.org/package/2006/relationships"><Relationship Id="rId1" Type="http://schemas.openxmlformats.org/officeDocument/2006/relationships/customXmlProps" Target="itemProps464.xml"/>
</Relationships>
</file>

<file path=customXml/_rels/item465.xml.rels><?xml version="1.0" encoding="UTF-8"?>
<Relationships xmlns="http://schemas.openxmlformats.org/package/2006/relationships"><Relationship Id="rId1" Type="http://schemas.openxmlformats.org/officeDocument/2006/relationships/customXmlProps" Target="itemProps465.xml"/>
</Relationships>
</file>

<file path=customXml/_rels/item466.xml.rels><?xml version="1.0" encoding="UTF-8"?>
<Relationships xmlns="http://schemas.openxmlformats.org/package/2006/relationships"><Relationship Id="rId1" Type="http://schemas.openxmlformats.org/officeDocument/2006/relationships/customXmlProps" Target="itemProps466.xml"/>
</Relationships>
</file>

<file path=customXml/_rels/item467.xml.rels><?xml version="1.0" encoding="UTF-8"?>
<Relationships xmlns="http://schemas.openxmlformats.org/package/2006/relationships"><Relationship Id="rId1" Type="http://schemas.openxmlformats.org/officeDocument/2006/relationships/customXmlProps" Target="itemProps467.xml"/>
</Relationships>
</file>

<file path=customXml/_rels/item468.xml.rels><?xml version="1.0" encoding="UTF-8"?>
<Relationships xmlns="http://schemas.openxmlformats.org/package/2006/relationships"><Relationship Id="rId1" Type="http://schemas.openxmlformats.org/officeDocument/2006/relationships/customXmlProps" Target="itemProps468.xml"/>
</Relationships>
</file>

<file path=customXml/_rels/item469.xml.rels><?xml version="1.0" encoding="UTF-8"?>
<Relationships xmlns="http://schemas.openxmlformats.org/package/2006/relationships"><Relationship Id="rId1" Type="http://schemas.openxmlformats.org/officeDocument/2006/relationships/customXmlProps" Target="itemProps469.xml"/>
</Relationships>
</file>

<file path=customXml/_rels/item47.xml.rels><?xml version="1.0" encoding="UTF-8"?>
<Relationships xmlns="http://schemas.openxmlformats.org/package/2006/relationships"><Relationship Id="rId1" Type="http://schemas.openxmlformats.org/officeDocument/2006/relationships/customXmlProps" Target="itemProps47.xml"/>
</Relationships>
</file>

<file path=customXml/_rels/item470.xml.rels><?xml version="1.0" encoding="UTF-8"?>
<Relationships xmlns="http://schemas.openxmlformats.org/package/2006/relationships"><Relationship Id="rId1" Type="http://schemas.openxmlformats.org/officeDocument/2006/relationships/customXmlProps" Target="itemProps470.xml"/>
</Relationships>
</file>

<file path=customXml/_rels/item471.xml.rels><?xml version="1.0" encoding="UTF-8"?>
<Relationships xmlns="http://schemas.openxmlformats.org/package/2006/relationships"><Relationship Id="rId1" Type="http://schemas.openxmlformats.org/officeDocument/2006/relationships/customXmlProps" Target="itemProps471.xml"/>
</Relationships>
</file>

<file path=customXml/_rels/item472.xml.rels><?xml version="1.0" encoding="UTF-8"?>
<Relationships xmlns="http://schemas.openxmlformats.org/package/2006/relationships"><Relationship Id="rId1" Type="http://schemas.openxmlformats.org/officeDocument/2006/relationships/customXmlProps" Target="itemProps472.xml"/>
</Relationships>
</file>

<file path=customXml/_rels/item473.xml.rels><?xml version="1.0" encoding="UTF-8"?>
<Relationships xmlns="http://schemas.openxmlformats.org/package/2006/relationships"><Relationship Id="rId1" Type="http://schemas.openxmlformats.org/officeDocument/2006/relationships/customXmlProps" Target="itemProps473.xml"/>
</Relationships>
</file>

<file path=customXml/_rels/item474.xml.rels><?xml version="1.0" encoding="UTF-8"?>
<Relationships xmlns="http://schemas.openxmlformats.org/package/2006/relationships"><Relationship Id="rId1" Type="http://schemas.openxmlformats.org/officeDocument/2006/relationships/customXmlProps" Target="itemProps474.xml"/>
</Relationships>
</file>

<file path=customXml/_rels/item475.xml.rels><?xml version="1.0" encoding="UTF-8"?>
<Relationships xmlns="http://schemas.openxmlformats.org/package/2006/relationships"><Relationship Id="rId1" Type="http://schemas.openxmlformats.org/officeDocument/2006/relationships/customXmlProps" Target="itemProps475.xml"/>
</Relationships>
</file>

<file path=customXml/_rels/item476.xml.rels><?xml version="1.0" encoding="UTF-8"?>
<Relationships xmlns="http://schemas.openxmlformats.org/package/2006/relationships"><Relationship Id="rId1" Type="http://schemas.openxmlformats.org/officeDocument/2006/relationships/customXmlProps" Target="itemProps476.xml"/>
</Relationships>
</file>

<file path=customXml/_rels/item477.xml.rels><?xml version="1.0" encoding="UTF-8"?>
<Relationships xmlns="http://schemas.openxmlformats.org/package/2006/relationships"><Relationship Id="rId1" Type="http://schemas.openxmlformats.org/officeDocument/2006/relationships/customXmlProps" Target="itemProps477.xml"/>
</Relationships>
</file>

<file path=customXml/_rels/item478.xml.rels><?xml version="1.0" encoding="UTF-8"?>
<Relationships xmlns="http://schemas.openxmlformats.org/package/2006/relationships"><Relationship Id="rId1" Type="http://schemas.openxmlformats.org/officeDocument/2006/relationships/customXmlProps" Target="itemProps478.xml"/>
</Relationships>
</file>

<file path=customXml/_rels/item479.xml.rels><?xml version="1.0" encoding="UTF-8"?>
<Relationships xmlns="http://schemas.openxmlformats.org/package/2006/relationships"><Relationship Id="rId1" Type="http://schemas.openxmlformats.org/officeDocument/2006/relationships/customXmlProps" Target="itemProps479.xml"/>
</Relationships>
</file>

<file path=customXml/_rels/item48.xml.rels><?xml version="1.0" encoding="UTF-8"?>
<Relationships xmlns="http://schemas.openxmlformats.org/package/2006/relationships"><Relationship Id="rId1" Type="http://schemas.openxmlformats.org/officeDocument/2006/relationships/customXmlProps" Target="itemProps48.xml"/>
</Relationships>
</file>

<file path=customXml/_rels/item480.xml.rels><?xml version="1.0" encoding="UTF-8"?>
<Relationships xmlns="http://schemas.openxmlformats.org/package/2006/relationships"><Relationship Id="rId1" Type="http://schemas.openxmlformats.org/officeDocument/2006/relationships/customXmlProps" Target="itemProps480.xml"/>
</Relationships>
</file>

<file path=customXml/_rels/item481.xml.rels><?xml version="1.0" encoding="UTF-8"?>
<Relationships xmlns="http://schemas.openxmlformats.org/package/2006/relationships"><Relationship Id="rId1" Type="http://schemas.openxmlformats.org/officeDocument/2006/relationships/customXmlProps" Target="itemProps481.xml"/>
</Relationships>
</file>

<file path=customXml/_rels/item482.xml.rels><?xml version="1.0" encoding="UTF-8"?>
<Relationships xmlns="http://schemas.openxmlformats.org/package/2006/relationships"><Relationship Id="rId1" Type="http://schemas.openxmlformats.org/officeDocument/2006/relationships/customXmlProps" Target="itemProps482.xml"/>
</Relationships>
</file>

<file path=customXml/_rels/item483.xml.rels><?xml version="1.0" encoding="UTF-8"?>
<Relationships xmlns="http://schemas.openxmlformats.org/package/2006/relationships"><Relationship Id="rId1" Type="http://schemas.openxmlformats.org/officeDocument/2006/relationships/customXmlProps" Target="itemProps483.xml"/>
</Relationships>
</file>

<file path=customXml/_rels/item484.xml.rels><?xml version="1.0" encoding="UTF-8"?>
<Relationships xmlns="http://schemas.openxmlformats.org/package/2006/relationships"><Relationship Id="rId1" Type="http://schemas.openxmlformats.org/officeDocument/2006/relationships/customXmlProps" Target="itemProps484.xml"/>
</Relationships>
</file>

<file path=customXml/_rels/item485.xml.rels><?xml version="1.0" encoding="UTF-8"?>
<Relationships xmlns="http://schemas.openxmlformats.org/package/2006/relationships"><Relationship Id="rId1" Type="http://schemas.openxmlformats.org/officeDocument/2006/relationships/customXmlProps" Target="itemProps485.xml"/>
</Relationships>
</file>

<file path=customXml/_rels/item486.xml.rels><?xml version="1.0" encoding="UTF-8"?>
<Relationships xmlns="http://schemas.openxmlformats.org/package/2006/relationships"><Relationship Id="rId1" Type="http://schemas.openxmlformats.org/officeDocument/2006/relationships/customXmlProps" Target="itemProps486.xml"/>
</Relationships>
</file>

<file path=customXml/_rels/item487.xml.rels><?xml version="1.0" encoding="UTF-8"?>
<Relationships xmlns="http://schemas.openxmlformats.org/package/2006/relationships"><Relationship Id="rId1" Type="http://schemas.openxmlformats.org/officeDocument/2006/relationships/customXmlProps" Target="itemProps487.xml"/>
</Relationships>
</file>

<file path=customXml/_rels/item488.xml.rels><?xml version="1.0" encoding="UTF-8"?>
<Relationships xmlns="http://schemas.openxmlformats.org/package/2006/relationships"><Relationship Id="rId1" Type="http://schemas.openxmlformats.org/officeDocument/2006/relationships/customXmlProps" Target="itemProps488.xml"/>
</Relationships>
</file>

<file path=customXml/_rels/item489.xml.rels><?xml version="1.0" encoding="UTF-8"?>
<Relationships xmlns="http://schemas.openxmlformats.org/package/2006/relationships"><Relationship Id="rId1" Type="http://schemas.openxmlformats.org/officeDocument/2006/relationships/customXmlProps" Target="itemProps489.xml"/>
</Relationships>
</file>

<file path=customXml/_rels/item49.xml.rels><?xml version="1.0" encoding="UTF-8"?>
<Relationships xmlns="http://schemas.openxmlformats.org/package/2006/relationships"><Relationship Id="rId1" Type="http://schemas.openxmlformats.org/officeDocument/2006/relationships/customXmlProps" Target="itemProps49.xml"/>
</Relationships>
</file>

<file path=customXml/_rels/item490.xml.rels><?xml version="1.0" encoding="UTF-8"?>
<Relationships xmlns="http://schemas.openxmlformats.org/package/2006/relationships"><Relationship Id="rId1" Type="http://schemas.openxmlformats.org/officeDocument/2006/relationships/customXmlProps" Target="itemProps490.xml"/>
</Relationships>
</file>

<file path=customXml/_rels/item491.xml.rels><?xml version="1.0" encoding="UTF-8"?>
<Relationships xmlns="http://schemas.openxmlformats.org/package/2006/relationships"><Relationship Id="rId1" Type="http://schemas.openxmlformats.org/officeDocument/2006/relationships/customXmlProps" Target="itemProps491.xml"/>
</Relationships>
</file>

<file path=customXml/_rels/item492.xml.rels><?xml version="1.0" encoding="UTF-8"?>
<Relationships xmlns="http://schemas.openxmlformats.org/package/2006/relationships"><Relationship Id="rId1" Type="http://schemas.openxmlformats.org/officeDocument/2006/relationships/customXmlProps" Target="itemProps492.xml"/>
</Relationships>
</file>

<file path=customXml/_rels/item493.xml.rels><?xml version="1.0" encoding="UTF-8"?>
<Relationships xmlns="http://schemas.openxmlformats.org/package/2006/relationships"><Relationship Id="rId1" Type="http://schemas.openxmlformats.org/officeDocument/2006/relationships/customXmlProps" Target="itemProps493.xml"/>
</Relationships>
</file>

<file path=customXml/_rels/item494.xml.rels><?xml version="1.0" encoding="UTF-8"?>
<Relationships xmlns="http://schemas.openxmlformats.org/package/2006/relationships"><Relationship Id="rId1" Type="http://schemas.openxmlformats.org/officeDocument/2006/relationships/customXmlProps" Target="itemProps494.xml"/>
</Relationships>
</file>

<file path=customXml/_rels/item495.xml.rels><?xml version="1.0" encoding="UTF-8"?>
<Relationships xmlns="http://schemas.openxmlformats.org/package/2006/relationships"><Relationship Id="rId1" Type="http://schemas.openxmlformats.org/officeDocument/2006/relationships/customXmlProps" Target="itemProps495.xml"/>
</Relationships>
</file>

<file path=customXml/_rels/item496.xml.rels><?xml version="1.0" encoding="UTF-8"?>
<Relationships xmlns="http://schemas.openxmlformats.org/package/2006/relationships"><Relationship Id="rId1" Type="http://schemas.openxmlformats.org/officeDocument/2006/relationships/customXmlProps" Target="itemProps496.xml"/>
</Relationships>
</file>

<file path=customXml/_rels/item497.xml.rels><?xml version="1.0" encoding="UTF-8"?>
<Relationships xmlns="http://schemas.openxmlformats.org/package/2006/relationships"><Relationship Id="rId1" Type="http://schemas.openxmlformats.org/officeDocument/2006/relationships/customXmlProps" Target="itemProps497.xml"/>
</Relationships>
</file>

<file path=customXml/_rels/item498.xml.rels><?xml version="1.0" encoding="UTF-8"?>
<Relationships xmlns="http://schemas.openxmlformats.org/package/2006/relationships"><Relationship Id="rId1" Type="http://schemas.openxmlformats.org/officeDocument/2006/relationships/customXmlProps" Target="itemProps498.xml"/>
</Relationships>
</file>

<file path=customXml/_rels/item499.xml.rels><?xml version="1.0" encoding="UTF-8"?>
<Relationships xmlns="http://schemas.openxmlformats.org/package/2006/relationships"><Relationship Id="rId1" Type="http://schemas.openxmlformats.org/officeDocument/2006/relationships/customXmlProps" Target="itemProps499.xml"/>
</Relationships>
</file>

<file path=customXml/_rels/item5.xml.rels><?xml version="1.0" encoding="UTF-8"?>
<Relationships xmlns="http://schemas.openxmlformats.org/package/2006/relationships"><Relationship Id="rId1" Type="http://schemas.openxmlformats.org/officeDocument/2006/relationships/customXmlProps" Target="itemProps5.xml"/>
</Relationships>
</file>

<file path=customXml/_rels/item50.xml.rels><?xml version="1.0" encoding="UTF-8"?>
<Relationships xmlns="http://schemas.openxmlformats.org/package/2006/relationships"><Relationship Id="rId1" Type="http://schemas.openxmlformats.org/officeDocument/2006/relationships/customXmlProps" Target="itemProps50.xml"/>
</Relationships>
</file>

<file path=customXml/_rels/item500.xml.rels><?xml version="1.0" encoding="UTF-8"?>
<Relationships xmlns="http://schemas.openxmlformats.org/package/2006/relationships"><Relationship Id="rId1" Type="http://schemas.openxmlformats.org/officeDocument/2006/relationships/customXmlProps" Target="itemProps500.xml"/>
</Relationships>
</file>

<file path=customXml/_rels/item501.xml.rels><?xml version="1.0" encoding="UTF-8"?>
<Relationships xmlns="http://schemas.openxmlformats.org/package/2006/relationships"><Relationship Id="rId1" Type="http://schemas.openxmlformats.org/officeDocument/2006/relationships/customXmlProps" Target="itemProps501.xml"/>
</Relationships>
</file>

<file path=customXml/_rels/item502.xml.rels><?xml version="1.0" encoding="UTF-8"?>
<Relationships xmlns="http://schemas.openxmlformats.org/package/2006/relationships"><Relationship Id="rId1" Type="http://schemas.openxmlformats.org/officeDocument/2006/relationships/customXmlProps" Target="itemProps502.xml"/>
</Relationships>
</file>

<file path=customXml/_rels/item503.xml.rels><?xml version="1.0" encoding="UTF-8"?>
<Relationships xmlns="http://schemas.openxmlformats.org/package/2006/relationships"><Relationship Id="rId1" Type="http://schemas.openxmlformats.org/officeDocument/2006/relationships/customXmlProps" Target="itemProps503.xml"/>
</Relationships>
</file>

<file path=customXml/_rels/item504.xml.rels><?xml version="1.0" encoding="UTF-8"?>
<Relationships xmlns="http://schemas.openxmlformats.org/package/2006/relationships"><Relationship Id="rId1" Type="http://schemas.openxmlformats.org/officeDocument/2006/relationships/customXmlProps" Target="itemProps504.xml"/>
</Relationships>
</file>

<file path=customXml/_rels/item505.xml.rels><?xml version="1.0" encoding="UTF-8"?>
<Relationships xmlns="http://schemas.openxmlformats.org/package/2006/relationships"><Relationship Id="rId1" Type="http://schemas.openxmlformats.org/officeDocument/2006/relationships/customXmlProps" Target="itemProps505.xml"/>
</Relationships>
</file>

<file path=customXml/_rels/item506.xml.rels><?xml version="1.0" encoding="UTF-8"?>
<Relationships xmlns="http://schemas.openxmlformats.org/package/2006/relationships"><Relationship Id="rId1" Type="http://schemas.openxmlformats.org/officeDocument/2006/relationships/customXmlProps" Target="itemProps506.xml"/>
</Relationships>
</file>

<file path=customXml/_rels/item507.xml.rels><?xml version="1.0" encoding="UTF-8"?>
<Relationships xmlns="http://schemas.openxmlformats.org/package/2006/relationships"><Relationship Id="rId1" Type="http://schemas.openxmlformats.org/officeDocument/2006/relationships/customXmlProps" Target="itemProps507.xml"/>
</Relationships>
</file>

<file path=customXml/_rels/item508.xml.rels><?xml version="1.0" encoding="UTF-8"?>
<Relationships xmlns="http://schemas.openxmlformats.org/package/2006/relationships"><Relationship Id="rId1" Type="http://schemas.openxmlformats.org/officeDocument/2006/relationships/customXmlProps" Target="itemProps508.xml"/>
</Relationships>
</file>

<file path=customXml/_rels/item509.xml.rels><?xml version="1.0" encoding="UTF-8"?>
<Relationships xmlns="http://schemas.openxmlformats.org/package/2006/relationships"><Relationship Id="rId1" Type="http://schemas.openxmlformats.org/officeDocument/2006/relationships/customXmlProps" Target="itemProps509.xml"/>
</Relationships>
</file>

<file path=customXml/_rels/item51.xml.rels><?xml version="1.0" encoding="UTF-8"?>
<Relationships xmlns="http://schemas.openxmlformats.org/package/2006/relationships"><Relationship Id="rId1" Type="http://schemas.openxmlformats.org/officeDocument/2006/relationships/customXmlProps" Target="itemProps51.xml"/>
</Relationships>
</file>

<file path=customXml/_rels/item510.xml.rels><?xml version="1.0" encoding="UTF-8"?>
<Relationships xmlns="http://schemas.openxmlformats.org/package/2006/relationships"><Relationship Id="rId1" Type="http://schemas.openxmlformats.org/officeDocument/2006/relationships/customXmlProps" Target="itemProps510.xml"/>
</Relationships>
</file>

<file path=customXml/_rels/item511.xml.rels><?xml version="1.0" encoding="UTF-8"?>
<Relationships xmlns="http://schemas.openxmlformats.org/package/2006/relationships"><Relationship Id="rId1" Type="http://schemas.openxmlformats.org/officeDocument/2006/relationships/customXmlProps" Target="itemProps511.xml"/>
</Relationships>
</file>

<file path=customXml/_rels/item512.xml.rels><?xml version="1.0" encoding="UTF-8"?>
<Relationships xmlns="http://schemas.openxmlformats.org/package/2006/relationships"><Relationship Id="rId1" Type="http://schemas.openxmlformats.org/officeDocument/2006/relationships/customXmlProps" Target="itemProps512.xml"/>
</Relationships>
</file>

<file path=customXml/_rels/item513.xml.rels><?xml version="1.0" encoding="UTF-8"?>
<Relationships xmlns="http://schemas.openxmlformats.org/package/2006/relationships"><Relationship Id="rId1" Type="http://schemas.openxmlformats.org/officeDocument/2006/relationships/customXmlProps" Target="itemProps513.xml"/>
</Relationships>
</file>

<file path=customXml/_rels/item514.xml.rels><?xml version="1.0" encoding="UTF-8"?>
<Relationships xmlns="http://schemas.openxmlformats.org/package/2006/relationships"><Relationship Id="rId1" Type="http://schemas.openxmlformats.org/officeDocument/2006/relationships/customXmlProps" Target="itemProps514.xml"/>
</Relationships>
</file>

<file path=customXml/_rels/item515.xml.rels><?xml version="1.0" encoding="UTF-8"?>
<Relationships xmlns="http://schemas.openxmlformats.org/package/2006/relationships"><Relationship Id="rId1" Type="http://schemas.openxmlformats.org/officeDocument/2006/relationships/customXmlProps" Target="itemProps515.xml"/>
</Relationships>
</file>

<file path=customXml/_rels/item516.xml.rels><?xml version="1.0" encoding="UTF-8"?>
<Relationships xmlns="http://schemas.openxmlformats.org/package/2006/relationships"><Relationship Id="rId1" Type="http://schemas.openxmlformats.org/officeDocument/2006/relationships/customXmlProps" Target="itemProps516.xml"/>
</Relationships>
</file>

<file path=customXml/_rels/item517.xml.rels><?xml version="1.0" encoding="UTF-8"?>
<Relationships xmlns="http://schemas.openxmlformats.org/package/2006/relationships"><Relationship Id="rId1" Type="http://schemas.openxmlformats.org/officeDocument/2006/relationships/customXmlProps" Target="itemProps517.xml"/>
</Relationships>
</file>

<file path=customXml/_rels/item518.xml.rels><?xml version="1.0" encoding="UTF-8"?>
<Relationships xmlns="http://schemas.openxmlformats.org/package/2006/relationships"><Relationship Id="rId1" Type="http://schemas.openxmlformats.org/officeDocument/2006/relationships/customXmlProps" Target="itemProps518.xml"/>
</Relationships>
</file>

<file path=customXml/_rels/item519.xml.rels><?xml version="1.0" encoding="UTF-8"?>
<Relationships xmlns="http://schemas.openxmlformats.org/package/2006/relationships"><Relationship Id="rId1" Type="http://schemas.openxmlformats.org/officeDocument/2006/relationships/customXmlProps" Target="itemProps519.xml"/>
</Relationships>
</file>

<file path=customXml/_rels/item52.xml.rels><?xml version="1.0" encoding="UTF-8"?>
<Relationships xmlns="http://schemas.openxmlformats.org/package/2006/relationships"><Relationship Id="rId1" Type="http://schemas.openxmlformats.org/officeDocument/2006/relationships/customXmlProps" Target="itemProps52.xml"/>
</Relationships>
</file>

<file path=customXml/_rels/item520.xml.rels><?xml version="1.0" encoding="UTF-8"?>
<Relationships xmlns="http://schemas.openxmlformats.org/package/2006/relationships"><Relationship Id="rId1" Type="http://schemas.openxmlformats.org/officeDocument/2006/relationships/customXmlProps" Target="itemProps520.xml"/>
</Relationships>
</file>

<file path=customXml/_rels/item521.xml.rels><?xml version="1.0" encoding="UTF-8"?>
<Relationships xmlns="http://schemas.openxmlformats.org/package/2006/relationships"><Relationship Id="rId1" Type="http://schemas.openxmlformats.org/officeDocument/2006/relationships/customXmlProps" Target="itemProps521.xml"/>
</Relationships>
</file>

<file path=customXml/_rels/item522.xml.rels><?xml version="1.0" encoding="UTF-8"?>
<Relationships xmlns="http://schemas.openxmlformats.org/package/2006/relationships"><Relationship Id="rId1" Type="http://schemas.openxmlformats.org/officeDocument/2006/relationships/customXmlProps" Target="itemProps522.xml"/>
</Relationships>
</file>

<file path=customXml/_rels/item523.xml.rels><?xml version="1.0" encoding="UTF-8"?>
<Relationships xmlns="http://schemas.openxmlformats.org/package/2006/relationships"><Relationship Id="rId1" Type="http://schemas.openxmlformats.org/officeDocument/2006/relationships/customXmlProps" Target="itemProps523.xml"/>
</Relationships>
</file>

<file path=customXml/_rels/item524.xml.rels><?xml version="1.0" encoding="UTF-8"?>
<Relationships xmlns="http://schemas.openxmlformats.org/package/2006/relationships"><Relationship Id="rId1" Type="http://schemas.openxmlformats.org/officeDocument/2006/relationships/customXmlProps" Target="itemProps524.xml"/>
</Relationships>
</file>

<file path=customXml/_rels/item525.xml.rels><?xml version="1.0" encoding="UTF-8"?>
<Relationships xmlns="http://schemas.openxmlformats.org/package/2006/relationships"><Relationship Id="rId1" Type="http://schemas.openxmlformats.org/officeDocument/2006/relationships/customXmlProps" Target="itemProps525.xml"/>
</Relationships>
</file>

<file path=customXml/_rels/item526.xml.rels><?xml version="1.0" encoding="UTF-8"?>
<Relationships xmlns="http://schemas.openxmlformats.org/package/2006/relationships"><Relationship Id="rId1" Type="http://schemas.openxmlformats.org/officeDocument/2006/relationships/customXmlProps" Target="itemProps526.xml"/>
</Relationships>
</file>

<file path=customXml/_rels/item527.xml.rels><?xml version="1.0" encoding="UTF-8"?>
<Relationships xmlns="http://schemas.openxmlformats.org/package/2006/relationships"><Relationship Id="rId1" Type="http://schemas.openxmlformats.org/officeDocument/2006/relationships/customXmlProps" Target="itemProps527.xml"/>
</Relationships>
</file>

<file path=customXml/_rels/item528.xml.rels><?xml version="1.0" encoding="UTF-8"?>
<Relationships xmlns="http://schemas.openxmlformats.org/package/2006/relationships"><Relationship Id="rId1" Type="http://schemas.openxmlformats.org/officeDocument/2006/relationships/customXmlProps" Target="itemProps528.xml"/>
</Relationships>
</file>

<file path=customXml/_rels/item529.xml.rels><?xml version="1.0" encoding="UTF-8"?>
<Relationships xmlns="http://schemas.openxmlformats.org/package/2006/relationships"><Relationship Id="rId1" Type="http://schemas.openxmlformats.org/officeDocument/2006/relationships/customXmlProps" Target="itemProps529.xml"/>
</Relationships>
</file>

<file path=customXml/_rels/item53.xml.rels><?xml version="1.0" encoding="UTF-8"?>
<Relationships xmlns="http://schemas.openxmlformats.org/package/2006/relationships"><Relationship Id="rId1" Type="http://schemas.openxmlformats.org/officeDocument/2006/relationships/customXmlProps" Target="itemProps53.xml"/>
</Relationships>
</file>

<file path=customXml/_rels/item530.xml.rels><?xml version="1.0" encoding="UTF-8"?>
<Relationships xmlns="http://schemas.openxmlformats.org/package/2006/relationships"><Relationship Id="rId1" Type="http://schemas.openxmlformats.org/officeDocument/2006/relationships/customXmlProps" Target="itemProps530.xml"/>
</Relationships>
</file>

<file path=customXml/_rels/item531.xml.rels><?xml version="1.0" encoding="UTF-8"?>
<Relationships xmlns="http://schemas.openxmlformats.org/package/2006/relationships"><Relationship Id="rId1" Type="http://schemas.openxmlformats.org/officeDocument/2006/relationships/customXmlProps" Target="itemProps531.xml"/>
</Relationships>
</file>

<file path=customXml/_rels/item532.xml.rels><?xml version="1.0" encoding="UTF-8"?>
<Relationships xmlns="http://schemas.openxmlformats.org/package/2006/relationships"><Relationship Id="rId1" Type="http://schemas.openxmlformats.org/officeDocument/2006/relationships/customXmlProps" Target="itemProps532.xml"/>
</Relationships>
</file>

<file path=customXml/_rels/item533.xml.rels><?xml version="1.0" encoding="UTF-8"?>
<Relationships xmlns="http://schemas.openxmlformats.org/package/2006/relationships"><Relationship Id="rId1" Type="http://schemas.openxmlformats.org/officeDocument/2006/relationships/customXmlProps" Target="itemProps533.xml"/>
</Relationships>
</file>

<file path=customXml/_rels/item534.xml.rels><?xml version="1.0" encoding="UTF-8"?>
<Relationships xmlns="http://schemas.openxmlformats.org/package/2006/relationships"><Relationship Id="rId1" Type="http://schemas.openxmlformats.org/officeDocument/2006/relationships/customXmlProps" Target="itemProps534.xml"/>
</Relationships>
</file>

<file path=customXml/_rels/item535.xml.rels><?xml version="1.0" encoding="UTF-8"?>
<Relationships xmlns="http://schemas.openxmlformats.org/package/2006/relationships"><Relationship Id="rId1" Type="http://schemas.openxmlformats.org/officeDocument/2006/relationships/customXmlProps" Target="itemProps535.xml"/>
</Relationships>
</file>

<file path=customXml/_rels/item536.xml.rels><?xml version="1.0" encoding="UTF-8"?>
<Relationships xmlns="http://schemas.openxmlformats.org/package/2006/relationships"><Relationship Id="rId1" Type="http://schemas.openxmlformats.org/officeDocument/2006/relationships/customXmlProps" Target="itemProps536.xml"/>
</Relationships>
</file>

<file path=customXml/_rels/item537.xml.rels><?xml version="1.0" encoding="UTF-8"?>
<Relationships xmlns="http://schemas.openxmlformats.org/package/2006/relationships"><Relationship Id="rId1" Type="http://schemas.openxmlformats.org/officeDocument/2006/relationships/customXmlProps" Target="itemProps537.xml"/>
</Relationships>
</file>

<file path=customXml/_rels/item538.xml.rels><?xml version="1.0" encoding="UTF-8"?>
<Relationships xmlns="http://schemas.openxmlformats.org/package/2006/relationships"><Relationship Id="rId1" Type="http://schemas.openxmlformats.org/officeDocument/2006/relationships/customXmlProps" Target="itemProps538.xml"/>
</Relationships>
</file>

<file path=customXml/_rels/item539.xml.rels><?xml version="1.0" encoding="UTF-8"?>
<Relationships xmlns="http://schemas.openxmlformats.org/package/2006/relationships"><Relationship Id="rId1" Type="http://schemas.openxmlformats.org/officeDocument/2006/relationships/customXmlProps" Target="itemProps539.xml"/>
</Relationships>
</file>

<file path=customXml/_rels/item54.xml.rels><?xml version="1.0" encoding="UTF-8"?>
<Relationships xmlns="http://schemas.openxmlformats.org/package/2006/relationships"><Relationship Id="rId1" Type="http://schemas.openxmlformats.org/officeDocument/2006/relationships/customXmlProps" Target="itemProps54.xml"/>
</Relationships>
</file>

<file path=customXml/_rels/item540.xml.rels><?xml version="1.0" encoding="UTF-8"?>
<Relationships xmlns="http://schemas.openxmlformats.org/package/2006/relationships"><Relationship Id="rId1" Type="http://schemas.openxmlformats.org/officeDocument/2006/relationships/customXmlProps" Target="itemProps540.xml"/>
</Relationships>
</file>

<file path=customXml/_rels/item541.xml.rels><?xml version="1.0" encoding="UTF-8"?>
<Relationships xmlns="http://schemas.openxmlformats.org/package/2006/relationships"><Relationship Id="rId1" Type="http://schemas.openxmlformats.org/officeDocument/2006/relationships/customXmlProps" Target="itemProps541.xml"/>
</Relationships>
</file>

<file path=customXml/_rels/item542.xml.rels><?xml version="1.0" encoding="UTF-8"?>
<Relationships xmlns="http://schemas.openxmlformats.org/package/2006/relationships"><Relationship Id="rId1" Type="http://schemas.openxmlformats.org/officeDocument/2006/relationships/customXmlProps" Target="itemProps542.xml"/>
</Relationships>
</file>

<file path=customXml/_rels/item543.xml.rels><?xml version="1.0" encoding="UTF-8"?>
<Relationships xmlns="http://schemas.openxmlformats.org/package/2006/relationships"><Relationship Id="rId1" Type="http://schemas.openxmlformats.org/officeDocument/2006/relationships/customXmlProps" Target="itemProps543.xml"/>
</Relationships>
</file>

<file path=customXml/_rels/item544.xml.rels><?xml version="1.0" encoding="UTF-8"?>
<Relationships xmlns="http://schemas.openxmlformats.org/package/2006/relationships"><Relationship Id="rId1" Type="http://schemas.openxmlformats.org/officeDocument/2006/relationships/customXmlProps" Target="itemProps544.xml"/>
</Relationships>
</file>

<file path=customXml/_rels/item545.xml.rels><?xml version="1.0" encoding="UTF-8"?>
<Relationships xmlns="http://schemas.openxmlformats.org/package/2006/relationships"><Relationship Id="rId1" Type="http://schemas.openxmlformats.org/officeDocument/2006/relationships/customXmlProps" Target="itemProps545.xml"/>
</Relationships>
</file>

<file path=customXml/_rels/item55.xml.rels><?xml version="1.0" encoding="UTF-8"?>
<Relationships xmlns="http://schemas.openxmlformats.org/package/2006/relationships"><Relationship Id="rId1" Type="http://schemas.openxmlformats.org/officeDocument/2006/relationships/customXmlProps" Target="itemProps55.xml"/>
</Relationships>
</file>

<file path=customXml/_rels/item56.xml.rels><?xml version="1.0" encoding="UTF-8"?>
<Relationships xmlns="http://schemas.openxmlformats.org/package/2006/relationships"><Relationship Id="rId1" Type="http://schemas.openxmlformats.org/officeDocument/2006/relationships/customXmlProps" Target="itemProps56.xml"/>
</Relationships>
</file>

<file path=customXml/_rels/item57.xml.rels><?xml version="1.0" encoding="UTF-8"?>
<Relationships xmlns="http://schemas.openxmlformats.org/package/2006/relationships"><Relationship Id="rId1" Type="http://schemas.openxmlformats.org/officeDocument/2006/relationships/customXmlProps" Target="itemProps57.xml"/>
</Relationships>
</file>

<file path=customXml/_rels/item58.xml.rels><?xml version="1.0" encoding="UTF-8"?>
<Relationships xmlns="http://schemas.openxmlformats.org/package/2006/relationships"><Relationship Id="rId1" Type="http://schemas.openxmlformats.org/officeDocument/2006/relationships/customXmlProps" Target="itemProps58.xml"/>
</Relationships>
</file>

<file path=customXml/_rels/item59.xml.rels><?xml version="1.0" encoding="UTF-8"?>
<Relationships xmlns="http://schemas.openxmlformats.org/package/2006/relationships"><Relationship Id="rId1" Type="http://schemas.openxmlformats.org/officeDocument/2006/relationships/customXmlProps" Target="itemProps59.xml"/>
</Relationships>
</file>

<file path=customXml/_rels/item6.xml.rels><?xml version="1.0" encoding="UTF-8"?>
<Relationships xmlns="http://schemas.openxmlformats.org/package/2006/relationships"><Relationship Id="rId1" Type="http://schemas.openxmlformats.org/officeDocument/2006/relationships/customXmlProps" Target="itemProps6.xml"/>
</Relationships>
</file>

<file path=customXml/_rels/item60.xml.rels><?xml version="1.0" encoding="UTF-8"?>
<Relationships xmlns="http://schemas.openxmlformats.org/package/2006/relationships"><Relationship Id="rId1" Type="http://schemas.openxmlformats.org/officeDocument/2006/relationships/customXmlProps" Target="itemProps60.xml"/>
</Relationships>
</file>

<file path=customXml/_rels/item61.xml.rels><?xml version="1.0" encoding="UTF-8"?>
<Relationships xmlns="http://schemas.openxmlformats.org/package/2006/relationships"><Relationship Id="rId1" Type="http://schemas.openxmlformats.org/officeDocument/2006/relationships/customXmlProps" Target="itemProps61.xml"/>
</Relationships>
</file>

<file path=customXml/_rels/item62.xml.rels><?xml version="1.0" encoding="UTF-8"?>
<Relationships xmlns="http://schemas.openxmlformats.org/package/2006/relationships"><Relationship Id="rId1" Type="http://schemas.openxmlformats.org/officeDocument/2006/relationships/customXmlProps" Target="itemProps62.xml"/>
</Relationships>
</file>

<file path=customXml/_rels/item63.xml.rels><?xml version="1.0" encoding="UTF-8"?>
<Relationships xmlns="http://schemas.openxmlformats.org/package/2006/relationships"><Relationship Id="rId1" Type="http://schemas.openxmlformats.org/officeDocument/2006/relationships/customXmlProps" Target="itemProps63.xml"/>
</Relationships>
</file>

<file path=customXml/_rels/item64.xml.rels><?xml version="1.0" encoding="UTF-8"?>
<Relationships xmlns="http://schemas.openxmlformats.org/package/2006/relationships"><Relationship Id="rId1" Type="http://schemas.openxmlformats.org/officeDocument/2006/relationships/customXmlProps" Target="itemProps64.xml"/>
</Relationships>
</file>

<file path=customXml/_rels/item65.xml.rels><?xml version="1.0" encoding="UTF-8"?>
<Relationships xmlns="http://schemas.openxmlformats.org/package/2006/relationships"><Relationship Id="rId1" Type="http://schemas.openxmlformats.org/officeDocument/2006/relationships/customXmlProps" Target="itemProps65.xml"/>
</Relationships>
</file>

<file path=customXml/_rels/item66.xml.rels><?xml version="1.0" encoding="UTF-8"?>
<Relationships xmlns="http://schemas.openxmlformats.org/package/2006/relationships"><Relationship Id="rId1" Type="http://schemas.openxmlformats.org/officeDocument/2006/relationships/customXmlProps" Target="itemProps66.xml"/>
</Relationships>
</file>

<file path=customXml/_rels/item67.xml.rels><?xml version="1.0" encoding="UTF-8"?>
<Relationships xmlns="http://schemas.openxmlformats.org/package/2006/relationships"><Relationship Id="rId1" Type="http://schemas.openxmlformats.org/officeDocument/2006/relationships/customXmlProps" Target="itemProps67.xml"/>
</Relationships>
</file>

<file path=customXml/_rels/item68.xml.rels><?xml version="1.0" encoding="UTF-8"?>
<Relationships xmlns="http://schemas.openxmlformats.org/package/2006/relationships"><Relationship Id="rId1" Type="http://schemas.openxmlformats.org/officeDocument/2006/relationships/customXmlProps" Target="itemProps68.xml"/>
</Relationships>
</file>

<file path=customXml/_rels/item69.xml.rels><?xml version="1.0" encoding="UTF-8"?>
<Relationships xmlns="http://schemas.openxmlformats.org/package/2006/relationships"><Relationship Id="rId1" Type="http://schemas.openxmlformats.org/officeDocument/2006/relationships/customXmlProps" Target="itemProps69.xml"/>
</Relationships>
</file>

<file path=customXml/_rels/item7.xml.rels><?xml version="1.0" encoding="UTF-8"?>
<Relationships xmlns="http://schemas.openxmlformats.org/package/2006/relationships"><Relationship Id="rId1" Type="http://schemas.openxmlformats.org/officeDocument/2006/relationships/customXmlProps" Target="itemProps7.xml"/>
</Relationships>
</file>

<file path=customXml/_rels/item70.xml.rels><?xml version="1.0" encoding="UTF-8"?>
<Relationships xmlns="http://schemas.openxmlformats.org/package/2006/relationships"><Relationship Id="rId1" Type="http://schemas.openxmlformats.org/officeDocument/2006/relationships/customXmlProps" Target="itemProps70.xml"/>
</Relationships>
</file>

<file path=customXml/_rels/item71.xml.rels><?xml version="1.0" encoding="UTF-8"?>
<Relationships xmlns="http://schemas.openxmlformats.org/package/2006/relationships"><Relationship Id="rId1" Type="http://schemas.openxmlformats.org/officeDocument/2006/relationships/customXmlProps" Target="itemProps71.xml"/>
</Relationships>
</file>

<file path=customXml/_rels/item72.xml.rels><?xml version="1.0" encoding="UTF-8"?>
<Relationships xmlns="http://schemas.openxmlformats.org/package/2006/relationships"><Relationship Id="rId1" Type="http://schemas.openxmlformats.org/officeDocument/2006/relationships/customXmlProps" Target="itemProps72.xml"/>
</Relationships>
</file>

<file path=customXml/_rels/item73.xml.rels><?xml version="1.0" encoding="UTF-8"?>
<Relationships xmlns="http://schemas.openxmlformats.org/package/2006/relationships"><Relationship Id="rId1" Type="http://schemas.openxmlformats.org/officeDocument/2006/relationships/customXmlProps" Target="itemProps73.xml"/>
</Relationships>
</file>

<file path=customXml/_rels/item74.xml.rels><?xml version="1.0" encoding="UTF-8"?>
<Relationships xmlns="http://schemas.openxmlformats.org/package/2006/relationships"><Relationship Id="rId1" Type="http://schemas.openxmlformats.org/officeDocument/2006/relationships/customXmlProps" Target="itemProps74.xml"/>
</Relationships>
</file>

<file path=customXml/_rels/item75.xml.rels><?xml version="1.0" encoding="UTF-8"?>
<Relationships xmlns="http://schemas.openxmlformats.org/package/2006/relationships"><Relationship Id="rId1" Type="http://schemas.openxmlformats.org/officeDocument/2006/relationships/customXmlProps" Target="itemProps75.xml"/>
</Relationships>
</file>

<file path=customXml/_rels/item76.xml.rels><?xml version="1.0" encoding="UTF-8"?>
<Relationships xmlns="http://schemas.openxmlformats.org/package/2006/relationships"><Relationship Id="rId1" Type="http://schemas.openxmlformats.org/officeDocument/2006/relationships/customXmlProps" Target="itemProps76.xml"/>
</Relationships>
</file>

<file path=customXml/_rels/item77.xml.rels><?xml version="1.0" encoding="UTF-8"?>
<Relationships xmlns="http://schemas.openxmlformats.org/package/2006/relationships"><Relationship Id="rId1" Type="http://schemas.openxmlformats.org/officeDocument/2006/relationships/customXmlProps" Target="itemProps77.xml"/>
</Relationships>
</file>

<file path=customXml/_rels/item78.xml.rels><?xml version="1.0" encoding="UTF-8"?>
<Relationships xmlns="http://schemas.openxmlformats.org/package/2006/relationships"><Relationship Id="rId1" Type="http://schemas.openxmlformats.org/officeDocument/2006/relationships/customXmlProps" Target="itemProps78.xml"/>
</Relationships>
</file>

<file path=customXml/_rels/item79.xml.rels><?xml version="1.0" encoding="UTF-8"?>
<Relationships xmlns="http://schemas.openxmlformats.org/package/2006/relationships"><Relationship Id="rId1" Type="http://schemas.openxmlformats.org/officeDocument/2006/relationships/customXmlProps" Target="itemProps79.xml"/>
</Relationships>
</file>

<file path=customXml/_rels/item8.xml.rels><?xml version="1.0" encoding="UTF-8"?>
<Relationships xmlns="http://schemas.openxmlformats.org/package/2006/relationships"><Relationship Id="rId1" Type="http://schemas.openxmlformats.org/officeDocument/2006/relationships/customXmlProps" Target="itemProps8.xml"/>
</Relationships>
</file>

<file path=customXml/_rels/item80.xml.rels><?xml version="1.0" encoding="UTF-8"?>
<Relationships xmlns="http://schemas.openxmlformats.org/package/2006/relationships"><Relationship Id="rId1" Type="http://schemas.openxmlformats.org/officeDocument/2006/relationships/customXmlProps" Target="itemProps80.xml"/>
</Relationships>
</file>

<file path=customXml/_rels/item81.xml.rels><?xml version="1.0" encoding="UTF-8"?>
<Relationships xmlns="http://schemas.openxmlformats.org/package/2006/relationships"><Relationship Id="rId1" Type="http://schemas.openxmlformats.org/officeDocument/2006/relationships/customXmlProps" Target="itemProps81.xml"/>
</Relationships>
</file>

<file path=customXml/_rels/item82.xml.rels><?xml version="1.0" encoding="UTF-8"?>
<Relationships xmlns="http://schemas.openxmlformats.org/package/2006/relationships"><Relationship Id="rId1" Type="http://schemas.openxmlformats.org/officeDocument/2006/relationships/customXmlProps" Target="itemProps82.xml"/>
</Relationships>
</file>

<file path=customXml/_rels/item83.xml.rels><?xml version="1.0" encoding="UTF-8"?>
<Relationships xmlns="http://schemas.openxmlformats.org/package/2006/relationships"><Relationship Id="rId1" Type="http://schemas.openxmlformats.org/officeDocument/2006/relationships/customXmlProps" Target="itemProps83.xml"/>
</Relationships>
</file>

<file path=customXml/_rels/item84.xml.rels><?xml version="1.0" encoding="UTF-8"?>
<Relationships xmlns="http://schemas.openxmlformats.org/package/2006/relationships"><Relationship Id="rId1" Type="http://schemas.openxmlformats.org/officeDocument/2006/relationships/customXmlProps" Target="itemProps84.xml"/>
</Relationships>
</file>

<file path=customXml/_rels/item85.xml.rels><?xml version="1.0" encoding="UTF-8"?>
<Relationships xmlns="http://schemas.openxmlformats.org/package/2006/relationships"><Relationship Id="rId1" Type="http://schemas.openxmlformats.org/officeDocument/2006/relationships/customXmlProps" Target="itemProps85.xml"/>
</Relationships>
</file>

<file path=customXml/_rels/item86.xml.rels><?xml version="1.0" encoding="UTF-8"?>
<Relationships xmlns="http://schemas.openxmlformats.org/package/2006/relationships"><Relationship Id="rId1" Type="http://schemas.openxmlformats.org/officeDocument/2006/relationships/customXmlProps" Target="itemProps86.xml"/>
</Relationships>
</file>

<file path=customXml/_rels/item87.xml.rels><?xml version="1.0" encoding="UTF-8"?>
<Relationships xmlns="http://schemas.openxmlformats.org/package/2006/relationships"><Relationship Id="rId1" Type="http://schemas.openxmlformats.org/officeDocument/2006/relationships/customXmlProps" Target="itemProps87.xml"/>
</Relationships>
</file>

<file path=customXml/_rels/item88.xml.rels><?xml version="1.0" encoding="UTF-8"?>
<Relationships xmlns="http://schemas.openxmlformats.org/package/2006/relationships"><Relationship Id="rId1" Type="http://schemas.openxmlformats.org/officeDocument/2006/relationships/customXmlProps" Target="itemProps88.xml"/>
</Relationships>
</file>

<file path=customXml/_rels/item89.xml.rels><?xml version="1.0" encoding="UTF-8"?>
<Relationships xmlns="http://schemas.openxmlformats.org/package/2006/relationships"><Relationship Id="rId1" Type="http://schemas.openxmlformats.org/officeDocument/2006/relationships/customXmlProps" Target="itemProps89.xml"/>
</Relationships>
</file>

<file path=customXml/_rels/item9.xml.rels><?xml version="1.0" encoding="UTF-8"?>
<Relationships xmlns="http://schemas.openxmlformats.org/package/2006/relationships"><Relationship Id="rId1" Type="http://schemas.openxmlformats.org/officeDocument/2006/relationships/customXmlProps" Target="itemProps9.xml"/>
</Relationships>
</file>

<file path=customXml/_rels/item90.xml.rels><?xml version="1.0" encoding="UTF-8"?>
<Relationships xmlns="http://schemas.openxmlformats.org/package/2006/relationships"><Relationship Id="rId1" Type="http://schemas.openxmlformats.org/officeDocument/2006/relationships/customXmlProps" Target="itemProps90.xml"/>
</Relationships>
</file>

<file path=customXml/_rels/item91.xml.rels><?xml version="1.0" encoding="UTF-8"?>
<Relationships xmlns="http://schemas.openxmlformats.org/package/2006/relationships"><Relationship Id="rId1" Type="http://schemas.openxmlformats.org/officeDocument/2006/relationships/customXmlProps" Target="itemProps91.xml"/>
</Relationships>
</file>

<file path=customXml/_rels/item92.xml.rels><?xml version="1.0" encoding="UTF-8"?>
<Relationships xmlns="http://schemas.openxmlformats.org/package/2006/relationships"><Relationship Id="rId1" Type="http://schemas.openxmlformats.org/officeDocument/2006/relationships/customXmlProps" Target="itemProps92.xml"/>
</Relationships>
</file>

<file path=customXml/_rels/item93.xml.rels><?xml version="1.0" encoding="UTF-8"?>
<Relationships xmlns="http://schemas.openxmlformats.org/package/2006/relationships"><Relationship Id="rId1" Type="http://schemas.openxmlformats.org/officeDocument/2006/relationships/customXmlProps" Target="itemProps93.xml"/>
</Relationships>
</file>

<file path=customXml/_rels/item94.xml.rels><?xml version="1.0" encoding="UTF-8"?>
<Relationships xmlns="http://schemas.openxmlformats.org/package/2006/relationships"><Relationship Id="rId1" Type="http://schemas.openxmlformats.org/officeDocument/2006/relationships/customXmlProps" Target="itemProps94.xml"/>
</Relationships>
</file>

<file path=customXml/_rels/item95.xml.rels><?xml version="1.0" encoding="UTF-8"?>
<Relationships xmlns="http://schemas.openxmlformats.org/package/2006/relationships"><Relationship Id="rId1" Type="http://schemas.openxmlformats.org/officeDocument/2006/relationships/customXmlProps" Target="itemProps95.xml"/>
</Relationships>
</file>

<file path=customXml/_rels/item96.xml.rels><?xml version="1.0" encoding="UTF-8"?>
<Relationships xmlns="http://schemas.openxmlformats.org/package/2006/relationships"><Relationship Id="rId1" Type="http://schemas.openxmlformats.org/officeDocument/2006/relationships/customXmlProps" Target="itemProps96.xml"/>
</Relationships>
</file>

<file path=customXml/_rels/item97.xml.rels><?xml version="1.0" encoding="UTF-8"?>
<Relationships xmlns="http://schemas.openxmlformats.org/package/2006/relationships"><Relationship Id="rId1" Type="http://schemas.openxmlformats.org/officeDocument/2006/relationships/customXmlProps" Target="itemProps97.xml"/>
</Relationships>
</file>

<file path=customXml/_rels/item98.xml.rels><?xml version="1.0" encoding="UTF-8"?>
<Relationships xmlns="http://schemas.openxmlformats.org/package/2006/relationships"><Relationship Id="rId1" Type="http://schemas.openxmlformats.org/officeDocument/2006/relationships/customXmlProps" Target="itemProps98.xml"/>
</Relationships>
</file>

<file path=customXml/_rels/item99.xml.rels><?xml version="1.0" encoding="UTF-8"?>
<Relationships xmlns="http://schemas.openxmlformats.org/package/2006/relationships"><Relationship Id="rId1" Type="http://schemas.openxmlformats.org/officeDocument/2006/relationships/customXmlProps" Target="itemProps99.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Sta15</b:Tag>
    <b:SourceType>Report</b:SourceType>
    <b:Guid>{CC616DA2-0368-48E1-A11A-47C3DBAC0902}</b:Guid>
    <b:Author>
      <b:Author>
        <b:NameList>
          <b:Person>
            <b:Last>Henkilökunta</b:Last>
          </b:Person>
        </b:NameList>
      </b:Author>
    </b:Author>
    <b:Title>Kiihtyvyysanturiprojektin projektisuunnitelma</b:Title>
    <b:Year>2015</b:Year>
    <b:RefOrder>1</b:RefOrder>
  </b:Source>
  <b:Source>
    <b:Tag>Hen15</b:Tag>
    <b:SourceType>Report</b:SourceType>
    <b:Guid>{2DA079B2-6C6B-4F06-837A-F85B938AF196}</b:Guid>
    <b:Author>
      <b:Author>
        <b:NameList>
          <b:Person>
            <b:Last>Henkilökunta</b:Last>
          </b:Person>
        </b:NameList>
      </b:Author>
    </b:Author>
    <b:Title>Kiihtyvyysanturiprojektin tuntikijanpito.</b:Title>
    <b:Year>2015</b:Year>
    <b:RefOrder>2</b:RefOrder>
  </b:Source>
</b:Sources>
</file>

<file path=customXml/item1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06-11T09:18:11.851"/>
    </inkml:context>
    <inkml:brush xml:id="br0">
      <inkml:brushProperty name="width" value="0.06667" units="cm"/>
      <inkml:brushProperty name="height" value="0.06667" units="cm"/>
      <inkml:brushProperty name="fitToCurve" value="1"/>
    </inkml:brush>
  </inkml:definitions>
  <inkml:trace contextRef="#ctx0" brushRef="#br0">0 26 441,'7'-6'0,"-1"0"84,3 2 34,0-1-33,-3 2-10,3 1 21,-3 1-9,3 1-12,1 3-11,-1 8-18,0 4-11,-3 4 1,-1 9-4,-3 1-12,-2 3-13,0 2-5,-5-1 2,-1-1-2,-3 1-3,3-7 1,-1-5 0,1-5 1,4-4-1,2-8 0,0-2 0,0-2 0,0-10 0,4-5 4,5-3-4,1-6 0,1-2-4,2 2-10,1-5-24,1 2 6,0 0-1,0 2-7,-2 6 28,0 4 11,-4 7 2,-1 6 2,-3 2 8,-1 2 14,0 9 13,-2 0-9,3 3-8,-1 1 1,-2 1-4,3 2-6,-3 1 3,-2 2-8,0 1-6,0-1 1,0-2-1,0-5-2,0-1-22,0-5-11,0-1-27,2-3-21,2-4-39,-2 1-81,7-1-49,-5-1-104</inkml:trace>
</inkml:ink>
</file>

<file path=customXml/item10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03.416"/>
    </inkml:context>
    <inkml:brush xml:id="br0">
      <inkml:brushProperty name="width" value="0.04667" units="cm"/>
      <inkml:brushProperty name="height" value="0.04667" units="cm"/>
      <inkml:brushProperty name="fitToCurve" value="1"/>
    </inkml:brush>
  </inkml:definitions>
  <inkml:trace contextRef="#ctx0" brushRef="#br0">6 65 612,'2'0'0,"2"8"97,0-1-29,-2 3 12,2 7-16,-2 3 16,0 8 17,-2 2-45,0 4-7,0 1-27,-4 1-5,0-3-9,0-4-3,0-4 2,0-8-2,2-6-1,-2-7 0,4-4 0,0-7 0,2-7 7,2-7-6,0-3 1,0-5-1,-2-1-1,0-2 0,0-3 0,0 0 0,0 1-9,0 2 2,0 6 6,0 5 0,0 5 1,2 4 0,-2 2 0,2 1 1,0 4 17,2-2 2,0 4-5,2-1-9,2 2-2,4 1-1,0 1-1,-4 2 1,2 4 0,0 1 1,-2 0 1,-2 4 0,-2-1 0,-4 1 2,-2 2-2,0 1-2,-6-4-2,-2 6 1,-4-2 0,0-1-2,0 2 0,2-5 0,0-3-31,6-2-17,0-3-27,4-2-31,0-1-29,6-5-41,0-2-64,6-4-27</inkml:trace>
</inkml:ink>
</file>

<file path=customXml/item10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03.430"/>
    </inkml:context>
    <inkml:brush xml:id="br0">
      <inkml:brushProperty name="width" value="0.04667" units="cm"/>
      <inkml:brushProperty name="height" value="0.04667" units="cm"/>
      <inkml:brushProperty name="fitToCurve" value="1"/>
    </inkml:brush>
  </inkml:definitions>
  <inkml:trace contextRef="#ctx0" brushRef="#br0">12 0 607,'-6'7'0,"4"0"0,-2 0 7,4 3 12,0-3-14,0 1-5,2 0 0,2 2-44,4-3-91,-2-4 11,2-1 11</inkml:trace>
</inkml:ink>
</file>

<file path=customXml/item10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06-10T09:14:51.959"/>
    </inkml:context>
    <inkml:brush xml:id="br0">
      <inkml:brushProperty name="width" value="0.06667" units="cm"/>
      <inkml:brushProperty name="height" value="0.06667" units="cm"/>
      <inkml:brushProperty name="fitToCurve" value="1"/>
    </inkml:brush>
  </inkml:definitions>
  <inkml:trace contextRef="#ctx0" brushRef="#br0">56 30 36,'-2'-4'5,"-1"2"-5,-1-2 0,0 1-5,3 1 6,-1-1 18,-3 3 47,1-2-12,1 1-12,-1 1 40,2-3-24,-1 1 2,1 0 22,0 1-14,0 0-5,2 1 10,-2-1-4,2 1-14,0 0-4,0 0 4,0 0-1,0 0-14,0 4-29,0 3-5,0 6 25,0 6 9,0 5-16,0 5-10,2 2-7,-2 1-3,0 1-5,2 0 2,-2-3 2,0-1-3,0-2 0,0-6 0,0-4-4,0-3-6,0-6-7,0-2-8,0-5 2,-2-1-5,2-3-33,0-7-20,0-1 1,-2-3-4,-1-3 3,1 1-27,0-2-78,-3 0-3</inkml:trace>
</inkml:ink>
</file>

<file path=customXml/item10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06-11T09:18:36.647"/>
    </inkml:context>
    <inkml:brush xml:id="br0">
      <inkml:brushProperty name="width" value="0.06667" units="cm"/>
      <inkml:brushProperty name="height" value="0.06667" units="cm"/>
      <inkml:brushProperty name="fitToCurve" value="1"/>
    </inkml:brush>
  </inkml:definitions>
  <inkml:trace contextRef="#ctx0" brushRef="#br0">6 3 56,'0'0'24,"0"-2"-10,0 1 6,0 1-3,0 0-6,0 0 9,0 0 0,0 0-2,0 0 11,0 0 2,0 0-11,0 0-5,0 0 1,0 0 11,0 0 8,0 0-13,0 0 1,0 0 27,0 0 0,0 0 4,0 0-2,0 0-19,0 0-10,-3 0-1,3 0 0,0 0 0,0 0 2,0 1-9,0-1-7,-2 2-6,2-1-2,0-1 0,0 2 5,-2-1-5,2-1 0,0 0 5,0 0-2,0 0-5,0 0-1,0 0 1,0 0-6,0 0-24,0 0-20,2 2-17,-2-2-99,0 0-73</inkml:trace>
</inkml:ink>
</file>

<file path=customXml/item10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12.426"/>
    </inkml:context>
    <inkml:brush xml:id="br0">
      <inkml:brushProperty name="width" value="0.04667" units="cm"/>
      <inkml:brushProperty name="height" value="0.04667" units="cm"/>
      <inkml:brushProperty name="fitToCurve" value="1"/>
    </inkml:brush>
  </inkml:definitions>
  <inkml:trace contextRef="#ctx0" brushRef="#br0">16 17 280,'-5'-6'0,"2"0"167,-1 2-73,1 2 31,3 2-30,0 0-17,-2 3-28,2 9-37,0 6 33,0 6 3,0 5-23,2 3-3,1 3-8,6-2-10,-2 0-5,8-4 0,-3-4 0,2-5 0,5-4 0,-3-5-3,3-6-8,1-5-3,-3-3-9,1-9 0,-1-4 8,-3-3 9,-1-3-6,-4-2 1,-4 3 8,-3-3 2,-2 2-4,-2-1-1,-1 3-3,-4 2 1,3 7 8,-6 4 0,3 4 0,-1 3 0,2 5 0,0 5 0,6 6-3,0-1 3,0 4 0,8 1 0,-4 0 0,6 1 0,2-4 0,2-1 0,0-7 1,5-2 4,0-1 0,0-4 2,2-2 1,1-8-3,-5-2-4,-1-3 2,1-3 0,-5 1-1,-2-3 1,-3 0 11,-5-2 5,-2 0-11,0-1-5,0 3 1,-2 1 8,-5 2 0,4 2-4,0 3-6,-1 3-2,4 1 0,0 6 0,0-2 0,4 2-35,4 0-17,3 2-16,4 3-47,-1-1-15,6 3-52,-7-3-67</inkml:trace>
</inkml:ink>
</file>

<file path=customXml/item10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06-10T09:17:16.523"/>
    </inkml:context>
    <inkml:brush xml:id="br0">
      <inkml:brushProperty name="width" value="0.06667" units="cm"/>
      <inkml:brushProperty name="height" value="0.06667" units="cm"/>
      <inkml:brushProperty name="fitToCurve" value="1"/>
    </inkml:brush>
  </inkml:definitions>
  <inkml:trace contextRef="#ctx0" brushRef="#br0">0 43 739,'11'-14'0,"-2"3"139,1 3 19,-1 1-29,1 5-52,1 1-39,-2 1-10,1 0-6,1 4-1,-2 4-3,1 2-4,-3 2-7,-1 4 1,-4 2-3,-2 1-3,0-2-1,-2 2 3,0-1-3,-5-2-2,5-2 0,0-5 1,0-6 0,2 2-6,0-5 1,4-2-7,3-5 6,1-6-2,-1-1-8,7-2-4,-3-3-5,4 2-5,2-3-5,-2 3-2,0 1 22,-2 2 18,-1 4-5,-7 4 1,1 2 2,-2 4 21,-2 0-13,-2 5 6,1 3 11,-1 0-4,0 0-14,0 6-4,2-2-2,-2 0-2,6 4 0,-2-5-10,1 3-19,3-2-21,1-2 4,3 2-53,3-2-43,0-5-41,2 1-39,2-3-122</inkml:trace>
</inkml:ink>
</file>

<file path=customXml/item10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06-11T09:50:32.323"/>
    </inkml:context>
    <inkml:brush xml:id="br0">
      <inkml:brushProperty name="width" value="0.04667" units="cm"/>
      <inkml:brushProperty name="height" value="0.04667" units="cm"/>
      <inkml:brushProperty name="fitToCurve" value="1"/>
    </inkml:brush>
  </inkml:definitions>
  <inkml:trace contextRef="#ctx0" brushRef="#br0">214 52 486,'-8'-11'0,"2"2"163,1 4-91,-1-3 5,-5 0 3,6 5-8,-3-2-18,0 2-19,-3 3-5,-3 0-12,4 5-7,-7 4 4,1 1-5,0 1-2,0 3 2,2 2 5,3 2-5,3 1-2,-3 0-6,6-2 1,-1 2-4,6-3 2,0 1 0,0-4-1,3 1 0,5-3 0,0-1 0,3-2-16,0-3-3,0-2-13,5 0-5,0-3-27,-2 0-46,5 0-7,-6-2-21,1-1-95,2-3 21</inkml:trace>
</inkml:ink>
</file>

<file path=customXml/item10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12.286"/>
    </inkml:context>
    <inkml:brush xml:id="br0">
      <inkml:brushProperty name="width" value="0.04667" units="cm"/>
      <inkml:brushProperty name="height" value="0.04667" units="cm"/>
      <inkml:brushProperty name="fitToCurve" value="1"/>
    </inkml:brush>
  </inkml:definitions>
  <inkml:trace contextRef="#ctx0" brushRef="#br0">189 101 633,'0'0'0,"-2"0"100,2 1-70,0 2 15,2-1 15,3-1-17,-1-1-13,6 0-7,-3 0-7,2-3-1,4-3-3,1-2-9,2 1-1,-4-3-4,-3 1 2,4-3 3,-7 4-3,0-2 0,-6-1 2,0 2-2,0 2-20,0 1-2,-10 5-15,0 1 6,-1 0 5,-4 0-6,-1 6 16,-1 2 6,-2 5-5,-5 4 5,2 1-1,-3 5 4,1-1 6,0 3 2,3 2 57,-1 1 11,4-1-4,3-2 13,3-2-17,5-2-4,7-1 6,0-9-21,5-1-14,4-6-2,5-4-5,6-2-11,6-7-7,2-5 0,5-4-6,-2 0-55,0 2-45,-5 0-40,1 4-109,-11 0-133</inkml:trace>
</inkml:ink>
</file>

<file path=customXml/item10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06-10T09:15:37.829"/>
    </inkml:context>
    <inkml:brush xml:id="br0">
      <inkml:brushProperty name="width" value="0.06667" units="cm"/>
      <inkml:brushProperty name="height" value="0.06667" units="cm"/>
      <inkml:brushProperty name="fitToCurve" value="1"/>
    </inkml:brush>
  </inkml:definitions>
  <inkml:trace contextRef="#ctx0" brushRef="#br0">109 0 693,'0'9'0,"0"2"50,0 10-30,0 5 92,-2 6-39,0 6-12,-1 2-9,1 2-24,0 1-19,0 2-6,2-1 1,0-8-3,0-2-2,0-9-28,0-8 4,0-5-11,0-6 9,0-5 3,0-1-7,-4-7 22,0-5-4,1-2-20,-1-3 25,0-1 9,-2-1 1,1 0 0,-3-2-4,0 0-9,3 1 4,-1-1 9,0 2 1,-1 3 10,-1 3 19,5 4 36,-3 2 0,2 1-5,2 2 1,-2 0-16,4 1-10,0-1-15,8 1-26,1-2-3,5 0 10,5 3-2,-2 1-1,0 1 1,2 2 3,-2 2 6,0 4-1,0 3-1,-4 0-1,4 6-1,-6 0-4,0 5 2,-1 0-2,-4-1 4,-1 0-3,1-3-2,-6-2 2,2-4-8,-2-2-16,0-4-17,0-2-38,2-3-79,-2-1 8,2 0-18,1-5-180,-1-5-55</inkml:trace>
</inkml:ink>
</file>

<file path=customXml/item10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12.339"/>
    </inkml:context>
    <inkml:brush xml:id="br0">
      <inkml:brushProperty name="width" value="0.04667" units="cm"/>
      <inkml:brushProperty name="height" value="0.04667" units="cm"/>
      <inkml:brushProperty name="fitToCurve" value="1"/>
    </inkml:brush>
  </inkml:definitions>
  <inkml:trace contextRef="#ctx0" brushRef="#br0">30 0 635,'0'2'0,"0"4"201,0 3-73,-6 1-30,4 5-35,-1-1-14,1 3-21,-3 0-19,3-2-8,-1 0 0,1-2 0,-3-3-2,5-3-13,0-2-32,0-3-48,0-2-54,2 0-20,3-12-112</inkml:trace>
</inkml:ink>
</file>

<file path=customXml/item1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06-11T09:18:24.423"/>
    </inkml:context>
    <inkml:brush xml:id="br0">
      <inkml:brushProperty name="width" value="0.06667" units="cm"/>
      <inkml:brushProperty name="height" value="0.06667" units="cm"/>
      <inkml:brushProperty name="fitToCurve" value="1"/>
    </inkml:brush>
  </inkml:definitions>
  <inkml:trace contextRef="#ctx0" brushRef="#br0">238-1 621,'-7'0'0,"1"0"79,-7 0 14,0 4-23,-2 1-31,-3 0 6,1 3 8,-4 0-30,1 0-10,-4 2 12,5-1-2,-1 3-6,5-1 5,2-5-4,4-1-2,5-1 2,0-2-3,4 3-6,0-1-5,6-1 11,5 2 15,2 1 7,2-3-10,0 2-10,3-1-10,1 0-4,-1 1-2,1-1 1,0 1-2,-1-2 0,-5 0-13,0 0-15,-3-2-25,-3 5-33,-1 1-23,-3 2-85,-3 0-258</inkml:trace>
</inkml:ink>
</file>

<file path=customXml/item11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03.441"/>
    </inkml:context>
    <inkml:brush xml:id="br0">
      <inkml:brushProperty name="width" value="0.04667" units="cm"/>
      <inkml:brushProperty name="height" value="0.04667" units="cm"/>
      <inkml:brushProperty name="fitToCurve" value="1"/>
    </inkml:brush>
  </inkml:definitions>
  <inkml:trace contextRef="#ctx0" brushRef="#br0">28 0 778,'0'3'0,"0"4"0,0 2 127,0 7-67,0 0-25,-4 6-2,2 4 7,2 7 3,-4 0-22,2 2-19,-3-1-1,3-3 2,-2-2-6,2-4 0,0-7-17,2-1-8,0-5-18,0-8-36,2 0-43,2-4-54,-2-4-136,1-5 5</inkml:trace>
</inkml:ink>
</file>

<file path=customXml/item11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06-10T09:18:08.715"/>
    </inkml:context>
    <inkml:brush xml:id="br0">
      <inkml:brushProperty name="width" value="0.06667" units="cm"/>
      <inkml:brushProperty name="height" value="0.06667" units="cm"/>
      <inkml:brushProperty name="fitToCurve" value="1"/>
    </inkml:brush>
  </inkml:definitions>
  <inkml:trace contextRef="#ctx0" brushRef="#br0">95 1 947,'-7'-1'0,"-1"1"48,-3 0 23,3 0 10,-1 2-20,-1 3-21,5 6-23,-5 1-9,3 4 3,-1 4 15,2-1 0,3 1-4,1 0-5,2-1-5,0-1-1,0-4-3,3-2-2,5-1-3,0-6 0,1 0-1,4-5-4,0 0 4,3-8 5,-1-5-4,0-2 0,-2-2-6,0-1-13,0 1 2,-1-1-1,-5 2-2,-1-1 4,-4 1 2,-2 1 3,0 4 1,-4 1-4,-3 4 6,-5 4-2,3 1-2,-3 1 4,-1 4 0,2 4-3,-2 3-13,1 0-26,3 2-52,1 1-58,5-2-18,-1 0-39,4-2-88</inkml:trace>
</inkml:ink>
</file>

<file path=customXml/item11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06-10T09:17:28.501"/>
    </inkml:context>
    <inkml:brush xml:id="br0">
      <inkml:brushProperty name="width" value="0.06667" units="cm"/>
      <inkml:brushProperty name="height" value="0.06667" units="cm"/>
      <inkml:brushProperty name="fitToCurve" value="1"/>
    </inkml:brush>
  </inkml:definitions>
  <inkml:trace contextRef="#ctx0" brushRef="#br0">18 135 829,'0'-1'0,"0"1"129,0-1-3,5-1-69,1-1-14,3-1-11,3-1-14,1 0-16,2 0-3,0-5 2,1 2 2,-3-1-5,0 1 4,-2 0 0,-3-1-3,-2 0-2,-3-1-3,-1 1-3,-2 2 1,-2-1 1,-5 0 2,-1 5 2,-3 1-2,0 2 4,-2 0 2,-2 5 13,2 3 2,-2 4-3,2 3-7,-2 0-2,2 1 1,2 0 2,3 0 5,2 0 4,3 0 0,3 0-4,0 1-7,5-4-1,3 1-3,-1-3 0,6-5-2,1 0-15,3-6-27,3 0-17,4-2-78,-2-3 3,3-4-13,-1 1-96,-1-3-29</inkml:trace>
</inkml:ink>
</file>

<file path=customXml/item11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06-11T09:16:41.478"/>
    </inkml:context>
    <inkml:brush xml:id="br0">
      <inkml:brushProperty name="width" value="0.06667" units="cm"/>
      <inkml:brushProperty name="height" value="0.06667" units="cm"/>
      <inkml:brushProperty name="fitToCurve" value="1"/>
    </inkml:brush>
  </inkml:definitions>
  <inkml:trace contextRef="#ctx0" brushRef="#br0">206 0 440,'0'6'0,"-2"4"21,-5 6 36,-1 1-14,-3 7 10,-2 1-11,-2 3-8,0 1-10,0 3-15,-5 1-6,1-2-1,2-2-2,0 0 0,4-6 0,0-3-2,4-4 2,5-2 0,-3-8-2,5-2-3,2-4-53,0-3-44,4-4-19,1-5-22,1 0 72,-1-3 31,-1 3-8,1-1 26,-3 1 11,2-1 9,1 1 4,-5 3 59,0 0 2,2 0 12,-2 2 12,0 2 12,0-1-28,0 2-8,0 0-2,2-1-8,0 2 3,-2 0 3,5 1-21,-3-2-8,2 3-1,4-1-12,-2-1-6,5 3-5,4-3-3,-2 0-2,5 1-1,-2-2 0,0 3 3,1 0-4,-2 1 1,-2 0 1,0 1-2,-3 3 1,-1 2-2,-2 0 4,-1 3-2,-4 0 0,0 3-2,-2 1 2,0-1 0,-4 4-3,-2-2 5,-3-1-4,2 0-7,-1 0 2,1-2-1,1-2-4,-1-3-1,5-4-8,0-1-24,2-1-20,0 0-29,4-3-93,1-6-13,-1 0-6</inkml:trace>
</inkml:ink>
</file>

<file path=customXml/item11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12.437"/>
    </inkml:context>
    <inkml:brush xml:id="br0">
      <inkml:brushProperty name="width" value="0.04667" units="cm"/>
      <inkml:brushProperty name="height" value="0.04667" units="cm"/>
      <inkml:brushProperty name="fitToCurve" value="1"/>
    </inkml:brush>
  </inkml:definitions>
  <inkml:trace contextRef="#ctx0" brushRef="#br0">1 0 165,'-2'2'0,"2"0"170,0-1-62,0 4 10,0 0 2,0 4-24,0 4-21,2 3 6,4 2-23,-2-3-10,1 2-3,-1-1-20,2-3-14,0 0-7,2-5 0,1-3-3,1-3 2,-3-2 12,2-1 4,1-5-1,-3-2-12,3-3-2,-1 1-3,1-3 1,-4 1-1,0 0-1,0 3 0,-1-1-15,5 3-36,0-1-28,-1 4-53,0-2-99,1 3-128</inkml:trace>
</inkml:ink>
</file>

<file path=customXml/item11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03.494"/>
    </inkml:context>
    <inkml:brush xml:id="br0">
      <inkml:brushProperty name="width" value="0.04667" units="cm"/>
      <inkml:brushProperty name="height" value="0.04667" units="cm"/>
      <inkml:brushProperty name="fitToCurve" value="1"/>
    </inkml:brush>
  </inkml:definitions>
  <inkml:trace contextRef="#ctx0" brushRef="#br0">245 0 851,'-8'3'0,"-2"11"113,-4 2-51,-2 3-25,0 5-7,-2 3 14,2 3 2,-4 4 4,-2 2-36,0 0-10,0-3-3,4-6-2,2-6-1,4-7 0,4-6-9,2-5-3,4-3 4,2-10-14,2-4-35,4-6-5,4-4 31,2-3 5,-2-3-32,2 0-25,-2 0-18,0 1 4,-2 1 77,0 7 16,-2 3 8,-4 9 43,0 3 32,-2 2 25,-2 4-27,0 4-37,-2 4 12,2 4 4,2 1-11,0 1-2,0 1-7,6 4 5,-2 0 7,2 3-10,0 3-11,0-1-3,4 0-8,-2-2-6,4-4-3,0-2-5,2-5 0,2-6 0,4-3 2,-2-2-2,0-4 0,4-6 3,-2-7-3,-1-2 0,1-5 0,-2 1-13,0-1-16,-4-3 7,-2 2 5,0 2 2,-6 3 12,-2 7 3,-2 2 0,-4 9 34,-4 3-4,-4 9-22,-2 4-1,2 4-3,0 1 0,2 2 2,2-2-6,4 3 0,0-3 0,2 0 2,2-2-2,2-4-3,4-3-31,2-6-45,2-1-20,0-3-16,2-5-79,2-2-28,-2-6-43,-4-3-71</inkml:trace>
</inkml:ink>
</file>

<file path=customXml/item11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12.297"/>
    </inkml:context>
    <inkml:brush xml:id="br0">
      <inkml:brushProperty name="width" value="0.04667" units="cm"/>
      <inkml:brushProperty name="height" value="0.04667" units="cm"/>
      <inkml:brushProperty name="fitToCurve" value="1"/>
    </inkml:brush>
  </inkml:definitions>
  <inkml:trace contextRef="#ctx0" brushRef="#br0">97 53 452,'-8'0'0,"4"7"163,-4 2-97,-1 5-38,-1-3 9,-1 9 9,0-4-15,1 3 1,0 2-3,4-2-13,1-1-2,3-3-6,2-2-5,0-4-4,4-2 2,1-5 2,7-2 0,0-6 5,3-6 15,2-3 6,-3 0-17,5-1-11,-2-4 1,-3-3 2,2 2 4,-4-1-1,-3 1 6,-5 0-3,2 1-7,-4 3 5,-2 6-1,-5 2-5,-2 6-1,-5 3-2,0 0-5,-1 3-21,1 3-37,5 1-63,-2 3 0,6-2-20,-4 0-52,7 0 24</inkml:trace>
</inkml:ink>
</file>

<file path=customXml/item11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06-11T09:18:21.223"/>
    </inkml:context>
    <inkml:brush xml:id="br0">
      <inkml:brushProperty name="width" value="0.06667" units="cm"/>
      <inkml:brushProperty name="height" value="0.06667" units="cm"/>
      <inkml:brushProperty name="fitToCurve" value="1"/>
    </inkml:brush>
  </inkml:definitions>
  <inkml:trace contextRef="#ctx0" brushRef="#br0">275 44 202,'4'-9'0,"1"2"136,-3-1-22,0 0-10,0 4 8,3-1-39,-5 3-18,0-1-7,2 3-8,-2-1 10,0 1 1,0 0-18,0 0-13,0 3 0,-2 1 8,-3 3 35,1 3-15,-5 4-22,-2 0 2,-4 4-5,-2 2-8,-3 1-5,-3 2-1,-1 2-4,-2-2 2,2 3-3,0 0-3,2-2 0,3 0-1,6-6 0,-2 0 0,6-2 0,0-5 0,5-1 0,2-6-1,2-2 1,0-1 0,0-1 0,0 0-7,0 0 9,4 0-2,-2-1 0,5 1 2,-1-3 0,1-1-4,1 4 2,-3-2 0,3 0 0,-1 2 0,-1-1-1,3 1 1,0 0 0,0 3-1,1 1 2,1 2 2,3 1-1,-1 4 2,2 2 2,2 3-3,0 0 2,2 2-2,1 1-1,-5-3-1,2 2 0,1-5 0,-3-2 1,-2-1-4,-2-4 4,0-1 0,-5-1-3,1-1-2,2-2-15,-7-1-31,2 0-52,0-3-41,-2-1-79,-2 2-216</inkml:trace>
</inkml:ink>
</file>

<file path=customXml/item11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03.354"/>
    </inkml:context>
    <inkml:brush xml:id="br0">
      <inkml:brushProperty name="width" value="0.04667" units="cm"/>
      <inkml:brushProperty name="height" value="0.04667" units="cm"/>
      <inkml:brushProperty name="fitToCurve" value="1"/>
    </inkml:brush>
  </inkml:definitions>
  <inkml:trace contextRef="#ctx0" brushRef="#br0">26 41 509,'0'0'0,"0"0"215,0 0-161,0 1-39,0 5-8,0 3 34,0 5-17,0 4-18,-4 3-2,0 1-3,0-1-1,0 3 0,0-4 0,2-3 0,-2-3 0,4-3 0,0-5 0,0-1 0,0-5 0,6 0 0,-2-6 7,2-5-4,0-2-2,0-2 3,0-3-3,0 1-1,2-3 0,-2 0 0,2 0 0,0 2 0,-2 1 2,2 3-4,-2 0 4,0 3 34,2 3 17,-2 0-4,2-1 3,2 5 5,2 1-20,-1 0-17,3 3-10,0 0-7,0 0-3,4 2 0,-4 4 0,0-1 0,-2 2-91,2 0-38,-1 1-44,-1 1-127,-4-2-135</inkml:trace>
</inkml:ink>
</file>

<file path=customXml/item11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03.452"/>
    </inkml:context>
    <inkml:brush xml:id="br0">
      <inkml:brushProperty name="width" value="0.04667" units="cm"/>
      <inkml:brushProperty name="height" value="0.04667" units="cm"/>
      <inkml:brushProperty name="fitToCurve" value="1"/>
    </inkml:brush>
  </inkml:definitions>
  <inkml:trace contextRef="#ctx0" brushRef="#br0">4 11 556,'-2'-5'0,"0"4"122,2-1-30,0-1-24,0 3-23,0 0-37,0 0-8,4 0 0,0 0 0,0 3-2,2 3 2,-2-2 0,4 0-109,-4 2-22,3-3-28,-3 1-58,0 2-41</inkml:trace>
</inkml:ink>
</file>

<file path=customXml/item1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12.271"/>
    </inkml:context>
    <inkml:brush xml:id="br0">
      <inkml:brushProperty name="width" value="0.04667" units="cm"/>
      <inkml:brushProperty name="height" value="0.04667" units="cm"/>
      <inkml:brushProperty name="fitToCurve" value="1"/>
    </inkml:brush>
  </inkml:definitions>
  <inkml:trace contextRef="#ctx0" brushRef="#br0">-2-1 326,'0'-1'0,"0"0"194,0-1-71,0 2-22,0 0 2,0 0-42,2 0-22,3 6 42,2 1-1,7 4-27,1 3-12,-1 1-12,7 5 5,-3 1-5,7 7-7,-4-2-9,1 5-6,-1-1-3,0-1-2,-1-1-4,-1-2 4,-3-3 1,0-2-4,-2-4 1,-1-5 0,-4-2 0,0-8-36,-2 0-24,1-1-38,-4-1 10,1-1-75,0-3-80,0-3-84</inkml:trace>
</inkml:ink>
</file>

<file path=customXml/item12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06-10T09:14:23.218"/>
    </inkml:context>
    <inkml:brush xml:id="br0">
      <inkml:brushProperty name="width" value="0.06667" units="cm"/>
      <inkml:brushProperty name="height" value="0.06667" units="cm"/>
      <inkml:brushProperty name="fitToCurve" value="1"/>
    </inkml:brush>
  </inkml:definitions>
  <inkml:trace contextRef="#ctx0" brushRef="#br0">0 257 892,'0'-8'0,"5"-3"0,1 0 67,0-5-4,1-1 10,-1-2-4,3 0-43,-1-6-10,1 2-9,3-2-6,-3 2-1,-2 3 0,1 4 0,-1 4 2,-4 4-4,-1 5 4,0 2 0,-2 1 0,0 2-4,0 8 4,0 2 1,0-1-3,0 5 0,0-1 0,-2 5 3,0 1-3,-1 1 0,1-1 4,0-2-1,2-1-5,-3-5 4,1 0 8,0-5 6,2-3-5,0-4-1,0-1-9,4 0 2,3-6 9,2-5-2,0-1-9,3-1-1,-3-1 0,2 1 1,1-4-1,1 2-7,0-3 2,0 1 1,-1 2 0,-1 2 3,-4 5 1,-3 3 0,-2 4-1,0 1 3,-2 1 3,0 4 9,0 2 14,0 4 3,-2 2-8,-2 4-3,0 0 0,1 1-7,-1 1-2,2 1 0,-2-3-3,1 0-10,1-1 1,2-3 2,0-2-1,0-4 0,0-3-11,0-2-33,2-1-85,3-1-51,1-5-72,1-4-280</inkml:trace>
</inkml:ink>
</file>

<file path=customXml/item12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12.350"/>
    </inkml:context>
    <inkml:brush xml:id="br0">
      <inkml:brushProperty name="width" value="0.04667" units="cm"/>
      <inkml:brushProperty name="height" value="0.04667" units="cm"/>
      <inkml:brushProperty name="fitToCurve" value="1"/>
    </inkml:brush>
  </inkml:definitions>
  <inkml:trace contextRef="#ctx0" brushRef="#br0">3 12 278,'0'-2'0,"-3"2"153,3 0-89,0 2-21,0 1 43,5 2 2,0 4-23,-1 1-8,4 3-7,-1 1-15,0 4 1,2 0 6,1 0 0,-3 3-18,5-5-11,0 2-6,-2-3-3,1 0-4,-1-3 0,-3-4 3,3-1-2,-4-4-1,4-2 0,0-1 7,-5-8-4,4-2-2,0-5 3,-3-4-1,3 1-1,1-4 10,2-2 1,-1 0-5,1 0-4,0 4-2,0 2 0,-3 6-2,1 2 0,0 1-40,-3 6-60,0 1-86,0 2-209</inkml:trace>
</inkml:ink>
</file>

<file path=customXml/item12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12.364"/>
    </inkml:context>
    <inkml:brush xml:id="br0">
      <inkml:brushProperty name="width" value="0.04667" units="cm"/>
      <inkml:brushProperty name="height" value="0.04667" units="cm"/>
      <inkml:brushProperty name="fitToCurve" value="1"/>
    </inkml:brush>
  </inkml:definitions>
  <inkml:trace contextRef="#ctx0" brushRef="#br0">-1 149 541,'0'-12'0,"0"-1"113,5-5-38,2 0-21,2 0 2,3 2 4,0 3-3,0 5-4,0 0-9,-2 0-7,1 2-7,-1 5-14,0-1-8,-1 2 1,-2 4 0,0 4-2,-3 4 3,-1 0 14,0 7-8,-3 2-9,0 0-4,-6 3 1,0-1-6,-1-3 1,-1-1 2,4-4 1,-2-5-4,4-2 0,2-4 2,0-3 0,2-1-3,6-7 0,-1-7-13,5-1 2,-2-3 0,4-3-8,0-3-4,1 0-5,3-1-20,1 4-3,-2 0 15,2 4 21,-7 5 18,-2 4 0,-4 8 0,0-2 1,-4 2 7,0 7 19,-2 1-4,2 2 0,1 3-4,1 0-5,1-1-6,-2 5-3,-1-2 2,0 2-9,1 0 2,0 3 0,-3-2 4,2-3-6,-2 0 0,2-4 2,0-3-100,1-3-9,1-2-72,1-3-200</inkml:trace>
</inkml:ink>
</file>

<file path=customXml/item12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06-11T09:16:46.511"/>
    </inkml:context>
    <inkml:brush xml:id="br0">
      <inkml:brushProperty name="width" value="0.06667" units="cm"/>
      <inkml:brushProperty name="height" value="0.06667" units="cm"/>
      <inkml:brushProperty name="fitToCurve" value="1"/>
    </inkml:brush>
  </inkml:definitions>
  <inkml:trace contextRef="#ctx0" brushRef="#br0">119 147 575,'-7'0'0,"-1"1"134,-3 7-50,-2 0-18,0 7-4,-1 1-10,1 1-13,0 2-10,2-2-15,3-1-8,4-2-2,1-1 2,3-4-6,5-3 0,-1-3-2,5-2 2,1-1 3,1-2-3,-3-5 3,7 0-5,-2-2-18,0 0-4,-2 1-17,-5-1 11,3 0 3,-3 4 15,-2 0 4,-1 1-4,-1 1 5,-2 3 9,0 0-4,0 0 1,-5 0-7,3 2 0,-4 3 3,1 4 2,1-1-1,0 3-10,2-2 6,2 1 5,0 2 1,0-1-1,0 0 1,2 0 2,0-1 0,4-2 0,3-3-3,-2-1 3,1-4 0,5-1 0,-2-5 0,2-3 1,0-1-1,-1-4 0,1-1 0,0-2 2,2-2-2,-7-1-15,3-2-24,0-5-21,-3-3-14,-1-3-51,-1 2-27,3-2 6,-5 8 11,3 7 133,-7 4 4,0 5 271,0 4-120,-5 3-22,1 2-25,2 0-39,-5 2-20,3 5 8,2 3-7,-2 4 0,1 1 7,1 3-19,0 1-12,0 3-8,0 1-4,0 4-4,2-2-4,0 0-2,0 0-3,0-3-2,0-2-28,2-1-53,2-2-73,0-4-11,3-4-189</inkml:trace>
</inkml:ink>
</file>

<file path=customXml/item12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12.308"/>
    </inkml:context>
    <inkml:brush xml:id="br0">
      <inkml:brushProperty name="width" value="0.04667" units="cm"/>
      <inkml:brushProperty name="height" value="0.04667" units="cm"/>
      <inkml:brushProperty name="fitToCurve" value="1"/>
    </inkml:brush>
  </inkml:definitions>
  <inkml:trace contextRef="#ctx0" brushRef="#br0">258 6 721,'0'-4'0,"-2"2"82,-5 2-12,0 0-40,-5 2 0,-3 3 1,-6 2-16,2 5-11,-3 1-5,1 0 1,0 1 0,2-3 0,3-1 0,4 0-2,5-2 2,5 1 0,-1-3 0,3-2-4,5-2 2,-1-2 1,6 0-4,2 3 5,3-3 0,-2 1-18,2 1 7,-2-2-11,-1 2-12,0 3 3,0-2 10,-3 2 11,1 1 4,-3-2 2,-2 0 4,-3 2 0,1 0 2,-1-1-2,-2 0 65,-5 1-29,-2 0 1,-2 0-6,-3-1-13,-5-2-11,-2 1-2,1-3-4,-4 2-2,3 2 1,1-1-2,0 2 1,5-4-16,1 1-2,2-2-32,3 2-16,5 0-6,-4-2-40,6 1-13,0-2-44,6 0-25</inkml:trace>
</inkml:ink>
</file>

<file path=customXml/item12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03.304"/>
    </inkml:context>
    <inkml:brush xml:id="br0">
      <inkml:brushProperty name="width" value="0.04667" units="cm"/>
      <inkml:brushProperty name="height" value="0.04667" units="cm"/>
      <inkml:brushProperty name="fitToCurve" value="1"/>
    </inkml:brush>
  </inkml:definitions>
  <inkml:trace contextRef="#ctx0" brushRef="#br0">16 48 308,'-3'0'0,"-2"-1"189,2-1-79,0 2-48,1 0-2,2 0 3,-3 0-12,3 0-15,3 0-10,-1-1 3,6-2 1,3 1-6,3-3-9,2 1-11,3-3-1,0 0-1,2 0-1,3 1-2,1 1-16,-4 5-51,1 0-86,-3 0-65,-6 3-157</inkml:trace>
</inkml:ink>
</file>

<file path=customXml/item12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03.505"/>
    </inkml:context>
    <inkml:brush xml:id="br0">
      <inkml:brushProperty name="width" value="0.04667" units="cm"/>
      <inkml:brushProperty name="height" value="0.04667" units="cm"/>
      <inkml:brushProperty name="fitToCurve" value="1"/>
    </inkml:brush>
  </inkml:definitions>
  <inkml:trace contextRef="#ctx0" brushRef="#br0">110 84 264,'8'0'0,"0"-1"292,0 1-146,0 0-24,0 0-33,0-2-16,0 0 7,0 0-15,-2-2-12,0-2 2,-1 0-22,-1-1-4,0-2-4,0-2-12,-4 2-6,0 0-3,-2 0 4,-4 5-3,-5 1-2,-3 3 1,-4 4-4,-4 5 0,2 3 0,-2 3 0,0 3-1,2-1 1,4 1 0,4 0-1,2-3 1,4 1 0,6-2-4,0 1 5,6-5-2,8-2-2,0 1 2,6-7 0,4 1-13,4-3-22,4-1-25,2-3-39,-1-5-3,1 1-39,0-4-69,-2 1-81</inkml:trace>
</inkml:ink>
</file>

<file path=customXml/item12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06-10T09:16:52.117"/>
    </inkml:context>
    <inkml:brush xml:id="br0">
      <inkml:brushProperty name="width" value="0.06667" units="cm"/>
      <inkml:brushProperty name="height" value="0.06667" units="cm"/>
      <inkml:brushProperty name="fitToCurve" value="1"/>
    </inkml:brush>
  </inkml:definitions>
  <inkml:trace contextRef="#ctx0" brushRef="#br0">121 0 839,'-7'11'0,"1"5"34,-3 5 67,3 3 29,-2 4-51,-1 5-27,1 4 6,-3 4-30,0 0-21,-1 0-4,1-3 1,4-3-8,-1-4 2,4-5-17,2-6-21,-1-4 15,3-6-44,0-5-51,1-4-8,3-3 8,2-7-34,0-4-118,-1-5 17</inkml:trace>
</inkml:ink>
</file>

<file path=customXml/item12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06-11T09:50:34.945"/>
    </inkml:context>
    <inkml:brush xml:id="br0">
      <inkml:brushProperty name="width" value="0.04667" units="cm"/>
      <inkml:brushProperty name="height" value="0.04667" units="cm"/>
      <inkml:brushProperty name="fitToCurve" value="1"/>
    </inkml:brush>
  </inkml:definitions>
  <inkml:trace contextRef="#ctx0" brushRef="#br0">30 74 378,'0'-1'0,"0"1"112,2 0-50,-2 0-6,0 0 0,0 3 35,0 1-30,0 8-15,0-4-9,-2 3-22,-1 0-8,-2 2-6,2-1 1,0 3-1,0 1-1,1 0 0,-4 0 0,6-2 0,-2 0 0,2-1 0,0-3 0,0-1-1,-3-2 1,3-1-3,0-3 1,0-1-1,0 1 0,0-3 1,3 0-6,-3 0 0,0-3 10,0-2-2,0-3 0,2-2 0,-2 4 0,6-4 0,-6-1-3,2 0 3,-2-2-5,6-3 5,-1-1 0,1-2-2,-1 1 2,3 2 0,-2 2 0,2 0 0,-3 1 16,3 2-6,0 0 5,1 3 4,-4-4-5,3 1-4,0 3 1,0-1-2,-2 4-6,2 0-3,-5 0 0,2 4 0,3 1 0,-5 0-2,2 0 2,3 5-31,-5 1-20,5-1-5,-5 0-5,0 4-66,5-1-40,-6 0-63</inkml:trace>
</inkml:ink>
</file>

<file path=customXml/item12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06-11T09:19:13.598"/>
    </inkml:context>
    <inkml:brush xml:id="br0">
      <inkml:brushProperty name="width" value="0.06667" units="cm"/>
      <inkml:brushProperty name="height" value="0.06667" units="cm"/>
      <inkml:brushProperty name="fitToCurve" value="1"/>
    </inkml:brush>
  </inkml:definitions>
  <inkml:trace contextRef="#ctx0" brushRef="#br0">20 85 422,'0'-12'0,"2"0"94,2-1-54,7 1 16,-3 1 22,3 1-5,6 5-12,-2-2-7,3 5-21,-3 2-3,2 0 0,0 7 6,1 6-7,-1 4-2,-4 3-10,-2 2-6,-4 1-5,-7 2-2,0-2 3,-3 0 5,-5 0-3,-5 0-1,0-1-5,-5 0-2,-1-3-1,-3-3 0,1-1 0,1-7 0,3-1-24,2-5 12,2-2-14,0-2-12,0-6 7,4 0 10,7 0 8,0 0 7,2 1 4,7 1-1,-1 1 2,3 0-2,1 2 4,1 3 13,2 0 10,2 4 1,-4 4-5,4-1 6,0 5 1,-2-2 0,4 3-4,-6 0 14,4 2-10,1-3-14,-1 1-4,0-1-1,0-3-1,-2-2-3,0-1-2,2-1 0,1-2-2,-4-2 0,4-1 1,-4 0-1,6-2 5,-5-2-5,-3-1 0,3-1 0,-2-1-1,2 0-8,-2-5 5,-3-1-2,1 2-3,-2-5 3,-3 0 1,-2 4 0,-2-3 3,0 3 0,-4 0 2,-3 0 0,1 2 2,-3 5-2,1 3 0,-1 0 1,0 2-1,3 0 0,-1 3 1,1 3 9,-1 4 2,1 5 1,2-3 0,-3 5 0,5 0 0,2-1-3,0 4-6,4-3-4,3 1 0,1-3 1,1-1-1,2-2 0,2-3 0,0 0 0,2-5-36,0 5-24,0-6-23,0 0-38,0-2-8,0-1-16,-2-3-79,2-1-16</inkml:trace>
</inkml:ink>
</file>

<file path=customXml/item1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03.359"/>
    </inkml:context>
    <inkml:brush xml:id="br0">
      <inkml:brushProperty name="width" value="0.04667" units="cm"/>
      <inkml:brushProperty name="height" value="0.04667" units="cm"/>
      <inkml:brushProperty name="fitToCurve" value="1"/>
    </inkml:brush>
  </inkml:definitions>
  <inkml:trace contextRef="#ctx0" brushRef="#br0">-1-6 584,'0'-3'0,"0"2"196,0 1-82,0 0-10,0 8-37,2 8 15,0 7-15,2 6-17,2 4-18,-2 1-22,-2 4-9,2 1 0,-2 0-1,0 0 0,-2-4-94,2-4 3,0-2-16,-2-9-49,2-6 19,0-8-13,-2-5-45,2-2 8</inkml:trace>
</inkml:ink>
</file>

<file path=customXml/item13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03.365"/>
    </inkml:context>
    <inkml:brush xml:id="br0">
      <inkml:brushProperty name="width" value="0.04667" units="cm"/>
      <inkml:brushProperty name="height" value="0.04667" units="cm"/>
      <inkml:brushProperty name="fitToCurve" value="1"/>
    </inkml:brush>
  </inkml:definitions>
  <inkml:trace contextRef="#ctx0" brushRef="#br0">27-1 731,'1'0'0,"-1"5"98,0 6 14,0 3-21,0 4-22,0 4-13,-3 3-11,-1 2-4,0 1-10,-2-1-21,2 1-8,0-1-2,4-3 0,-2-3 0,2-4 0,0-5-44,2-5-8,2-3-36,-2-2-25,2-2-48,-2 0-73,-2-5-76</inkml:trace>
</inkml:ink>
</file>

<file path=customXml/item13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03.463"/>
    </inkml:context>
    <inkml:brush xml:id="br0">
      <inkml:brushProperty name="width" value="0.04667" units="cm"/>
      <inkml:brushProperty name="height" value="0.04667" units="cm"/>
      <inkml:brushProperty name="fitToCurve" value="1"/>
    </inkml:brush>
  </inkml:definitions>
  <inkml:trace contextRef="#ctx0" brushRef="#br0">49 23 575,'-4'0'0,"4"0"0,0 5 117,0-1-92,2 5-9,4-1-1,2 4-5,2 1-8,0-2 3,4 1 0,-2 1 0,0 2-2,0 1 6,0-1-3,-6 1 11,2 0 2,-2-2 3,-4 0-13,-2 0-7,0-3 1,-4 1 2,-4-4 0,-4-3 6,-2-1 5,0 0-8,-2 0-5,-2-2-6,4-2 6,-2 0-2,4-3-1,0-4-1,4 1 1,0-4 0,2 0 0,4-2 0,2 3 0,0-5-6,8 1 1,0-1 0,6-2-1,-2 3-6,2-1-16,2 1-7,0 0-13,0-1-3,-2 1 24,-2-3 8,-2 1 2,-4 1 15,-2 1 4,0 1-2,-4 5 0,0 2 12,-6 2 9,-2 3-13,-4 0-1,-2 1-2,4 5-3,0-2-2,2 2 0,-2-1 0,4 1 0,2 0-21,2 0-11,0 0-26,2-1-38,2 1-19,2 0-50</inkml:trace>
</inkml:ink>
</file>

<file path=customXml/item13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12.375"/>
    </inkml:context>
    <inkml:brush xml:id="br0">
      <inkml:brushProperty name="width" value="0.04667" units="cm"/>
      <inkml:brushProperty name="height" value="0.04667" units="cm"/>
      <inkml:brushProperty name="fitToCurve" value="1"/>
    </inkml:brush>
  </inkml:definitions>
  <inkml:trace contextRef="#ctx0" brushRef="#br0">0 24 320,'0'-7'0,"0"1"152,0 1-38,0 1-19,0 1-15,0 3-13,2 0-27,-2 0-21,0 0-12,0 7-4,3 3 68,-1 9 6,0 3-43,-2 4-11,0 5-2,0 3-12,2 1-5,0 0-4,1-1 0,-1-4 3,1-2-5,1-2-3,-2-5-26,0-4-24,-2-2-3,0-2-11,0-3-22,0-4-16,0-1-46,-2-2-133</inkml:trace>
</inkml:ink>
</file>

<file path=customXml/item13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06-10T09:17:56.960"/>
    </inkml:context>
    <inkml:brush xml:id="br0">
      <inkml:brushProperty name="width" value="0.06667" units="cm"/>
      <inkml:brushProperty name="height" value="0.06667" units="cm"/>
      <inkml:brushProperty name="fitToCurve" value="1"/>
    </inkml:brush>
  </inkml:definitions>
  <inkml:trace contextRef="#ctx0" brushRef="#br0">92 130 868,'-12'-2'0,"5"2"112,-4 0-30,-1 7-17,3 2-13,-2 3-19,3 3-15,-1 5-11,1 2-2,5 2 6,1 1 2,2-2-1,0-1 1,0-3-1,5-4-8,3-5-7,3-3 1,0-3 2,4-4 0,-1-6 0,1-5-16,2-6 1,-3-1-8,1-3-9,-1-3 0,1 1-3,-8-3-2,1-2 1,-1-2 2,-5-1-2,0 0 18,-2 1 4,-2 4 13,0 5 2,-2 9 38,-3 4 35,1 6-14,-1 2-15,-3 7-21,3 7-20,-1 2 4,5 4-7,-3-1 1,4 2 6,0-1-6,0 2 3,2 1 4,0 0-2,0 0-6,4 0 1,2 2-3,-1-4-4,5-2-20,-3-3-65,5-3-18,-1-4-20,-2-3-88,1-1-29,3-5-49</inkml:trace>
</inkml:ink>
</file>

<file path=customXml/item13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06-11T09:17:32.848"/>
    </inkml:context>
    <inkml:brush xml:id="br0">
      <inkml:brushProperty name="width" value="0.06667" units="cm"/>
      <inkml:brushProperty name="height" value="0.06667" units="cm"/>
      <inkml:brushProperty name="fitToCurve" value="1"/>
    </inkml:brush>
  </inkml:definitions>
  <inkml:trace contextRef="#ctx0" brushRef="#br0">0-1 438,'0'0'0,"0"0"153,2-1-63,3 1-10,-3 0-5,2 4-17,5 1-1,-5 0 2,7 3-14,-2 1-11,1-2 2,3 7-8,0-1-2,0 1 3,0 3-4,0-3-11,2 3-1,-2-2 0,2-1 2,-2 0-3,0 0 0,0 1-4,-2 3-3,-2-1-3,0 1-1,-3-5 0,-1 1 1,1-1 1,1-2 0,-3-1 1,0-1-3,1-2 1,-1 0 0,0-3-2,-2-1 0,0-3 0,1 1 1,1-1 0,-2 1-1,2-1 0,-1 0 3,-1 0-4,2-1 1,-2 0 0,2 1 1,1-2-1,-3-1-2,2 0 3,3 0-1,-3 0 0,5-4-4,1 1 3,-1-3-4,2 1 5,0-2 0,-3-2-3,5 1 2,0 1 1,0-3 0,4-2 0,0 0-4,1-3 1,-1 0-1,3 2-1,-5 1 1,2-2-2,-1 1-7,-1 0-14,0-1-9,2 4-8,-4-2-26,0 4-14,-2 1-33,-3 1-64,-3 3-82,-1-2-186</inkml:trace>
</inkml:ink>
</file>

<file path=customXml/item13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03.309"/>
    </inkml:context>
    <inkml:brush xml:id="br0">
      <inkml:brushProperty name="width" value="0.04667" units="cm"/>
      <inkml:brushProperty name="height" value="0.04667" units="cm"/>
      <inkml:brushProperty name="fitToCurve" value="1"/>
    </inkml:brush>
  </inkml:definitions>
  <inkml:trace contextRef="#ctx0" brushRef="#br0">272 1 373,'-4'-1'0,"2"1"159,-2 0-97,-1 3 0,-1 7-16,0 3 10,-4 8 7,-2 4-9,-5 9-13,0 6-2,-4 8-14,-2 4-11,0 2-13,-2-2-1,4-1 0,0-9 0,7-6 0,1-8-16,5-7-4,1-4-1,5-8-25,2-5-43,0-4-31,7-4-61,3-9-97</inkml:trace>
</inkml:ink>
</file>

<file path=customXml/item13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03.516"/>
    </inkml:context>
    <inkml:brush xml:id="br0">
      <inkml:brushProperty name="width" value="0.04667" units="cm"/>
      <inkml:brushProperty name="height" value="0.04667" units="cm"/>
      <inkml:brushProperty name="fitToCurve" value="1"/>
    </inkml:brush>
  </inkml:definitions>
  <inkml:trace contextRef="#ctx0" brushRef="#br0">92 98 674,'-6'5'0,"4"9"152,-4 4-86,2 5-3,-2 3-29,2 2 9,-4 3 1,2 2-15,0 3 5,0 3-3,-4 2-12,2-1-15,-2-5-4,4-6 0,2-7 0,4-9-10,0-6 1,0-7-1,2-1 2,2-12 10,2-4-4,0-9-5,2-6 10,-2-2-2,2-5-2,2-2 1,0-4 0,2-1 1,0 0-1,0-2-1,2 7 1,0 7 0,-2 7 12,2 8 41,-5 6 3,3 2-17,-2 8-4,0 1-23,2 2-9,-2 2 0,0 4 3,0 3-2,-2 2-2,0-1 5,-4 6 4,-2-3-3,-2 6 3,-6 3 0,-4 0-9,-4 0-1,0-2 0,-2 0 0,2-5-2,2-1-35,2-5-51,5-5-27,5-1-27,0-3-82,5-6 26,5-2-83</inkml:trace>
</inkml:ink>
</file>

<file path=customXml/item13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03.530"/>
    </inkml:context>
    <inkml:brush xml:id="br0">
      <inkml:brushProperty name="width" value="0.04667" units="cm"/>
      <inkml:brushProperty name="height" value="0.04667" units="cm"/>
      <inkml:brushProperty name="fitToCurve" value="1"/>
    </inkml:brush>
  </inkml:definitions>
  <inkml:trace contextRef="#ctx0" brushRef="#br0">16 0 552,'0'4'0,"0"9"79,-2 5 1,2 9-25,-2 6-15,0 4-13,0 4-21,-2 1-2,2 1-4,0-5 0,2-2-4,0-8-4,0-5-3,4-6-4,-2-7 3,0-3 1,2-3-10,-2-4-17,2-4 10,0-3 9,0-3-28,-4-3 5,2 1 11,-2-3-19,0 1-49,-2-4 5,-2-1-33,2-5-9</inkml:trace>
</inkml:ink>
</file>

<file path=customXml/item13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06-11T09:50:41.213"/>
    </inkml:context>
    <inkml:brush xml:id="br0">
      <inkml:brushProperty name="width" value="0.04667" units="cm"/>
      <inkml:brushProperty name="height" value="0.04667" units="cm"/>
      <inkml:brushProperty name="fitToCurve" value="1"/>
    </inkml:brush>
  </inkml:definitions>
  <inkml:trace contextRef="#ctx0" brushRef="#br0">33-2 483,'0'0'0,"2"0"202,-2 8-124,0-2-10,0 4-20,0 2-11,0 0-23,-2 2-8,2-1-6,-6 3 0,6-2 2,-3-1-2,1 1 0,2-1 0,-3-4 0,0 3 1,-2-3-1,2-3 0,1-1 2,-1 0-4,0-3 4,3-2-2,0 0 0,0-2-10,0-4 4,0 1 0,0 0-5,3-3 3,0 0 3,-3 0 5,0-3 0,0 1 0,2-1 0,1-1 0,0 2 0,2-3 0,0 2 0,4 2 0,-4-1 0,3 0 0,0 2 7,0-1-1,-2 2 8,2 3-2,0 1-2,-3-1-3,1 3-3,-1 1-6,1 0 2,-1 0 0,1 0-46,-1 3-7,0 2-35,1 3-50,-4-4-54,4 1-80</inkml:trace>
</inkml:ink>
</file>

<file path=customXml/item13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06-11T09:19:24.994"/>
    </inkml:context>
    <inkml:brush xml:id="br0">
      <inkml:brushProperty name="width" value="0.06667" units="cm"/>
      <inkml:brushProperty name="height" value="0.06667" units="cm"/>
      <inkml:brushProperty name="fitToCurve" value="1"/>
    </inkml:brush>
  </inkml:definitions>
  <inkml:trace contextRef="#ctx0" brushRef="#br0">5 0 617,'-4'3'0,"4"1"161,-2 1-66,2 2-13,0 2-2,0 3-14,0 2-15,2 1-6,2 3-14,0 0-10,3 1 7,-3-2-9,3 1 1,2-2-2,-3-3-12,1-1 0,-1-3-3,3-5-4,0-4 2,0 0 7,3-7 1,1-6-3,-1-4-4,1 0 0,-2-3-1,3 0-2,-3 0 2,-3 3-2,1-1-46,0 6-24,-1 0-21,-1 0-39,3 7-28,-1-2-60,-5 3-247</inkml:trace>
</inkml:ink>
</file>

<file path=customXml/item1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03.566"/>
    </inkml:context>
    <inkml:brush xml:id="br0">
      <inkml:brushProperty name="width" value="0.04667" units="cm"/>
      <inkml:brushProperty name="height" value="0.04667" units="cm"/>
      <inkml:brushProperty name="fitToCurve" value="1"/>
    </inkml:brush>
  </inkml:definitions>
  <inkml:trace contextRef="#ctx0" brushRef="#br0">192 0 746,'-10'-1'0,"0"1"0,-6 0 64,2 4-27,0-1 3,2 6 7,0-1-25,4 1-14,-1 1-5,7-2 9,2 2 4,2-1-8,5-4-4,-1 5-4,4-3 0,0 0 0,0-1 5,4 0-4,-2-2 2,0 4-4,0 0 2,2-3 1,-6 1-1,2-1 0,-2 3 12,-4-1 15,0 0-5,-4 0-3,0-1-3,-4 0 3,-2-1 0,-4-1-5,0 1-4,-4 0-8,0-1-1,-4 0-2,0-3 0,-2-1 0,-3 0-5,5 0-32,1 0-47,1 0-57,2 0-6,2 0-70,-2 1-230</inkml:trace>
</inkml:ink>
</file>

<file path=customXml/item14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03.376"/>
    </inkml:context>
    <inkml:brush xml:id="br0">
      <inkml:brushProperty name="width" value="0.04667" units="cm"/>
      <inkml:brushProperty name="height" value="0.04667" units="cm"/>
      <inkml:brushProperty name="fitToCurve" value="1"/>
    </inkml:brush>
  </inkml:definitions>
  <inkml:trace contextRef="#ctx0" brushRef="#br0">151 118 650,'-6'-5'0,"0"3"47,0 0-25,1 2 39,-1 4 5,-2 4-5,0 3-23,-4 5-12,2 1 7,-2 4 1,0 0-6,0 3 0,0 3-10,2 0-11,0-1-3,0-1-2,6-3 4,4-4 2,0-6 1,6-1-1,6-6-3,4-5-2,2 0-1,4-7 1,4-6-3,0-5 0,-3-3-15,1 0-10,-2 0-3,-2-4 6,-1-1 2,-3-2-4,-2-3-2,2-3 8,-6-1-2,2 1-6,-4 4 5,-2 6 13,-4 7 6,-2 6 4,-2 4 33,-4 5 17,-4 2-23,4 2-15,-2 6 1,0 4-1,0 4 8,0 4 2,0 4-2,0-1 5,2 4 17,0 1-21,2 2-5,2-4-5,-2 1-2,4-3-4,2 1-7,4-7 0,4-4 0,2-4 2,2-5-2,2-5 6,0 0-4,2-9 1,2-2-5,-2-3-11,2-1-11,-2-2-16,-4 0-14,-2-3 16,-3 4-10,-1 0 21,-6 4 23,-2 3 6,-4 4-2,-4 3 0,-1 2 31,-3 3-24,4 7 1,-2-1 1,4 5 2,0 3-8,4-2-3,0 3 0,0-3 0,2 2 0,0 0-20,4-2-44,6-4-59,2-2-67,0-4-41,2-4-83</inkml:trace>
</inkml:ink>
</file>

<file path=customXml/item14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06-10T09:15:37.012"/>
    </inkml:context>
    <inkml:brush xml:id="br0">
      <inkml:brushProperty name="width" value="0.06667" units="cm"/>
      <inkml:brushProperty name="height" value="0.06667" units="cm"/>
      <inkml:brushProperty name="fitToCurve" value="1"/>
    </inkml:brush>
  </inkml:definitions>
  <inkml:trace contextRef="#ctx0" brushRef="#br0">202 72 619,'-6'-10'0,"2"0"50,-1 1 77,-1 0-18,-2-1-53,3 3-32,-5 0 9,3 1 8,-3 5-17,-1 0-16,0 0 1,-1 1 0,-1 3-5,0 4-1,0 4-2,-1 2-1,1 2 0,0 5-5,2 1 5,3-1 0,4 3 4,1-1 1,3-3-2,0-3 2,5-4-6,5-2 1,1-3 0,2-4 8,2-1-1,0-2-2,1-5-3,-1-3 4,-2-4-1,2 2-1,-2-4-3,-3-1-1,-1 2 0,-1-2-1,-1 3 1,-5 0 0,-2 2 6,0 7 1,0-2 4,-2 5-2,-2 0-5,1 5-7,-1 2-4,-2 3 5,4 4-1,-1-3-4,1 3 5,0 1-1,2 0-1,0 2-9,2 0-28,1 0-53,1 1-118,0-3-223</inkml:trace>
</inkml:ink>
</file>

<file path=customXml/item14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12.386"/>
    </inkml:context>
    <inkml:brush xml:id="br0">
      <inkml:brushProperty name="width" value="0.04667" units="cm"/>
      <inkml:brushProperty name="height" value="0.04667" units="cm"/>
      <inkml:brushProperty name="fitToCurve" value="1"/>
    </inkml:brush>
  </inkml:definitions>
  <inkml:trace contextRef="#ctx0" brushRef="#br0">141 0 527,'-17'0'0,"3"5"2,-4 5-2,1 3 120,3 4-60,0 5-23,-3 2-1,5 1-3,2 2-15,3-4-8,5-2-6,2-3 1,0-3-6,7-5 1,3-3 0,2-4 0,4-3 0,-1-2 0,-2-5 0,7-7 0,-3-3-22,-2-2 4,2-3 7,-5 1 1,2-1 7,-5 5 4,-1 0 1,-6 4-2,1 7 0,-3 0 0,-3 3 51,-4 3-13,2 0-9,-2 3-10,2 7-1,-2 2-4,3 1-2,-4 4-4,6 0-8,0 3 0,2-2 0,0 3 0,0-6 0,2 2 0,5-1 0,-2-5-35,4-1-22,1-3 4,0-6-25,1-1-66,1-3-64,0-7-53</inkml:trace>
</inkml:ink>
</file>

<file path=customXml/item14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06-10T09:14:14.283"/>
    </inkml:context>
    <inkml:brush xml:id="br0">
      <inkml:brushProperty name="width" value="0.06667" units="cm"/>
      <inkml:brushProperty name="height" value="0.06667" units="cm"/>
      <inkml:brushProperty name="fitToCurve" value="1"/>
    </inkml:brush>
  </inkml:definitions>
  <inkml:trace contextRef="#ctx0" brushRef="#br0">4 162 650,'0'0'0,"0"0"83,2 0-20,0 0 9,-1 0 31,3 0-13,2 0-31,1 0-21,1-1-2,0-4-7,4 1-9,-1-2-5,2-2-8,1 1-5,-5-5-2,1 1 0,0-1 4,-3-3-4,1 2 0,-2 0-4,-3-3-1,-1 4-24,-2 0-7,0 2 14,-5 5 12,-3 5-5,-1 0 2,-1 0 8,-4 8 1,1 2 3,-2 3-1,0 2 4,1 2 0,4-1 2,1 3 3,1-2 5,0 1 1,3-5 6,3 4 3,0-4-6,2-1-8,2 2-3,4-5-6,1-1 1,4 0 0,-1-3 0,0-3 0,2-1-40,-1-2-26,2 1-3,0-2-17,-3-3-24,0 1-5,0-3-37,-1 2-153</inkml:trace>
</inkml:ink>
</file>

<file path=customXml/item14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06-11T09:17:49.715"/>
    </inkml:context>
    <inkml:brush xml:id="br0">
      <inkml:brushProperty name="width" value="0.06667" units="cm"/>
      <inkml:brushProperty name="height" value="0.06667" units="cm"/>
      <inkml:brushProperty name="fitToCurve" value="1"/>
    </inkml:brush>
  </inkml:definitions>
  <inkml:trace contextRef="#ctx0" brushRef="#br0">0 0 633,'0'3'0,"0"1"55,0 4 75,0 2-41,0-1-26,0 2-13,0-1-29,0 1-14,0-3-6,0 3-1,0-2 0,0-2-14,0-3-42,0-1-45,0-3-77,0 0-72,0-5-93</inkml:trace>
</inkml:ink>
</file>

<file path=customXml/item14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03.320"/>
    </inkml:context>
    <inkml:brush xml:id="br0">
      <inkml:brushProperty name="width" value="0.04667" units="cm"/>
      <inkml:brushProperty name="height" value="0.04667" units="cm"/>
      <inkml:brushProperty name="fitToCurve" value="1"/>
    </inkml:brush>
  </inkml:definitions>
  <inkml:trace contextRef="#ctx0" brushRef="#br0">-2 139 554,'0'1'0,"0"1"138,6 1-60,0-1 6,4-1-5,2-1-8,4 0-23,2-1-27,6-5-11,-2-1-9,2-4 1,1 0-2,-1-1 0,0-2 0,-4 1-9,-2-1-12,-6 1 8,-4 0 8,-4 4 5,-4 0 0,0 4 0,-6 1 1,-4-1-1,-2 5 2,-2 0-2,0 4 7,-4 4 4,0 0 2,-2 3 2,5 1 14,-1-3 19,6 0-9,2 2-2,2 0-2,4 0-7,0 0-4,2-1-3,4 1-4,2-2 3,6 2-1,2-1-8,4-1-3,1-2-6,5 1 0,4-1-1,2-1-2,2 0-36,2 1-59,0-1-104,-2 1-60,0-4-248</inkml:trace>
</inkml:ink>
</file>

<file path=customXml/item14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03.541"/>
    </inkml:context>
    <inkml:brush xml:id="br0">
      <inkml:brushProperty name="width" value="0.04667" units="cm"/>
      <inkml:brushProperty name="height" value="0.04667" units="cm"/>
      <inkml:brushProperty name="fitToCurve" value="1"/>
    </inkml:brush>
  </inkml:definitions>
  <inkml:trace contextRef="#ctx0" brushRef="#br0">83 0 638,'-2'2'0,"0"4"105,-2 5-52,0 2 3,-2 2 13,0 4-5,-2 2-10,2 5 1,-1 3 0,1 2-12,-4 0-12,2 5-15,2-4-6,0-2-6,4-2-3,2-5 0,0-3-1,2-3 0,4-7 0,2-1-20,-2-5-20,2-1-53,0-3-39,-1 0 14,1 0-29,-2-3-70,0-1-31</inkml:trace>
</inkml:ink>
</file>

<file path=customXml/item14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06-10T09:17:28.125"/>
    </inkml:context>
    <inkml:brush xml:id="br0">
      <inkml:brushProperty name="width" value="0.06667" units="cm"/>
      <inkml:brushProperty name="height" value="0.06667" units="cm"/>
      <inkml:brushProperty name="fitToCurve" value="1"/>
    </inkml:brush>
  </inkml:definitions>
  <inkml:trace contextRef="#ctx0" brushRef="#br0">104 0 834,'-10'3'0,"1"5"100,0 6 28,-1 1-43,2 4-50,0 1 3,1 6 7,-3 1-15,3 3-7,-2 4-5,3-3-13,0-2-6,3-4-5,1-4-17,2-3-17,5-5-46,3-4-50,3-5 15,2-4-105,0 0-54,0-3-108</inkml:trace>
</inkml:ink>
</file>

<file path=customXml/item14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06-10T09:16:22.121"/>
    </inkml:context>
    <inkml:brush xml:id="br0">
      <inkml:brushProperty name="width" value="0.06667" units="cm"/>
      <inkml:brushProperty name="height" value="0.06667" units="cm"/>
      <inkml:brushProperty name="fitToCurve" value="1"/>
    </inkml:brush>
  </inkml:definitions>
  <inkml:trace contextRef="#ctx0" brushRef="#br0">33 10 418,'3'-5'0,"-1"1"72,2 2 29,-4 2-11,0 0-28,2 8 21,-2 5 25,0 6-9,0 6-43,-2 4-8,-4 3 3,1 3-20,-2 3-13,-1-2-14,1 0-3,1-4-2,4-2-27,2-6-40,0-4-29,2-2-51,6-6-11,-3-4-108</inkml:trace>
</inkml:ink>
</file>

<file path=customXml/item14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06-11T09:50:49.758"/>
    </inkml:context>
    <inkml:brush xml:id="br0">
      <inkml:brushProperty name="width" value="0.04667" units="cm"/>
      <inkml:brushProperty name="height" value="0.04667" units="cm"/>
      <inkml:brushProperty name="fitToCurve" value="1"/>
    </inkml:brush>
  </inkml:definitions>
  <inkml:trace contextRef="#ctx0" brushRef="#br0">145 6 407,'-9'-3'0,"4"-1"159,-6 4-87,6 0 2,-3 0-8,0 5-10,-1 3-14,4 5-10,-6 1 1,3 2-12,-3 3 9,0 4 3,1 1-16,1 3 3,-1-5 0,1 3-4,4-5-6,5-6-7,0-5-3,3-1 0,5-3-2,3-5 2,0 0 3,5-5-3,0-4 0,0-2 0,1-2-21,-4 2 2,3-5-2,-2 0-2,-1 0 2,-2-2 11,-3 4 4,3 0-3,-8 3-2,2 1 5,-5 2 8,0 3-1,0 2 2,0 3 9,0 0 3,0 0-9,-5 5-4,5 1-1,-3 2-1,3 3 0,-3 1 3,1 3-4,2 0 2,0-1-1,0 5 2,0 2 5,0-2-7,0 3 0,0-4 27,2 0-28,4-4-5,2-5-23,0-4-13,0-2-34,3-3-38,3 0-50,-4-4-101,-1-4 10</inkml:trace>
</inkml:ink>
</file>

<file path=customXml/item1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12.355"/>
    </inkml:context>
    <inkml:brush xml:id="br0">
      <inkml:brushProperty name="width" value="0.04667" units="cm"/>
      <inkml:brushProperty name="height" value="0.04667" units="cm"/>
      <inkml:brushProperty name="fitToCurve" value="1"/>
    </inkml:brush>
  </inkml:definitions>
  <inkml:trace contextRef="#ctx0" brushRef="#br0">1 18 59,'0'-1'0,"0"-2"117,0 0-40,0 0-10,0 1 18,2-1 34,-2-2-26,2 5-11,-2 0-3,3 0-23,-3 0-22,0 4 32,3 5 13,-1 4-6,-2 8-12,2 0-32,1 4-23,1 2-6,-1-2 0,2 2 2,-1-2-3,-1-3-114,4-1 8,-4-4-33,-1-3-10,0-4-81</inkml:trace>
</inkml:ink>
</file>

<file path=customXml/item15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06-11T09:19:37.583"/>
    </inkml:context>
    <inkml:brush xml:id="br0">
      <inkml:brushProperty name="width" value="0.06667" units="cm"/>
      <inkml:brushProperty name="height" value="0.06667" units="cm"/>
      <inkml:brushProperty name="fitToCurve" value="1"/>
    </inkml:brush>
  </inkml:definitions>
  <inkml:trace contextRef="#ctx0" brushRef="#br0">212 30 750,'-6'-9'0,"-3"4"125,1-1-30,1 2 1,-3 1-12,-1 1-39,-1 2-23,-1 0-13,-2 6-6,-2 2-1,1-1-2,-2 5 0,5-4 0,7 1 0,-1 0 0,5 0-3,0-2-1,2 2 5,4-1-2,3-1-4,-1 1 8,5-1-5,2 1-1,1-2 3,1 2 0,0 1-41,-2-1 21,0 0 8,-5 1 5,-2-4 5,-2 3 0,-4-2 4,-4 2-1,-4 0-1,-7-4 8,-2 8-7,0-4 1,-3-2-2,0 0 0,3-1 2,1-3-2,1-2-9,4 0-2,4 0-20,3-1-15,4-2-14,0 0-37,2-4-28,9 1-45,2-6-108,3 3-12</inkml:trace>
</inkml:ink>
</file>

<file path=customXml/item15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12.439"/>
    </inkml:context>
    <inkml:brush xml:id="br0">
      <inkml:brushProperty name="width" value="0.04667" units="cm"/>
      <inkml:brushProperty name="height" value="0.04667" units="cm"/>
      <inkml:brushProperty name="fitToCurve" value="1"/>
    </inkml:brush>
  </inkml:definitions>
  <inkml:trace contextRef="#ctx0" brushRef="#br0">4511-4 286,'3'-3'0,"-3"3"257,0 0-157,0 3-48,0 4 9,-3 3-12,-1 1-26,4 4-8,-5 1-6,3 3 14,2-1 5,-5 3 7,5-3-17,0 3 0,-3-4-4,1 1-10,2-3-4,0-5 0,0-1 0,0-4 2,-2-1-2,2-1 0,0-3 0,0 0 4,-2 0 2,-1 0-3,-2-2-3,-2-1 0,2 2 0,-2 0 0,0-4 0,-2 5 0,-1-4 0,-2 3 0,0 0 0,0-1 0,-2-2 0,-5 2 0,5 0 0,-8 0-1,1 4 1,-6-2 1,-1 0-1,0 0-1,-3 0 1,0 0 1,-5 2-1,0 0 0,1 4 0,-2-1 0,0-1 0,-4 2 2,3-2-4,0 0 2,2-1 0,-2 0 2,4-1-2,-1-2 4,-1 0 12,6 0-6,-4 0-7,0 0-2,1 0 5,0 0-3,-3-3-2,2 1 4,3-1-4,-2 2-1,0-2 0,2 0 0,0 2 2,2-1-2,-1-2 0,4 3 0,-5-2 1,0-2-1,2 0 0,-4 1 0,4 0 0,1-1 0,-3 3 0,0-3 4,0 0-5,-2 2 2,-1 0-1,0 1 0,1 0 0,-2-1 0,-2 0 0,2 3 0,2-1 0,-5 1 0,4 0 0,-1-1 0,1-2 0,-4 1 0,0 2 0,0 0 0,2-3 0,1 2 0,-4 0 0,4-1 0,-3 1 0,-1 1 0,4-2 0,-1 1 0,0-2 0,1 1 0,-1-1 0,0 0 0,1 0 0,1 2 0,1-2 0,-3 1 0,0-1 0,3 1 0,-3 2 0,0-3 0,3 1 0,-2 2 0,1-3 0,1 1 0,-3-4 2,1 2-2,-4 0 0,4-2 0,-1 0 0,-5 1 0,6-1 0,-4 4 0,-1-4 14,4 3 1,1-3 0,-4 1 5,1-3-8,0 3-8,0 1-2,0 3 1,-2-2 0,1 1-2,-1 2 4,-1-3 3,4 3 1,-2-2 1,4-1 0,-1 1 7,0-1-5,3 3 2,2 0-2,-2 0-6,2 0 1,2 3 4,-4-3-3,4 5-5,-2-5-1,-2 0 0,2 0-1,-2 1-2,2-1 1,0 1 0,0 2 1,4 2-1,-1-4 1,1 2-1,2-2 0,1-1 0,5 2 0,2-2 0,9-3-66,8 0-50,0-4-75,13-8-300</inkml:trace>
</inkml:ink>
</file>

<file path=customXml/item15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03.387"/>
    </inkml:context>
    <inkml:brush xml:id="br0">
      <inkml:brushProperty name="width" value="0.04667" units="cm"/>
      <inkml:brushProperty name="height" value="0.04667" units="cm"/>
      <inkml:brushProperty name="fitToCurve" value="1"/>
    </inkml:brush>
  </inkml:definitions>
  <inkml:trace contextRef="#ctx0" brushRef="#br0">32-2 306,'-2'-1'0,"-2"1"242,0 3-143,2 4-39,0 4-2,0 5 0,2 1-13,-4 4-8,4 8 11,0 1-9,0 5 12,2 5 10,-2 2-16,0 9-10,0 3-11,-2 1-12,2 1-4,0 2-7,-2-1-1,2 0 0,0-3 0,0 0 0,0-4 0,2 2 0,-2-2 7,0-1 0,0-4 1,0-5-6,0-5-1,-2-6 3,0-4 9,-2-5 2,2-5-12,0-5-3,2-7 0,0-3 0,0-3-80,0-4 11,4-4-25,0 2 7,0-1 1,0 2-16,-4 1-31,2 2-114</inkml:trace>
</inkml:ink>
</file>

<file path=customXml/item15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12.299"/>
    </inkml:context>
    <inkml:brush xml:id="br0">
      <inkml:brushProperty name="width" value="0.04667" units="cm"/>
      <inkml:brushProperty name="height" value="0.04667" units="cm"/>
      <inkml:brushProperty name="fitToCurve" value="1"/>
    </inkml:brush>
  </inkml:definitions>
  <inkml:trace contextRef="#ctx0" brushRef="#br0">174 0 681,'-4'17'0,"-6"5"184,-4 0-116,2 6-7,-2 0-16,0 3-11,-1 3-3,-1 0-10,0-1-3,-1-2-12,5-2-5,0-4-2,3-7 1,4-5 0,0-5 1,5-6-1,0-2-61,2-1-31,3-6-18,2-3-7,0 5-6,-2-4-22,0 3-53</inkml:trace>
</inkml:ink>
</file>

<file path=customXml/item15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12.397"/>
    </inkml:context>
    <inkml:brush xml:id="br0">
      <inkml:brushProperty name="width" value="0.04667" units="cm"/>
      <inkml:brushProperty name="height" value="0.04667" units="cm"/>
      <inkml:brushProperty name="fitToCurve" value="1"/>
    </inkml:brush>
  </inkml:definitions>
  <inkml:trace contextRef="#ctx0" brushRef="#br0">119 799 136,'-5'-5'0,"-2"-2"122,2 3-45,-4-3-21,1-1 9,2 0-17,-2 1-18,3-1 20,1 0 6,-1-1-6,-2-1-1,2-1 5,2 2-11,1-4-8,0 1-14,0-3-13,2-1-9,0-1 1,0 2 0,0-3 0,2 1-4,2 1 6,2 1 0,0 3-4,2 3 0,-4 0 2,6 1 0,-3 0-3,3-1 2,1 5-1,-1-3 2,2 2 0,0 0-2,0 0 2,2 0 0,-2 2 0,5-2 0,-1 2 0,-1-1-1,3 3 1,2-4 0,3 3 0,2 0 0,3 1 0,0-1 0,-1-2 0,6 0 0,3 1 0,0-4 0,7 3 0,-6-3 0,4 2 1,-1-4-1,3-1 0,3 2 7,-1-2-2,2 6 1,1-1-1,0-3-4,-3 4-1,6-3 0,-2 0 14,1 3-11,2-2-1,1 0-2,-1 1 0,3-2 1,0 3-1,2-2 0,1-1 3,-2 2-4,-1 0 1,-3-2 0,-1 3 14,-1-2-6,2 3 2,-1 0-2,-4-2-5,1 0 0,1 0-2,1-2-2,-2 2 2,-1 1-1,4-1 0,-3 1 2,-1-2-2,3 1 0,-2 0 0,-1 2 0,-1 1 0,-3 1 0,0 1 0,-3 0 0,-2 0 41,0 1-36,0 2-5,0-1 0,3 0 2,2-2-2,-3 0 0,3 0 0,0-4 0,2 1 2,-2-1-2,3 1 0,-4 2 6,-1-1 8,0 2 5,-1 0-10,0 0-6,1 0-4,1 2 2,-1-1 0,0-1-1,1 0 0,4-1 0,-2-1 0,4-3 2,2 2-2,-4 0 0,-4-1 0,3 1 0,-4 2 0,-1 1 0,1 0 3,-6 0 1,4 0-2,-1 1 0,0-1-4,0 0 4,-2 0-1,2-3-2,0-2 1,0 2 0,1-2 1,1 2-1,-2-2 0,2 1 2,1 3-2,-3-2 0,0 1 2,0 0 0,0 1-2,5-1 0,-3-1 0,1-1 2,-3-2-2,1 5 0,-2-6 2,4 4-2,0-1 0,1-4 12,3 3-11,-2 0 1,5-1-2,-5 2 0,5-2 0,-5 2 0,2 0 1,-3-1-1,1 2 0,0 0 0,-2 1 9,1 2-3,-1 0-6,0-1 0,-1 0 5,1 1-6,4-3 2,-2 3 0,5-2-1,-3-1 0,3 2 0,-5-1 0,2-1 0,-5 3 2,1-2-2,-1 0 0,-2 2 0,0 0-2,-4 0 2,-1 0 2,0 0-2,1 0-2,1-1 4,4 1-4,-2-1 2,0-3 0,-2 4 0,3-3 0,-2 0 0,2 3 0,-7 0 2,5 0-2,-3 0 0,-4 0 1,2 0-2,-8 0-1,4 0 2,-1 0 3,-2 3-3,-3 0-3,3-2 3,-5 1 0,0-1 0,-2 0 0,0 2 0,-1-1 0,-4 1 0,2-1 0,0 4 0,-2-2 0,-2-1-1,-1 3 1,-1-4 0,-4 2-1,4 2 2,-3 0-1,-3-1 0,2 5 0,-1-2 4,0 5-4,-3-2 0,2 2 2,-2-1-2,2 1 0,-2-3 0,0 1 2,5 0-2,-3-1 0,1-1-2,-1 0 2,0 4 2,3-1-1,-3 0 8,1 0-3,0 5-1,1-1 4,1 2-2,2-1-6,-5 1 4,1 0 7,-1 3-6,3 2-3,-2-1 0,-1-2 1,0-1-2,-2-2 2,2-2 4,1 2 0,-1-1 4,1 0 12,-1 4-5,-2-2-7,0 1-3,0-1-1,0 3 5,-5-4-5,0 4 0,-1-2-3,-2 1-2,1-1-3,0-1 0,-2 0 4,-1-3-3,0-1-1,1 1 0,-1-5 4,3 2-5,-5 0 2,2-2 3,-1 0 0,1 0-5,-2-2 2,3-1 2,2 0-4,0-1 1,-5-2 0,2 0 1,-5 1-1,-3-2 0,-1 2 2,-3 0-2,-2 1 0,0-1-1,-1 0 1,-4-2 1,0 2-3,-4 1 4,0-2-1,-4 1-1,0 1-1,1 0 2,-5 1-2,3-4 0,-2 3 1,-1-1 1,1 1-1,-1-2-1,1 4 1,-3 0 1,3-3-1,-4-1 0,1 2 1,1-3-2,4 0 0,-3 2 2,3-2 0,3-1-1,-4 0-1,4-1 2,1 1-2,-2-1 1,3 1 0,-5 0 1,0-2-1,4 0-1,-1 2 1,2-2 0,-1 0-1,-2 1 2,1 1 0,2-2-2,-1 0 0,-4 0 1,2 0 2,-2 1-3,0-1 1,2 2 1,-2-2-2,-3 5 0,3-2 1,0-3 1,0 2-1,0-2-6,2 2 2,1-1 4,-4 1 0,1-1-1,0 1 1,0-1 0,-3 0-1,1-1 1,0 1 1,1 1-1,1 1-1,-2-2 1,2 1 0,-1-2-1,2 0 0,-2 0 1,4 0 0,-1 0-2,1 0 2,-2 0 0,4 2 0,-2 0-1,-2 4 1,2-5 0,-1 2-1,0 1 2,-2-2 0,3 1-1,2 3-1,-4-3 1,0 3 0,-2-5 0,1 3 0,0-4 0,2 3 0,-2 1-2,2 0 3,-4-1 0,2 3-1,1-2-1,-4 1 1,3 0 0,0-3-1,0 3 2,2-1 0,0-3-2,1 4 1,-4-4 1,4 1-2,-4 0 1,4-1 1,-3 4-2,0-1 1,0 0 0,-1 1 0,2-5 0,-2 2 0,1-1 0,0 1 0,0-1 0,-1-1 0,2 2 0,-4 0 1,1 0-2,-1 1 1,-2 1 1,0-1-2,-2 1 1,2 0 0,0 2 0,0-1 0,0-3 0,0 1 0,3-3 0,-5 0 0,4 3-1,1-1 1,-1 1 1,1 2-3,-3-3 4,3 1-2,2-2 0,-3 2 0,3 1 0,-2 1 0,-1-2-1,1 2 1,-1-2 1,0 1-1,3-1 0,-2 1 0,2-3 0,-1 4 0,2-4 0,0 1 1,4 1-2,0 0 0,2-1 2,-5-1 0,3 0-1,-1 1-1,-1 1 2,4 2-2,-2-1 0,-1 3 2,3-1-1,-2 0 0,-1 0 0,1-1-1,-3 2 1,1 0 0,-1 2 0,3-4 0,-1-1 0,3 0 0,3 1 0,-3-2 1,0 2-1,2-4-1,0 1 1,1-1 1,0 0-1,-1 1 0,0 1 0,3 0 0,0-3-1,2 1 1,1 0 1,1-1-1,1 0 0,-1 2 0,1-2 0,2 0-1,-1 0 2,-1 0-1,4 0 0,3 1 0,0-4 1,-3-2-2,5 2 1,3 0 0,-3-3 1,2 3-1,3 0 0,-3-3 0,4 3 0,-2-1 0,-1 0-1,4-1 1,-2 0 1,2-1-1,-2 1 0,2-3 0,-5 2 0,6 2 0,-1-4 0,0 4 0,1-4 0,-1-2 0,2-1 1,-2 0-1,3-2 0,0-1 0,0-3 0,-1-1 0,3-2 0,-3-3 0,3 0 2,-2-3-2,2-3 0,0 1 0,0-3-3,2 2 1,1 2-58,0 3-104,3-1-62,-1 2-113</inkml:trace>
</inkml:ink>
</file>

<file path=customXml/item15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06-10T09:17:50.665"/>
    </inkml:context>
    <inkml:brush xml:id="br0">
      <inkml:brushProperty name="width" value="0.06667" units="cm"/>
      <inkml:brushProperty name="height" value="0.06667" units="cm"/>
      <inkml:brushProperty name="fitToCurve" value="1"/>
    </inkml:brush>
  </inkml:definitions>
  <inkml:trace contextRef="#ctx0" brushRef="#br0">2 5 572,'0'0'0,"-2"2"59,2 6-26,0 3 3,0 1 14,0 5-15,0-2-5,0 3-7,0-3 2,0 0 1,0 0-4,0-2-9,0-2-10,0-6-2,0-1 1,0-2-2,0-2 0,0 0 3,0 0 8,0-2 1,2-3 8,-2-4-2,4 0-15,0-1-5,-2 0 2,3-1 0,-3-1 0,2 1 3,2-1-3,-4 1 0,3 3 0,-1-1-1,0 4 1,2-1 0,1 2 13,-1-1-1,1 1-2,3-2 1,-1 2-2,1 1-6,-1 1-2,1-1-2,1 2 1,-2-1 0,3 0 1,-5 1-1,7 0-1,-5 1 1,2 0-6,-3 0-17,1 0-24,-1 0-13,-1 3-4,-3-1-23,2 0 7,-2 2 16,-1-3-42,3 0-12,0 1-25,-2-2-86</inkml:trace>
</inkml:ink>
</file>

<file path=customXml/item15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06-11T09:18:04.976"/>
    </inkml:context>
    <inkml:brush xml:id="br0">
      <inkml:brushProperty name="width" value="0.06667" units="cm"/>
      <inkml:brushProperty name="height" value="0.06667" units="cm"/>
      <inkml:brushProperty name="fitToCurve" value="1"/>
    </inkml:brush>
  </inkml:definitions>
  <inkml:trace contextRef="#ctx0" brushRef="#br0">25 707 61,'-2'0'0,"-1"0"154,1 0-131,2 0-6,0 0 5,-2 0 14,2 0 20,-2 0 4,0 0 1,2 0-1,0-1-2,-2 0-2,2 1-1,-3-3-16,3 2-14,-2-4-10,2 0-2,0-3 0,0 1-3,0-2-3,-2 0-4,0-3-3,2 2 0,0 0 0,0 0 2,0-3-2,0 2 0,0-2 0,0-2 0,0 4 0,0-5 0,0 4 0,0-1 0,2-1-2,0 0 4,0 1-1,1 0-2,-1 0-1,2 1 4,-2 0-2,3 1 0,-3 0-2,2-3 2,-2 3 0,3 1 0,-1 1 0,3 0 0,-1-2 0,0 1-1,1 2 2,2-1 1,-3 1-4,5-1 1,-3 2 1,3 2 3,2-1-3,-2 1 3,2 1-1,-2-1-1,2 2 1,0-1 6,4-1 9,1 4-2,-1-4-1,3 1-3,-1-1-6,2-2-1,3 2 1,-2-1-2,-1 1-3,1 1 0,0 0 5,2 2-2,0-2 1,-1 1 3,3 0 0,0 0-4,0 0 5,-2 3 1,0-1-8,4-1 1,-4-1 1,4 2 0,-2-1 3,2 1-3,0 1 1,0 0 1,0 0-4,1-1 5,-3 1 0,4-1-2,-4 0 0,2-1 1,2 0 1,-2-2-4,5 0 4,0 1-2,-3-2-1,2 1-4,-4 2-1,0-2 4,-2 1 1,1 3 8,1-1 2,-4 1-1,2 0 0,-3 1 3,1-1-4,4 2-3,0-2-1,3-2-6,-3 1 1,0-2-2,-2 0 0,0 0 3,-2 1-3,-1-1 0,-1 0 0,-2 1 0,0 1 1,1 0-1,-1 1 11,1 0-5,-4 0-4,1 0 0,-1 0 2,2 0-4,1 0 0,-1-2 0,3 0 4,0 0-3,2 1 5,-1 0 1,3-3-6,-4 1 0,2-2 4,-1 3 2,1 0-4,1 0-3,-4-1 0,1 1 8,-1-2-8,1 2 0,-1 0 3,1-1-4,-1 0 1,1 0 0,-2 2 0,4-1 0,-5 2 0,1-2 0,1 1 2,-1-2-3,1 2 0,1-1 1,-3 0 2,3 2-2,-4 0 0,-1-2 4,1 0-4,1 0 0,0 0 4,1-1-4,-1 0 0,-2 2 0,3 0 1,-5-2-1,5 2 0,-7-1 0,2 1 16,0 1-12,-2-2-1,2 2 1,3-1-4,-1-1 0,-2 1 0,2 0 2,-2-1-3,0 0 2,0 2 0,1-3-1,-3 2 0,2 1 0,-2 0 2,0 0-2,0 0 0,-2 0 0,2 0 1,0 0-1,0 0-1,2-3 1,2 2 1,3 0-2,1 0 2,-6 1 1,1-3-4,-1 0 2,-2 1 0,-2 1 0,2 1 0,-4 0 0,6 0 0,-5 0 0,5 0 0,-2 0 0,2 0 3,1 0-4,1 0-1,0 0 2,1 0 2,-1 2-5,5-1 6,-5 2-2,1 0-2,1-3-1,-2 0 2,3-2 0,-5 2 0,4 0 0,-4-2 0,0 0-13,-4 2-6,0 0-6,-4 0 6,-3 3-5,-4 1-5,0 1-2,0 1-54,-6 2-94,-3 0-109</inkml:trace>
</inkml:ink>
</file>

<file path=customXml/item15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03.454"/>
    </inkml:context>
    <inkml:brush xml:id="br0">
      <inkml:brushProperty name="width" value="0.04667" units="cm"/>
      <inkml:brushProperty name="height" value="0.04667" units="cm"/>
      <inkml:brushProperty name="fitToCurve" value="1"/>
    </inkml:brush>
  </inkml:definitions>
  <inkml:trace contextRef="#ctx0" brushRef="#br0">17 0 96,'38'74'0,"-42"-61"270,-4-3-152,0 4 10,4 3-31,-4 1-10,0 0-13,2 2-27,0 0 3,4-2 9,2-4-47,2-2-4,4-5-9,6-4 2,-2-3 16,6-3 18,2-8-6,-4-1-17,4-3-3,-4-3 0,-2 1-1,-2-3 5,-2-1-2,0 0-7,-6-3 0,-2 4-3,0-1 0,-6 5 2,0 2 1,-2 7-3,-4 4-2,0 4 1,-2 3 0,-2 3-28,4 2-26,2 2-50,2-4-56,2 1-15,4 3-90,0-2-75</inkml:trace>
</inkml:ink>
</file>

<file path=customXml/item15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03.552"/>
    </inkml:context>
    <inkml:brush xml:id="br0">
      <inkml:brushProperty name="width" value="0.04667" units="cm"/>
      <inkml:brushProperty name="height" value="0.04667" units="cm"/>
      <inkml:brushProperty name="fitToCurve" value="1"/>
    </inkml:brush>
  </inkml:definitions>
  <inkml:trace contextRef="#ctx0" brushRef="#br0">197 176 85,'2'-5'0,"0"-1"132,2-6-65,-2 2 25,0-3 32,2 1-38,-2-1-10,-2 0-7,0 2-20,0-1-13,-4 0-3,0 2-9,-2-1 2,0 0 8,-4 1-3,0 4 0,0 0-3,1 4-10,-3 2-1,0 0-3,0 4-7,-2 3-3,0 3-1,0 6 1,0 5 0,2 4 13,-4 6 0,4-1-1,2 5-3,2-4 0,4-2-1,4-3-5,0-5 1,4-7 1,4-2-4,4-6 1,4-3-3,0-3 1,4-4 5,2-6-6,-2-4 2,4-3-3,-5-3 1,1 1-4,-4 1 2,-2 1 0,-1-1-1,-5-1 0,-2 5 0,-4 2 1,0 4-1,-2 2 5,0 5-3,-4 1 7,0 0 12,0 4-7,0 4-6,0 3 1,1 0-3,3 7-3,0-4-2,0 2-1,0 2 0,3-4 4,5 0-6,2-1-5,-1-2-28,5 1-73,2-2-61,-2-1-17,0-1-83,-2-4-61</inkml:trace>
</inkml:ink>
</file>

<file path=customXml/item15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06-11T09:50:58.241"/>
    </inkml:context>
    <inkml:brush xml:id="br0">
      <inkml:brushProperty name="width" value="0.04667" units="cm"/>
      <inkml:brushProperty name="height" value="0.04667" units="cm"/>
      <inkml:brushProperty name="fitToCurve" value="1"/>
    </inkml:brush>
  </inkml:definitions>
  <inkml:trace contextRef="#ctx0" brushRef="#br0">34 45 34,'0'-5'33,"-6"-1"25,1 1-1,2 2-1,-2-1 8,5 1 3,-3 2 7,3-3-9,0 3-10,-3-1-1,1-1 12,-1 0-6,0 0-3,3 0 6,0 3-15,0 0-11,0 0 4,0 0-8,0 0-10,0 0-10,0 3-15,-2 2-3,2 6 9,0 3 3,0 5-4,0 0-2,0-1 4,0 1-4,2-2 2,1 1 1,0-2-1,2-2 1,-5 1 0,3 1 4,0-4 5,-3 4-4,0-1 0,0-3-2,0 1 0,0 3-1,0 0-2,0-2-1,0 1-2,0-1 0,0 2 6,-3 1-3,3-1 1,-3 2 1,3-2 6,0-2-5,0-1-4,0 0 2,-5-2-1,5-2-3,0-1 0,0 0-1,0 0 0,0-1 1,0 1-1,0-2-1,0 2 1,5-3 0,1 1 0,-6 1 0,2-1 0,-2 2 1,0 0-1,0 1 4,0 1 0,0 0-1,0 1 7,0-5-6,0 2-1,0-3 0,0-2-2,0 3 1,0-1 1,0 2 1,3-1 0,2 0 1,-5 1-4,6-4 5,-6 2-5,2-2 0,1 0 0,-3 0 0,0-1-1,3-2 0,-3 1 3,0 1-4,3 0 2,-3-1-1,2 2 0,-2 1 1,0-3-1,0 2 0,0 1 1,0-1-1,3 1 0,-3-2 0,0 0 0,0-2 0,0 0-3,0 0-1,5 0 3,1 0 2,-1-2-1,3-1 0,-2 0-3,-4 0 0,4-1 1,2 3-3,0-2 0,-2 1 3,2 0-2,0 1-4,3-1-2,-3 1-1,0-3-3,3 3 2,0-1 5,-1-1 4,4 3-1,-3-2 2,2 1-6,4 1 3,-7 0 2,7 0 2,-4 0 1,1 0 0,5 0-7,0 5 3,5-2 1,-2-2-11,5 1 13,-3-2-3,6 0-4,0 3 3,-1-1 1,4-1 1,-1 3 0,-2 0 2,0 0 1,2-3 0,-5 2-4,1-3 1,-1 2 3,0 1 0,-3-3 0,3 0 0,3 0 0,0 0 0,-1 0 0,1-3 0,0 0 0,3 0 0,-1-1 0,0 3 0,-2 1 0,-3 0 0,0 0 0,0 0 1,-2-2-2,2 2 2,0 0 1,0 2-2,0-2 0,0 0 0,-1 0 0,-1 1 0,-1 3-2,3-3 2,-3 4 0,1-2 2,2-1-4,-3-1 2,1-1 0,-1 0 0,0 0 0,3 0 0,-2 0 0,-1 0 0,1 0 0,-1-1 2,0-3-2,1 4 0,-4-1-2,1-2 2,2 3 0,-2-3 2,2 1-2,-5 2-2,3 0 2,-6 3 0,0-1 2,1-1-4,-1 1 2,3-1 0,0 1 0,0-2 0,0 0 0,2 0 2,-2 0-2,0 0 0,-2 0 0,1-2 0,-1 1 0,-4 1 0,4 0 0,-7 0-2,4 0 2,-1 3 0,1-1 0,-1 1 2,-2-2-2,3 1 0,-1 0 0,-2-2 0,3 0 0,-1 0 0,4 0 0,-1 0-2,3 0 2,0 0 0,-3 0 0,0 0 0,-2-4 0,-1 4 0,3-1 0,-5-1 2,3 2-2,-1-1 0,-4 1 0,1 0 1,1 0-1,-3 0 0,3 0-1,0 0 1,0 0 0,0 0 0,2 0 1,-5 0-1,3 0 0,-3 0 0,0 0 0,0 0-1,-2 3 1,-1-3 0,1 1-11,-4-1 6,4 0 1,-3 0 3,-1 0-1,-2 0-2,0 0-3,0 0-11,0 0-29,3 0-20,-3 0-66,0 4-96,0-1-108</inkml:trace>
</inkml:ink>
</file>

<file path=customXml/item1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03.426"/>
    </inkml:context>
    <inkml:brush xml:id="br0">
      <inkml:brushProperty name="width" value="0.04667" units="cm"/>
      <inkml:brushProperty name="height" value="0.04667" units="cm"/>
      <inkml:brushProperty name="fitToCurve" value="1"/>
    </inkml:brush>
  </inkml:definitions>
  <inkml:trace contextRef="#ctx0" brushRef="#br0">1 188 559,'0'-1'0,"0"0"202,2-1-87,0 1-44,2 0-17,2 0 16,4 0-12,2-2-3,4-1-5,0-2-16,2-4-13,2-1-7,2-1-4,0-4-2,-2-1-4,0-2-2,0 3-1,-2-3 0,-6 3 0,-4 0 0,-6 6 0,-4 5 4,-8 5-2,-8 3-3,0 6 0,-8 6 0,0 3 0,-2 3-1,2 2 1,4 3 0,0 1-2,4-2 1,4-2-1,4 2 2,4-5 0,4 0 0,2-3-12,4-4-26,6-3-32,2-4 9,6-5-9,4-1-62,2-5-23,2-4-36,2-4-83,0-4-20</inkml:trace>
</inkml:ink>
</file>

<file path=customXml/item16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06-11T09:19:55.501"/>
    </inkml:context>
    <inkml:brush xml:id="br0">
      <inkml:brushProperty name="width" value="0.06667" units="cm"/>
      <inkml:brushProperty name="height" value="0.06667" units="cm"/>
      <inkml:brushProperty name="fitToCurve" value="1"/>
    </inkml:brush>
  </inkml:definitions>
  <inkml:trace contextRef="#ctx0" brushRef="#br0">7 8 280,'0'-3'0,"0"2"122,0 0-20,0-1 9,0 2-33,0-2-27,0 2-8,0 0-9,0 0-3,0 2-4,0 7 11,0 4 27,0 9 1,0 7-25,0 3-11,0 4 4,0 2-9,0 3-13,0 1-5,0-3-4,0-2-3,0-2 0,0-7 0,3-2 2,-1-3-2,2-6-4,-4-2-6,2-4-10,-2-4 0,2-1-7,-2-5-18,0 2 7,0-2 4,0-1-12,0 0-9,0 0-10,-2 0-35,0 0-3,-2 3-19,-1-1-36,1-2 9</inkml:trace>
</inkml:ink>
</file>

<file path=customXml/item16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12.310"/>
    </inkml:context>
    <inkml:brush xml:id="br0">
      <inkml:brushProperty name="width" value="0.04667" units="cm"/>
      <inkml:brushProperty name="height" value="0.04667" units="cm"/>
      <inkml:brushProperty name="fitToCurve" value="1"/>
    </inkml:brush>
  </inkml:definitions>
  <inkml:trace contextRef="#ctx0" brushRef="#br0">-1 3 709,'0'0'0,"0"-1"125,5 1-3,5 0-12,1 0-18,6 0-8,0 0-19,2 0-51,-1 0-14,7 0 0,-4 0-55,3 0-116,-1 0-183,1-2-160</inkml:trace>
</inkml:ink>
</file>

<file path=customXml/item16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03.398"/>
    </inkml:context>
    <inkml:brush xml:id="br0">
      <inkml:brushProperty name="width" value="0.04667" units="cm"/>
      <inkml:brushProperty name="height" value="0.04667" units="cm"/>
      <inkml:brushProperty name="fitToCurve" value="1"/>
    </inkml:brush>
  </inkml:definitions>
  <inkml:trace contextRef="#ctx0" brushRef="#br0">242 9 589,'-8'-5'0,"-4"1"127,-6 4-75,0 0-9,1 5-11,-5 1-18,0 2-1,1 3 3,1 2 0,6 0-7,2 1-4,6 1-4,4-3-2,2 0 1,4 0 0,4-5 0,4 3-2,4-3 4,4-1-4,-1-1 2,1-1 0,0 2 0,1-3 0,-5 2-4,0 0 2,-4 1 1,-6-1 1,-2 1 0,-4 3 0,-10 0 1,-2-1 1,-6 0 1,-2-3-2,-1 2-1,-1-1 0,-1 0 2,1-1-2,-2-3 0,4 0 0,2-1 0,4-1 0,4 0 0,4 0-19,2 0-34,4-1 2,0 1-1,6-1-47,6 0-18,0-1-64,6 0-52</inkml:trace>
</inkml:ink>
</file>

<file path=customXml/item16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06-10T09:15:01.887"/>
    </inkml:context>
    <inkml:brush xml:id="br0">
      <inkml:brushProperty name="width" value="0.06667" units="cm"/>
      <inkml:brushProperty name="height" value="0.06667" units="cm"/>
      <inkml:brushProperty name="fitToCurve" value="1"/>
    </inkml:brush>
  </inkml:definitions>
  <inkml:trace contextRef="#ctx0" brushRef="#br0">54 75 85,'0'-1'0,"-2"1"46,-2-1-15,1 1 11,0-2-19,1 2-2,2-1-7,-2-2-21,0-1-15,0-2 0,2 0 17,0 2-3,0-2-1,0 3 9,-2 2 0,2 0 35,0 1 12,0 0-10,0 0-12,0 0-12,-2 0 1,2 0 6,-2-1-4,1-1 2,1-1-12,0 0-6,-2 0 0,2-2 34,-2 1 4,-2-1-5,2 3-2,-2-1-8,2 3-1,1-1 20,-1 0 3,0-1-5,2 2-2,0 0-11,0 0-5,0 0 6,0 0 2,-2-1 2,0 1-4,2 0-8,-2-1-6,2 1-4,0 0 4,0 0-5,0 0-5,0 0-4,0 0 0,0 0-12,0 4 14,0 1 5,0 5 14,2 2-4,2 3-13,-4 1-2,4 2-1,-4 1 2,1 0-1,1 1 0,-2 0 0,0-1-2,0 3 0,0 1 3,0 0 0,0 5 2,0 0-3,0-2-2,0 1 0,0 1 1,0-2-1,0 1 0,0-1 2,0-4-4,0 4 4,2-2-2,-2 2 0,0-1 0,0 3 0,0-1 0,0-1 0,0 1 0,0-2-2,2 0 2,-2-4 0,0 0 0,2 2 0,-2-4 0,0-1 0,2-1-1,-2-2-1,2-1-1,2 0 5,-3-1-2,1-1 0,0 1 0,0-2 1,-2 3 1,4 1-1,-2 0 2,-2 3 2,2-2 5,1 2-6,-1-2-1,-1 0-2,1-2-1,0 1 0,0 1 0,0-1 3,0-1-3,-2 1 0,2 1 3,-1-1-4,-1 3 2,2-1 0,-2 1-2,2-2 1,0 2 0,0 1 0,0-3 0,-2 0 0,2-1 0,0-1-1,0 1 1,-1-1 0,1 3 0,0 0 0,0-3 0,0 2 0,0-1 2,-2-2-2,0 1 0,0 0 0,2 1-4,-2 2 6,0-1-4,0 2-5,2 1 11,-2 1-6,0-2 4,0 1-3,0 0 0,0-3-6,0 1 3,0-3 8,0 1-7,0-2 2,0 1 2,0 2-2,0 0 1,0-2 0,0 2-3,0 1 1,-2-3-32,2 4 34,0-3 0,0 1-10,0-2 10,0 0 0,-2 0 2,0 1-2,2 0 1,-2 1-1,2-1-3,-2 3 5,0-2-4,2-1-42,-2 1 46,2 0-2,-1-1 0,-1 2 0,0-4 9,2 3-12,0-1 6,0 0 4,0-2-10,0 3 5,0-4-4,0 0 1,0 3 2,0-2-2,-2 1-2,2 0 6,-2-1 0,0 3-3,0-3 0,0 4 17,2-2-18,0 3 2,0-3 15,0 1-19,-2 1 5,2-3-2,-1 1 0,-1-1-3,2 0 1,-2-2 1,2 3-1,-2-1-5,0-3 3,0 2 7,0-1-3,1 1 0,-2 2 0,3 1 0,-2 1 0,0-2 0,0 3 1,-2-4-1,2 3-4,0-5 3,0-1-2,-1 1-3,1-5 1,0 1 2,2 2 5,0 0-1,0 0-2,-2 1 1,2 1 0,-2 2 3,2 0-3,0 0 9,0 1-9,0-1 0,0-2 14,0 2-15,0-2 2,0 1 0,0 0-1,0 0 15,0 2-15,0-4 0,0 0 41,0-2-40,2 0 6,-2 0 4,0-1-7,0-2 3,0-1-6,0-5-1,0 0 0,0-8-176,0-4-26,0-7-228</inkml:trace>
</inkml:ink>
</file>

<file path=customXml/item16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12.408"/>
    </inkml:context>
    <inkml:brush xml:id="br0">
      <inkml:brushProperty name="width" value="0.04667" units="cm"/>
      <inkml:brushProperty name="height" value="0.04667" units="cm"/>
      <inkml:brushProperty name="fitToCurve" value="1"/>
    </inkml:brush>
  </inkml:definitions>
  <inkml:trace contextRef="#ctx0" brushRef="#br0">62 6 631,'0'-4'0,"0"0"179,-5 3-72,-1 1-23,3 8-20,-4 4-17,4 6-3,-2 3-8,-1 7-11,2 2-14,1 1-3,-4 5 1,5 0-2,-1 3-7,-2-4 0,3-1 2,2-5 1,0-1-6,0-7-3,0-4-25,2-6-20,1-3-6,-1-2-42,1-3-43,-1-3-45,-2 0-128,0-7-10</inkml:trace>
</inkml:ink>
</file>

<file path=customXml/item16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03.465"/>
    </inkml:context>
    <inkml:brush xml:id="br0">
      <inkml:brushProperty name="width" value="0.04667" units="cm"/>
      <inkml:brushProperty name="height" value="0.04667" units="cm"/>
      <inkml:brushProperty name="fitToCurve" value="1"/>
    </inkml:brush>
  </inkml:definitions>
  <inkml:trace contextRef="#ctx0" brushRef="#br0">18 184 443,'-4'-5'0,"0"1"176,0-2-102,0-3-2,4 0-39,0-1-13,0-1-5,2-4-10,6-1-4,2-3 3,2 2 2,-1 2 0,1 0 6,0 4-1,0 2 0,-2 1-3,2 6 2,-2 1-1,0 1-4,0 5-5,-4 2 0,2 2 6,-4 2-2,2 1-1,-4 1 13,0 1-1,-2 3-6,0 0 2,0-1-5,-2-3-3,0-1-5,0-5 4,0-2 1,2-3-5,0-2 4,0-2 8,2-7 2,4-5-15,0 0-1,4-5 4,0-1 0,0 0-11,-3 4 2,3 1 8,-2 5-1,-4 3-1,2 4 6,-4 3-1,-2 0-4,2 3 2,-2 6 9,0 0 3,4 4-3,-4 0-2,2 0-1,0 0 0,-2 0-3,0-2-1,0-1 0,0-1-4,2-3 2,0 0 0,0-3 0,2-3-4,0 0 6,4-3-2,-2-5 0,2-4-5,2-3 2,2-1-4,0 0-3,2 2 4,-4 0 3,-1 0 2,-1 3 1,-2 2 0,-2 2 1,2 3-1,-4 3 0,0 1 3,0 1-3,2 4 0,0 3 25,0-1-7,-2 2 6,0 3-1,0 0-6,0 1-6,-2 0-4,0 1-5,0-1 1,-4 2-3,2-3 0,0-2-50,0-2-25,2 0-40,0-6-71,6-1-28,-2-2-59</inkml:trace>
</inkml:ink>
</file>

<file path=customXml/item16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06-10T09:17:22.330"/>
    </inkml:context>
    <inkml:brush xml:id="br0">
      <inkml:brushProperty name="width" value="0.06667" units="cm"/>
      <inkml:brushProperty name="height" value="0.06667" units="cm"/>
      <inkml:brushProperty name="fitToCurve" value="1"/>
    </inkml:brush>
  </inkml:definitions>
  <inkml:trace contextRef="#ctx0" brushRef="#br0">26-2 716,'-2'0'0,"0"0"92,0 7-30,0 4-1,1 3-18,-1 4-13,0 2-8,0 0-6,0 1 5,0 0-4,2-3-7,-2-2-6,-3-2-4,5-1 0,0-8 0,0-1 0,0-4-3,0-3 5,5-5 11,-1-4-13,4-2 0,-5-1 7,7-2-5,-6-1-4,1 0 2,1 3 2,-2 0-1,3 3 8,-3 3 18,2 2-3,-1 0-12,1 4-7,0-1-1,1 2-2,2 1-3,3-1 0,1 0 2,2 1-1,2-1-1,0 2-4,2 0-29,1 2-61,1-1-27,2 0-76,-1 0-125</inkml:trace>
</inkml:ink>
</file>

<file path=customXml/item16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06-11T09:18:09.893"/>
    </inkml:context>
    <inkml:brush xml:id="br0">
      <inkml:brushProperty name="width" value="0.06667" units="cm"/>
      <inkml:brushProperty name="height" value="0.06667" units="cm"/>
      <inkml:brushProperty name="fitToCurve" value="1"/>
    </inkml:brush>
  </inkml:definitions>
  <inkml:trace contextRef="#ctx0" brushRef="#br0">60 0 563,'-9'0'0,"0"5"160,3 6-63,-1 1-26,-1 0-9,1 3-20,3 1-19,0 1-9,1 3 3,1-1 2,2 0 3,0-4-6,2-3 2,5 0-6,4-6-4,0-1 2,2-2-2,2-3-8,0-3 0,0-3 6,4-4-6,-3-3 0,4-2-4,-5-4-7,0 2-13,-4-4 6,2 2 18,-7 5 0,-2 3-3,-4 0 4,0 8 7,-4 2 20,-5 1-2,-1 2-4,3 6 3,1 2-4,-1 4-5,3 0-3,2 0-8,-3-1-5,1 1 0,4 3 2,0-4-2,0 6-3,0-3-3,7-2-30,-1-1-42,0-2-19,3-4-53,-2-3-115,3 1-120</inkml:trace>
</inkml:ink>
</file>

<file path=customXml/item16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12.268"/>
    </inkml:context>
    <inkml:brush xml:id="br0">
      <inkml:brushProperty name="width" value="0.04667" units="cm"/>
      <inkml:brushProperty name="height" value="0.04667" units="cm"/>
      <inkml:brushProperty name="fitToCurve" value="1"/>
    </inkml:brush>
  </inkml:definitions>
  <inkml:trace contextRef="#ctx0" brushRef="#br0">1 38 522,'2'0'0,"-2"0"95,0 0-27,2 4 12,2 3-29,0 2 1,1-1-7,2 3-14,0 1 1,1-1 5,-1-3-15,-3 1-6,2-3-9,0 0-4,-1 0-2,0-5-2,-5 2 1,3-3 0,1 0 5,4-8 0,-4-5-4,6-1-2,-3-4-27,1-1-27,1 3-66,-1-2-22,-1 2-68,0-1-276</inkml:trace>
</inkml:ink>
</file>

<file path=customXml/item16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03.325"/>
    </inkml:context>
    <inkml:brush xml:id="br0">
      <inkml:brushProperty name="width" value="0.04667" units="cm"/>
      <inkml:brushProperty name="height" value="0.04667" units="cm"/>
      <inkml:brushProperty name="fitToCurve" value="1"/>
    </inkml:brush>
  </inkml:definitions>
  <inkml:trace contextRef="#ctx0" brushRef="#br0">155 224 884,'-12'-5'0,"-1"5"0,-3 3 49,0 5-35,0 7 18,0 0 2,-2 4-21,4 2-13,0 2 0,2-6 0,6 2 0,6-7-1,0-3 1,6-2-5,2-2 5,2-3 0,2-2 0,2-4-10,2-6-6,-2-2-25,2 2-18,0-2-9,-2 2 32,-3 0 24,-3 1 2,-2 2 8,-2 1 2,-4 2 0,0 2 0,0 1 27,-6 2-22,0 5-5,0 2 0,-2 3 0,-1-2 0,1 3-2,4 3 2,2-2 0,0 1-3,2-1 3,0-1-1,6-1 1,2-2-12,3-5 12,3-3 0,-2-1 0,6-3 0,2-6 0,1-6 2,-1 0-2,2-1 0,-3-3-29,-1-1 9,-2-1 13,0-5 5,-2-2 4,0-4 0,2-3 8,-4-5-7,2 1-5,0 4-4,-6 7 4,0 8 4,-7 2 96,-1 8-19,0 4 17,0 4-2,-3 2 9,-3 2-47,2 7-42,-6 4 23,0 6-2,0 6-11,-2 2-5,2 4-6,0 2-6,4 0-6,0 0-1,2 0 0,2-1 0,2-4-2,0-2-45,6-3-101,2-3-66,2-6-116</inkml:trace>
</inkml:ink>
</file>

<file path=customXml/item1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06-10T09:18:05.122"/>
    </inkml:context>
    <inkml:brush xml:id="br0">
      <inkml:brushProperty name="width" value="0.06667" units="cm"/>
      <inkml:brushProperty name="height" value="0.06667" units="cm"/>
      <inkml:brushProperty name="fitToCurve" value="1"/>
    </inkml:brush>
  </inkml:definitions>
  <inkml:trace contextRef="#ctx0" brushRef="#br0">19 36 688,'-7'3'0,"-1"-1"118,5 0-37,1 1-12,2-3-15,0 0-23,3 0-33,1 0-2,6 0 8,3 0 19,4 0-22,2-6 1,1 0 8,3-4-20,-1 2-75,3 0-36,-3 2-43,1 4-109,-2 2 5</inkml:trace>
</inkml:ink>
</file>

<file path=customXml/item17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03.563"/>
    </inkml:context>
    <inkml:brush xml:id="br0">
      <inkml:brushProperty name="width" value="0.04667" units="cm"/>
      <inkml:brushProperty name="height" value="0.04667" units="cm"/>
      <inkml:brushProperty name="fitToCurve" value="1"/>
    </inkml:brush>
  </inkml:definitions>
  <inkml:trace contextRef="#ctx0" brushRef="#br0">11 0 755,'-5'0'0,"1"0"89,4 0-33,-2 1-23,2 1-16,0 0-17,0 1 0,0 2-2,2-1 2,0 0-48,5 1-37,-3 0-99,2-2-71</inkml:trace>
</inkml:ink>
</file>

<file path=customXml/item17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06-10T09:18:11.999"/>
    </inkml:context>
    <inkml:brush xml:id="br0">
      <inkml:brushProperty name="width" value="0.06667" units="cm"/>
      <inkml:brushProperty name="height" value="0.06667" units="cm"/>
      <inkml:brushProperty name="fitToCurve" value="1"/>
    </inkml:brush>
  </inkml:definitions>
  <inkml:trace contextRef="#ctx0" brushRef="#br0">69 7 596,'-2'-5'0,"-3"3"186,1 2-55,-2 5-2,2 4-1,-3 4-40,3 7-25,-2 3-1,-1 6-17,1 3-11,-1 3 1,3-1-2,2 1 6,-2-1-7,4-4-17,0-3-4,6-4-9,-1-6-3,5-5-5,1-8-15,2-4-11,3-2-37,4-7-86,3-2-101,0-1-97,-3-2-346</inkml:trace>
</inkml:ink>
</file>

<file path=customXml/item17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06-11T09:52:05.668"/>
    </inkml:context>
    <inkml:brush xml:id="br0">
      <inkml:brushProperty name="width" value="0.06667" units="cm"/>
      <inkml:brushProperty name="height" value="0.06667" units="cm"/>
      <inkml:brushProperty name="fitToCurve" value="1"/>
    </inkml:brush>
  </inkml:definitions>
  <inkml:trace contextRef="#ctx0" brushRef="#br0">38-1 80,'-2'0'0,"2"0"29,-2 1-20,0 2 20,0 0 11,-3 1 6,3-1-8,2-1 2,-2 1-2,2-1 4,0 0 21,0 1-9,0 2-14,0 1 5,2 1-9,0 1-6,3 3 3,-3 0-14,2 1-9,-2 2-5,0 0 0,2 0 5,-2 2 9,-2 2 1,0-1-2,2 3 0,-2-2-10,0 3-4,0-1 2,0 0 4,2 2-3,-2 0-7,0-1 0,3 1 4,-3-3-5,2-4 1,-2 2 0,0-3 0,2 2 0,0 1 0,-2-2 0,2 3 0,-2 1 13,0-1 1,0 1-9,0 2-2,0-4-1,0 0-1,0-2-1,0-1 0,-2 1 0,2-1 3,-2-1 5,2-1 5,-2 0-5,0 1 2,-3-2 1,3 1 2,0 1-6,-2-1 5,2-1-6,0 1 8,2 2-2,-2 1 2,2 1 1,0-3-8,-4 2-4,4-2 2,-3-1-5,1 0 0,2 2 3,0-4-3,0 1 0,0-4-1,0 2 2,0-3 8,2 3-1,-2-1 5,0 1 13,0 1-23,0 2 19,0 0-16,-2 0 5,2 1 1,-2 0-9,0-2 6,-2 1-5,2 2 1,0-3 2,0-1-6,0 1 4,-1-1 4,1-1-6,2 0 3,0 1-1,0-3-5,0 2 0,0-3 11,0 2 0,0 0-8,2 0 0,-2 0 8,0 2-8,3 0-1,-3 0 1,2 0-2,-2 1 0,0 1 5,2-2 5,-2 0-7,0-1 2,0 2-4,0-1 12,0-3-8,0 2-5,0-1 2,0 0-1,0-2-2,-2 1 0,2-2 4,-2-1-7,2 1-38,-3 0-13,1 0-14,0 0-46,2 3-116,-2 0-202</inkml:trace>
</inkml:ink>
</file>

<file path=customXml/item17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06-11T09:20:02.157"/>
    </inkml:context>
    <inkml:brush xml:id="br0">
      <inkml:brushProperty name="width" value="0.06667" units="cm"/>
      <inkml:brushProperty name="height" value="0.06667" units="cm"/>
      <inkml:brushProperty name="fitToCurve" value="1"/>
    </inkml:brush>
  </inkml:definitions>
  <inkml:trace contextRef="#ctx0" brushRef="#br0">62 0 726,'-13'0'0,"0"2"75,0 4 10,3 0-58,1 0-13,7-1 7,0 0-19,2 2-4,0-2 2,6-1 0,1 1 0,6-1-3,-3 1 5,3 1-1,0 1-1,0-1-1,0-3 1,0 4 14,-2-2 29,0 1-2,-1 2 5,-3 0-9,-5-2-16,0 2-13,-2-2-5,-6 1 2,-5-1 0,-4 0-1,0 0-5,-5-2-3,3 1-5,-2-2-28,4-3-73,2 0-57,2 0-125</inkml:trace>
</inkml:ink>
</file>

<file path=customXml/item17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12.321"/>
    </inkml:context>
    <inkml:brush xml:id="br0">
      <inkml:brushProperty name="width" value="0.04667" units="cm"/>
      <inkml:brushProperty name="height" value="0.04667" units="cm"/>
      <inkml:brushProperty name="fitToCurve" value="1"/>
    </inkml:brush>
  </inkml:definitions>
  <inkml:trace contextRef="#ctx0" brushRef="#br0">0 45 536,'2'-7'0,"6"3"36,-1-2 14,3 1-11,2 0-10,2 0 15,5 0 12,-2 2-7,4 1-4,1 2-12,1-2-14,1 4-11,-3 6-2,1 1 2,-1 2-7,-4 2-2,-5 0 2,0 6 2,-5-1-4,-3 5 2,-4-1 2,0 2-1,-11-4 5,-3 2 4,-11-4-8,2 1-2,-4-3-1,3 0 0,-1-4 0,3-5 0,1 1-25,2-4-17,5-1-12,2-2-14,2 1 18,5-2-7,3 0-88,2 0-57,0 0-11</inkml:trace>
</inkml:ink>
</file>

<file path=customXml/item17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03.409"/>
    </inkml:context>
    <inkml:brush xml:id="br0">
      <inkml:brushProperty name="width" value="0.04667" units="cm"/>
      <inkml:brushProperty name="height" value="0.04667" units="cm"/>
      <inkml:brushProperty name="fitToCurve" value="1"/>
    </inkml:brush>
  </inkml:definitions>
  <inkml:trace contextRef="#ctx0" brushRef="#br0">145 768 131,'0'3'0,"-4"2"157,2 1-103,0-3-11,0 1 17,0-3 6,0 0 0,-4-1 6,2 0-24,0 0-11,0 0-11,0-5-15,-2-1-5,4-1-6,-5-3 0,3-2 8,-4-1 5,0-4 0,4 1-4,-4-6 10,2 2-3,0 0-8,0-1 0,0 3-4,4-2-1,-2 2-5,2-2 4,0 2-2,2-4 0,0 2-3,0-1 3,0-3 0,4 1-2,0-1 2,2 2-10,0 0 9,4-1 1,-2 5 0,6-1-2,0 4 2,3-1-3,-1 2 3,6 1 0,0-1 0,2 4-2,0-1 2,0 1 0,0 1-1,0 0 1,2 1 0,0 0 0,2 2 0,-1 2 0,3 1 19,-2 0-3,2 1 0,0-1-13,2 0 0,0 2-3,2-1 0,0 0 5,0 2-5,3 0 0,1-1 5,6 0 4,0 0 44,2 1-35,0-1-16,2 0-2,-1 1 0,3-3 0,0 1 0,2-2 3,2 3 0,-1-3 14,5 0-1,0 2-7,2-2-7,4 1 0,-1 3-1,1-2-1,0 0 0,-3 0 0,1-2 0,-3 2 0,-3 1 0,0 1 3,0 0 6,-2 0-1,-1 0 2,3-1 2,-4 1-6,2-2-5,0 1-1,0 0 0,1 0 0,-1-1 0,0-1 0,-2 1 19,0-1-3,-2 2 0,-3 0-4,1 0 2,-4 1 4,-2 0-6,0 0-7,0 0-2,-1 0-3,1 0 0,0 0 4,0 0-5,-2 0 2,2-1-1,-2 1 0,0 0 2,1-3-2,-1 3 0,1-1 0,-1-1 0,2 2 4,0-1 3,0 0-4,-5-1 0,5 0-3,0-1 0,0 1 11,0-1-1,0 0-3,0 0 0,-1-1-4,3 3-3,0-2 0,2 2 1,2-2-1,-2 2 0,0-2 0,5 0 2,-1 2-2,0-1 0,5 1 0,-5-1 0,-1-1 0,-1 2 0,2-1 0,0 1 4,-2 1-3,-2 0 1,2 0-1,-1 0-1,-1 1 0,2-1 0,0 0 0,0 0 0,2 2 1,1-4-2,-2 4 1,3-2 0,2-2 0,-2 2 0,-2 0 0,1 2 0,1-2 0,-2 2 1,0 2-1,0-2 0,-2-1 1,-1-1-1,-1 0 0,2 1 0,-2 0 0,0 2 0,-2-1 1,1-1-1,-1 2 0,2-1 0,-2-1 0,2 3 11,-2 0-5,0 1-3,-1 0-3,-3 1 0,2-2 0,-4 0 1,-2 0 0,-2 1-1,-2-2 0,-2 0 0,-3 1 0,5-2 0,-4 4 0,0 0 0,-2 2 9,-2-2 1,-2 0-2,-2 1-5,0 2-1,-4-1 0,0 2 2,-2 1-1,-4 2-2,-4 1 2,2 2-2,-4 0-1,1 2 0,-5 0 3,2 2 0,-2 1 2,-2 2-2,-1-3 0,-3 3 1,2-2-3,-2 0 0,0 3 1,0-4 1,-2 1 3,-2 2 3,2-1-1,0 0-1,0-1 0,2-1-1,-2 2-4,2-3 1,0 0-2,0-2-1,0 0 0,0-2 1,-2-1-1,0-1 0,0-1 3,-2-1-2,2 2 1,-2-3-1,-2 4-1,0-2 0,-2-1 2,-4 3-2,0-2 0,-2-1 2,-4-3-2,-1 0 0,-3 0 2,-4-4-2,-2-1 0,-6 1 0,4-2-1,-4 2 2,-4-4 0,1 2-2,-3 0 1,-6-2 0,0 5 0,-4-4 0,0 2 0,1-3 0,-1 1 0,0 0 2,0-1-3,0 2 1,1 1 0,-3-2 0,2 0-1,-2 0 1,2-1 0,-3 3 0,1-2 1,-2 1-1,2 0 0,-2 1 0,2-2 0,2 1-1,0 1 1,4-1 0,-2-1 1,2 0-1,1 1 0,-5 0 0,2 1 0,2 0 0,-2-1 0,6-1 1,-3 3-2,1-2 0,-1 2 1,-1-2 0,0 0 0,2 1 0,1 0 0,-3-2 0,4 4 0,0-3 0,-2 3 0,2 0 1,-1-2-1,-3 2-1,4 0 1,-2-2 0,2 2 0,-2 0 0,1-2 0,-1 1-2,0-1-1,-1 0 2,-3-1 1,3-1 0,1 0-1,0 0 1,2 2 0,2-2 1,0 1-1,2 1 0,1-1 0,-3 1 0,2-1 0,-2 0-1,2-1 1,2 0 0,-1 1-5,1-1 4,2 0 1,-2-1 0,0 0 0,2 1 0,0-1 0,0 0 0,5-2 1,-3 1-3,2-3 2,4 2 0,-2-1 1,2 0-1,0 0 0,-2 2 0,1 0-1,-3 0 1,2 1 0,-2-1-2,0 1 2,0 0 0,0 0-1,0 0 1,0 0-3,-3 0 3,1 2 0,-2-1-3,-1 0 3,-3 3 0,0-2 0,0 1-2,3-1 2,1-1 0,0 0 0,2 1 1,0-2-1,2 2-1,-2-2 1,4 1 0,-1 0-1,-1 0 1,2 2 0,0-2 0,2 2 0,0-3 0,4 2-1,-2-2 1,4 0 0,3 0-6,-3-2 3,0 2 0,2 0 2,-2-1 0,2 1 1,0-1 0,0 0 0,-2 0 0,2 0-7,4-1 8,0 0-1,-2 2 0,1-2 0,1-1-7,-2 1 6,4 1 1,0-2 0,0-1 3,0 3-4,2-2 1,-2 4 0,0-2 0,0 1-3,2 0 4,-2 0-2,2 0-3,2 0 4,0 0 0,-2 0-1,3 0 1,-3-2-7,2 0 1,0-1 6,0 2 0,-2 2 0,0-1-1,-2 0 1,2 0-1,0 0 1,0 0 0,-2 0-1,2 0 1,0 0 0,2 0 0,0-2 1,0-2-1,2 1 0,0-2 0,0-1 0,1-1 0,-1-2 0,0 3 1,0 1-1,2-3 0,0 0 0,0 0 0,2-2 3,2 2-2,0-5-2,4-1 1,0-1 0,2-5 0,2-1-4,6-3-56,6 0-119,0-3-53,2-3-116</inkml:trace>
</inkml:ink>
</file>

<file path=customXml/item17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03.476"/>
    </inkml:context>
    <inkml:brush xml:id="br0">
      <inkml:brushProperty name="width" value="0.04667" units="cm"/>
      <inkml:brushProperty name="height" value="0.04667" units="cm"/>
      <inkml:brushProperty name="fitToCurve" value="1"/>
    </inkml:brush>
  </inkml:definitions>
  <inkml:trace contextRef="#ctx0" brushRef="#br0">37 39 532,'0'-2'0,"-2"0"261,0 2-151,0 3-24,-2 4-29,0 4-19,0 3-10,-2 4-12,2 4-8,-2 0-5,6 2-2,-2-2-1,2-6 0,2 0 1,4-6-1,4-5-1,2-4 1,2-1 3,4-8-3,-2-4 0,4-6 4,-1 0-6,-2-3 4,-1-3-1,0 4-1,-4-3 0,0 0 0,-1 5 0,-3 0 0,-2 7 0,-4 3 0,0 4 68,-2 4-11,-4 0-23,0 7-31,-2 4 0,-2 8 3,1 3-5,1 1 1,2-1-3,0 1 1,0 0 0,0-3 0,2 0-15,2-5-9,0-2-16,4-5-8,4-6-21,0-2-38,3-2-4,3-4-33,0-4-83,2-7-54</inkml:trace>
</inkml:ink>
</file>

<file path=customXml/item17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06-10T09:17:35.797"/>
    </inkml:context>
    <inkml:brush xml:id="br0">
      <inkml:brushProperty name="width" value="0.06667" units="cm"/>
      <inkml:brushProperty name="height" value="0.06667" units="cm"/>
      <inkml:brushProperty name="fitToCurve" value="1"/>
    </inkml:brush>
  </inkml:definitions>
  <inkml:trace contextRef="#ctx0" brushRef="#br0">9 251 600,'-2'-3'0,"0"-1"126,2 1-8,-2-4-29,0 1-9,1-6-13,1 2-28,0-6-13,1-2-1,3-2-6,6 0-1,1-4-3,6 2-8,0 1 0,2 2 6,-1 3 1,-1 3 1,0 3 2,-4 5-8,-3 3-2,-3 2-2,-1 3-3,-4 4-2,0 8 0,-2 4 19,0 5-10,-4 2-4,0 3 5,-3 1-2,3-1-8,-2 0 0,-1-1 4,1-6-4,-3-4 0,3-4 4,0-5-4,6-6 0,-1-3 1,1-4-1,3-6 0,3-6 1,7-3 2,-2-3-1,3-4-3,3-2 0,-4 1 2,2 0-2,0 0-11,-1 3 8,1 4 1,-2 5 0,-2 5 3,-3 4 0,-4 2 1,-2 4-1,-1 3 0,-1 3 1,0 4 17,0 4 0,0 3-3,0 2-2,0 1-4,0 4 1,0-2-2,-1 0-5,-3 0-3,0-3 0,0-2 0,0-4 2,3-5-3,-1-3 2,2-3 0,0-2-2,5-5-5,7-8 6,-1-3 0,2-6 0,0-2-5,2 1 5,0 0 0,2-6-16,0 5 1,0 0 1,-2 5 6,0 7 7,-5 3 2,-5 6 5,1 3 3,-6 3 6,2 10 10,-2 1-7,0 5 8,-4-1 0,2 3-15,0 1-6,2-1-2,-2-1 1,1-2-4,1-5 0,0-3-14,0-1-21,1-2-78,3-1-84,4-3-84,1-3-207</inkml:trace>
</inkml:ink>
</file>

<file path=customXml/item17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06-10T09:14:13.883"/>
    </inkml:context>
    <inkml:brush xml:id="br0">
      <inkml:brushProperty name="width" value="0.06667" units="cm"/>
      <inkml:brushProperty name="height" value="0.06667" units="cm"/>
      <inkml:brushProperty name="fitToCurve" value="1"/>
    </inkml:brush>
  </inkml:definitions>
  <inkml:trace contextRef="#ctx0" brushRef="#br0">151 22 540,'0'-7'0,"1"3"199,-1-1-89,0 2-4,0 1 15,-3 1-33,1 1-27,-4 0-18,-3 4-27,0 6-8,-6 3 3,0 4-2,2 6 0,-6-2 1,5 0 5,-1 0-3,-2-6 2,10 5-1,1-5-7,3 2-7,3-5 2,0-2 0,1 0-2,5-5-1,3 1 2,1 0-3,3-4-17,2-1-19,-1-1-43,2 0-13,-1-5-19,0 1-49,-4-2-6,2 2-61,-3-3-115</inkml:trace>
</inkml:ink>
</file>

<file path=customXml/item17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06-11T09:18:19.073"/>
    </inkml:context>
    <inkml:brush xml:id="br0">
      <inkml:brushProperty name="width" value="0.06667" units="cm"/>
      <inkml:brushProperty name="height" value="0.06667" units="cm"/>
      <inkml:brushProperty name="fitToCurve" value="1"/>
    </inkml:brush>
  </inkml:definitions>
  <inkml:trace contextRef="#ctx0" brushRef="#br0">0 42 541,'2'0'0,"2"0"178,-1 0-107,-3 0-9,4 4-4,0 3 9,3 4-6,-1 3-20,1 0-5,2-1 3,0 1-8,2-1 1,2 2-9,2-3-10,2-3-9,0-4 3,3-1 8,2-4-6,-7 0 2,2-9 0,3-2-5,-4-3-5,1-6 1,-4 2 0,-2-3-1,-3 0-1,-1 4 0,-3 2 0,0 2 0,-1 5 0,-3 2-77,0 2-27,-3 4-76,-1 0-181</inkml:trace>
</inkml:ink>
</file>

<file path=customXml/item1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06-11T09:52:14.907"/>
    </inkml:context>
    <inkml:brush xml:id="br0">
      <inkml:brushProperty name="width" value="0.04667" units="cm"/>
      <inkml:brushProperty name="height" value="0.04667" units="cm"/>
      <inkml:brushProperty name="fitToCurve" value="1"/>
    </inkml:brush>
  </inkml:definitions>
  <inkml:trace contextRef="#ctx0" brushRef="#br0">5067 116 111,'3'-1'64,"-1"0"-8,-2-1 19,4 1-17,-4-1-2,0 2 12,0-2-16,0 2-6,0-1-6,0 0-10,0 1-6,0-1 0,0 1-4,0 0-1,0 0-1,0 0-2,0 0-5,0 0-3,0 0-1,0 0 0,-4 0-1,2 0-1,-3 1-5,-1 0 0,2 2 5,-2-3-7,-1 1 2,1 0 0,0 0 4,-3-1-4,-1 2 0,1-2 0,-1 1 0,-1 0 0,3 2 0,-2-2 3,-3 1-5,3 0 2,-5-1 0,-2 1 2,0-1-2,-2 1 0,1 0 0,-1-2 0,-2 0 0,0 1 0,-2-1 2,0 0-4,-3 2 2,1-2 2,2 0-4,2 0 2,-2 0 0,2 0 0,-2 0 0,2 0 0,0-2 0,-2 1 2,0 1-2,-2-1 0,2 1 1,0-3-2,-2 2 2,-3 0 12,3 1-6,-2-1-6,-2 1 3,-1-3-3,-1 1-1,-1-1 0,1 1 0,-1-1 2,-1 1-2,-1 1 8,3-2 0,-3 1-2,3 1 1,-1-3 5,1 0-1,-1 2-6,3-3 0,-2 2 2,3 1 0,-1-1-1,2 1-2,0 1-1,1-4-3,3 2 0,0 1 11,0-1-9,2 3-2,0-2 0,0-1 0,2 2 3,-2-3-5,3 3 2,-1-1 0,0-2 0,2 2-1,0-1 2,0 2 1,3 0-2,-5-1 0,0 1 1,2-1-2,-2 0-1,3 1 2,-3 1 0,0-2 0,0 2 0,0-2 0,-2 0 0,0 2 0,0 0 0,-2 0 2,0 0-2,0 0-2,-4 0 2,2 0 0,-3 0 0,1 1 0,0 0 0,0 1 0,-3-2 0,1 1 0,-1 0 0,3-1 0,-4 0 0,1 0 0,-1 0 3,-1 0-4,-1 0 1,-1 0 1,1-1-2,-1 0-1,-1 1 4,1-2-1,1 1-1,-1 0-1,3 0 2,-1-2-2,1 3 1,1-2 1,3 1-2,-2-1 1,-1 1 0,1 2 0,0-2 0,-1 1 0,3 0 0,-5 0 0,1 0 0,2-1 0,-1 1 0,3 0 1,0 0-1,0-1 0,-1-1 2,1 1-4,0 0 2,2 0 3,-1 0 0,3-1-1,-2 1 1,-2 0-3,0 0 0,1-1-2,-1 2 2,0 0 0,2 0 0,-2-1 0,1 1 0,-1 0 2,0 0-4,0 0 4,-1-1-1,-1 1-1,2 0-1,-5 0 1,5 1 0,-2 0 0,-1-1 0,1 3 0,-3-2 0,-1 2 0,4 0 0,-5-2 0,3 1 0,-1 0 0,1-1 0,1 1 9,3-1-8,-4 0 2,1-1-3,3 1 0,0-1 0,-3 0 2,1 0-2,2 0 0,-1 0 0,5 0 9,-4 0-3,4 0-2,-2-3-1,2 1 0,0 2-4,2-1-1,4 1 4,-4 0-1,4 0-1,0-1 0,-1 0 0,1-1 0,0 1 0,0 1 13,5 0-9,-1 0-2,1 0 1,-1 0-1,2 0 0,3 1 1,4-1 0,-2 2-2,1-2 0,3 0-1,-2 1 0,2 0 2,2-1-2,-2 0 0,2 0 4,0 0 2,0 0-3,0 0-2,0 0-1,0-1 0,0 1-3,0 0 3,0 0 0,-2 0-1,0 0 1,-2 0 1,-5 4-1,1-1 0,-7 3 0,0-3 2,5-1-2,-3 1 0,3-2 0,1 3 0,-1-2 0,-1 1 0,1-1 0,0-2 1,1 0-1,1 0 0,1-2 0,-1 1 2,4 1-1,-2-3 0,1 1-2,3-1 1,-2 2 0,4 1 4,0 0-4,-2 0 0,2-1 3,0 1-5,0 0 4,0 0-1,0 0-2,0 0-1,0 0 1,0 0 0,0 0-2,-2 0 0,-2 1 5,-3 5-1,-3-3-2,-1-2-2,1 1-2,2-2-9,-1 0-12,1 1-20,2 1-21,1-2-30,1 0-23,2 0-69,2 0-104</inkml:trace>
</inkml:ink>
</file>

<file path=customXml/item18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03.336"/>
    </inkml:context>
    <inkml:brush xml:id="br0">
      <inkml:brushProperty name="width" value="0.04667" units="cm"/>
      <inkml:brushProperty name="height" value="0.04667" units="cm"/>
      <inkml:brushProperty name="fitToCurve" value="1"/>
    </inkml:brush>
  </inkml:definitions>
  <inkml:trace contextRef="#ctx0" brushRef="#br0">0 8 375,'0'-2'0,"0"0"172,0-1-112,0 2-3,0 1 22,2 0-24,2 5 15,2 3 23,0 4-31,2 2-14,2 1 0,-2 3-17,4-1-7,0 3-9,2 1-7,0 2-1,-2-2-2,-2 0-3,4 1-2,0-4 0,-2 1 0,0-4 0,0-1 0,-2-1 0,2-5-27,-4-2-42,0 0-45,-4-1-48,-2-1-121,-2 0-186</inkml:trace>
</inkml:ink>
</file>

<file path=customXml/item18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12.332"/>
    </inkml:context>
    <inkml:brush xml:id="br0">
      <inkml:brushProperty name="width" value="0.04667" units="cm"/>
      <inkml:brushProperty name="height" value="0.04667" units="cm"/>
      <inkml:brushProperty name="fitToCurve" value="1"/>
    </inkml:brush>
  </inkml:definitions>
  <inkml:trace contextRef="#ctx0" brushRef="#br0">57 7 222,'0'-4'0,"0"1"355,-3 3-189,-2 0-65,0 6-34,-2 3 11,2 3-18,-2 4-7,2 1 3,0 2-11,1 1-9,-2 2-4,4-6-4,0 3-10,2-5-13,4-2-2,4-1-3,1-3 0,3-1 0,1-7 1,4 0-2,-1 0-79,1 0-33,0-3-66,-5-2-50,-2 0-129</inkml:trace>
</inkml:ink>
</file>

<file path=customXml/item18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03.420"/>
    </inkml:context>
    <inkml:brush xml:id="br0">
      <inkml:brushProperty name="width" value="0.04667" units="cm"/>
      <inkml:brushProperty name="height" value="0.04667" units="cm"/>
      <inkml:brushProperty name="fitToCurve" value="1"/>
    </inkml:brush>
  </inkml:definitions>
  <inkml:trace contextRef="#ctx0" brushRef="#br0">28 134 587,'4'0'0,"2"-3"0,2-2 58,2-1-35,2-1-1,2-2-1,2 1-18,-2-2-3,-2-2 0,0 1 0,-4 1 2,0-1-2,-4 1 0,-4 1 3,0 1 1,-4 0-1,-4 5-3,-4 0 0,-4 3 66,-2 6-7,-2 2 17,-2 3-18,6 2 6,2 1 27,2 1-18,4 1-13,4 1-12,2 0-15,2 0-13,4-1-9,6-2-8,2 1-2,8-4-2,4 1-8,2-6-57,4-3-89,6 0-48,-3-3-144</inkml:trace>
</inkml:ink>
</file>

<file path=customXml/item18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06-10T09:16:21.754"/>
    </inkml:context>
    <inkml:brush xml:id="br0">
      <inkml:brushProperty name="width" value="0.06667" units="cm"/>
      <inkml:brushProperty name="height" value="0.06667" units="cm"/>
      <inkml:brushProperty name="fitToCurve" value="1"/>
    </inkml:brush>
  </inkml:definitions>
  <inkml:trace contextRef="#ctx0" brushRef="#br0">200 0 452,'-9'0'0,"-1"0"45,-1 2 24,2 5 0,-5 2-5,1 4-24,-2 3-9,3 4-1,-3 2 25,0 5 7,0 3-15,-1 3 11,5 1-19,0 2-21,1 3-6,3-2-1,3 0-4,2-5-5,2-4 2,6-5-3,3-4-2,4-7 1,2-4 0,3-6 1,0-2-1,3-2 4,-1-6-1,1-2-1,-2-2-2,-2-2 0,-4 0 0,-4 1 2,-1 1-2,-4-2 0,-4 1 4,0 1-3,-2 1 2,-8-1-1,1 5-2,-4 0 0,-2 3-2,-1 1 2,-1 3 0,3 0-7,-3 1-5,4 6-3,-4-1-6,6 1-6,-1 1-1,3 2-20,5-2-12,0 1 5,4-1-7,0 0-60,6 0-15,3-2-64</inkml:trace>
</inkml:ink>
</file>

<file path=customXml/item18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06-10T09:14:30.547"/>
    </inkml:context>
    <inkml:brush xml:id="br0">
      <inkml:brushProperty name="width" value="0.06667" units="cm"/>
      <inkml:brushProperty name="height" value="0.06667" units="cm"/>
      <inkml:brushProperty name="fitToCurve" value="1"/>
    </inkml:brush>
  </inkml:definitions>
  <inkml:trace contextRef="#ctx0" brushRef="#br0">26 16 65,'-2'-1'77,"0"0"-8,0 0-9,2-1 0,-1 0 5,-3 0-7,4 0-6,-2 0-10,0 2-17,2-2-2,-2 1-9,1 1-9,1 0-5,0 0 0,0 0 0,-2 0-3,0 3 5,0 0 15,0 1 13,2 1 16,0 4 5,0 1-9,0 3-11,0-1-16,0 2-2,2-3 3,-2 3 1,2 1 10,2 0 4,-3 4-10,1-1-3,-2 3 8,2 2-11,0-1-6,0 2 4,1 2-4,-3-2-4,2 6-2,-2-1-1,0 2-1,0-2-2,0 0 2,2 0 0,-2-3-1,2-2 0,-2-2 24,0 4-6,0-2-5,2 1 12,-2-1-5,0 1-17,0-2 3,0 2 5,0-1-2,0 1 2,0-1 10,-2 0-8,2 3-5,-2-1 0,2-2 0,0 0-5,0-1-4,2-2 2,0 1 4,1 2-3,-3-3 6,2 2 2,-2-3-2,0 0 3,0 1-1,0-1-1,-2 0-5,2 2 1,-3-4-3,1 4 2,2-5-4,0 2 0,-2-1 0,2 0 12,0-3-11,2 1 3,-2-3-2,2 2-2,-1-2 0,-1 0 0,2 1 4,-2-3-4,0 0 0,0-1 0,2-1 7,-2 0-1,2 1 4,-2 0-1,2 0-3,-4 1 1,2 1-1,0-2-1,2-1-5,-2 2 0,0-1 3,2 4-3,-2-2 0,0 0 3,0-1 0,0 0-4,1 2 2,1-3 2,-2 1 3,2-3-5,-2 3 3,2-1 2,-2 0-3,0 1 1,2-1 2,-2-1-3,0-3-4,0 2 2,0 1 2,0-1-3,0 1 0,0 0 6,0 1-3,-2 2 0,0 0-1,0 4 3,-1-1-2,1 0-3,0-4 0,2-1 0,0 0 1,0-3-3,0-2 4,0 0-1,0-2-2,-2-1 0,2 0 4,0 2-5,0 1 3,0-1 0,0-2-1,0 0 0,0-2-3,2 0-12,-2-2-40,4-7-55,1-4-138,-1-4-69,3-5-294</inkml:trace>
</inkml:ink>
</file>

<file path=customXml/item18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06-11T09:16:35.128"/>
    </inkml:context>
    <inkml:brush xml:id="br0">
      <inkml:brushProperty name="width" value="0.06667" units="cm"/>
      <inkml:brushProperty name="height" value="0.06667" units="cm"/>
      <inkml:brushProperty name="fitToCurve" value="1"/>
    </inkml:brush>
  </inkml:definitions>
  <inkml:trace contextRef="#ctx0" brushRef="#br0">0 0 217</inkml:trace>
</inkml:ink>
</file>

<file path=customXml/item18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03.487"/>
    </inkml:context>
    <inkml:brush xml:id="br0">
      <inkml:brushProperty name="width" value="0.04667" units="cm"/>
      <inkml:brushProperty name="height" value="0.04667" units="cm"/>
      <inkml:brushProperty name="fitToCurve" value="1"/>
    </inkml:brush>
  </inkml:definitions>
  <inkml:trace contextRef="#ctx0" brushRef="#br0">1 182 518,'6'2'0,"2"-3"210,2 1-67,2-2-34,4-4-31,2-3-34,6-1-14,-4-3-12,0-2-6,2 1-8,-4-4-1,0 3 1,-6-2-2,-3 1-1,-3 0 1,-6 2-1,-4 4 0,-5 3 3,-3 7-1,-8 2 5,-4 9 25,0 2-2,0 4 22,0-1-6,4 3 3,4 1-10,4 2-22,2-1-3,4 0-10,4 0 2,2-1-3,6-2-4,6-2 0,6 3 0,2-4 0,2 1-56,2-3-77,2-5-156,0 0-67</inkml:trace>
</inkml:ink>
</file>

<file path=customXml/item18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12.399"/>
    </inkml:context>
    <inkml:brush xml:id="br0">
      <inkml:brushProperty name="width" value="0.04667" units="cm"/>
      <inkml:brushProperty name="height" value="0.04667" units="cm"/>
      <inkml:brushProperty name="fitToCurve" value="1"/>
    </inkml:brush>
  </inkml:definitions>
  <inkml:trace contextRef="#ctx0" brushRef="#br0">5 78 376,'-3'-3'0,"1"-3"105,2 0-57,0 0-7,2-2 1,4 1-11,3 0-1,0-1-1,4 1-12,3 1-2,3 2 11,0 0-8,5 3-6,-3-1-2,6-1-5,-1 3-4,0 0-1,1 6 0,-4 2 14,-3 5-8,-4 2-4,-4 2 3,-5 4 0,-4-1 3,-3 2 5,-7-1 6,-3-1-8,-7-2-8,-2-2 0,-3 0 1,3-6-4,-2 1 0,-3-2 0,7-2-2,-4-4-41,5 2 0,-2-4 0,7-1-4,3 0-3,6 0-32,2-1-69,2-4-34,6 0-32</inkml:trace>
</inkml:ink>
</file>

<file path=customXml/item18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06-10T09:17:15.628"/>
    </inkml:context>
    <inkml:brush xml:id="br0">
      <inkml:brushProperty name="width" value="0.06667" units="cm"/>
      <inkml:brushProperty name="height" value="0.06667" units="cm"/>
      <inkml:brushProperty name="fitToCurve" value="1"/>
    </inkml:brush>
  </inkml:definitions>
  <inkml:trace contextRef="#ctx0" brushRef="#br0">10 4 650,'-2'-4'0,"2"3"71,-4 1-7,3 0-44,1 1-20,-2 6 0,2 2 0,-2 3 0,2 1-44,0 5-53,0-2-88,0 1-198</inkml:trace>
</inkml:ink>
</file>

<file path=customXml/item18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12.259"/>
    </inkml:context>
    <inkml:brush xml:id="br0">
      <inkml:brushProperty name="width" value="0.04667" units="cm"/>
      <inkml:brushProperty name="height" value="0.04667" units="cm"/>
      <inkml:brushProperty name="fitToCurve" value="1"/>
    </inkml:brush>
  </inkml:definitions>
  <inkml:trace contextRef="#ctx0" brushRef="#br0">20 18 449,'-3'-9'0,"3"5"123,0-1-26,0 3-35,0 2-8,0 0-23,0 0-9,0 0-1,0 0 7,-4 0 18,4 2 4,0 3-20,0 6 8,-1 4-13,-2 6-14,0 4-8,0 0-6,1 4 5,2-1-1,0-2-2,0 0-4,0-5-14,2-2-11,1-5 2,0-4-17,-3-4-25,3-3 4,-2-3-17,3 0-59,-1-3-28,2-7-46</inkml:trace>
</inkml:ink>
</file>

<file path=customXml/item1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06-11T09:16:48.434"/>
    </inkml:context>
    <inkml:brush xml:id="br0">
      <inkml:brushProperty name="width" value="0.06667" units="cm"/>
      <inkml:brushProperty name="height" value="0.06667" units="cm"/>
      <inkml:brushProperty name="fitToCurve" value="1"/>
    </inkml:brush>
  </inkml:definitions>
  <inkml:trace contextRef="#ctx0" brushRef="#br0">0 24 640,'4'-4'0,"3"2"142,1 1-78,1-3-34,4 1-15,0 2-7,0-3-4,4 3-2,2-1 0,1 2-4,3 0-143,1-1-147</inkml:trace>
</inkml:ink>
</file>

<file path=customXml/item19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03.347"/>
    </inkml:context>
    <inkml:brush xml:id="br0">
      <inkml:brushProperty name="width" value="0.04667" units="cm"/>
      <inkml:brushProperty name="height" value="0.04667" units="cm"/>
      <inkml:brushProperty name="fitToCurve" value="1"/>
    </inkml:brush>
  </inkml:definitions>
  <inkml:trace contextRef="#ctx0" brushRef="#br0">0 34 676,'0'0'0,"8"-1"142,2-3-39,2 1-45,4-2-18,4 3-20,0-3-16,4 1-4,-2 0 0,-1 1-23,1 1-36,2 0-24,-2 2-8,0 0-46,-4 0-124,-2 0-127</inkml:trace>
</inkml:ink>
</file>

<file path=customXml/item19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03.554"/>
    </inkml:context>
    <inkml:brush xml:id="br0">
      <inkml:brushProperty name="width" value="0.04667" units="cm"/>
      <inkml:brushProperty name="height" value="0.04667" units="cm"/>
      <inkml:brushProperty name="fitToCurve" value="1"/>
    </inkml:brush>
  </inkml:definitions>
  <inkml:trace contextRef="#ctx0" brushRef="#br0">136 18 788,'-10'-10'0,"-2"6"59,1 1-3,1 2 2,-4 1-10,2 1-11,2 7-6,-4 4-13,4 5-2,-2 1-7,2 0-2,4 1-2,2-5 0,4 0 1,0-1-4,4-5 2,6-1 0,2-2-1,0-4-2,4-1 4,-2 0-2,4-5-2,-2-1 2,1 0-1,-3 2 1,2 1-4,-6 3 1,0 0 0,0 2 14,-2 5 1,0 1 2,0 5-5,-4 3 2,0 5 8,-2 4-5,-2 2-8,0 2-6,-4 4 3,-2-2-2,-2-4-4,0-4 0,0-2 3,0-6-2,-2 0 1,0-7-1,-2-4 2,0-1-1,0-3-1,1-4-1,-1-3 0,2-1 2,2-3-3,-2 1-3,2 0-8,4 0-1,-2 1 9,2 2 2,2 3 1,0 2 1,2-1 0,0 1-39,4 0-30,0-2-31,6-3-6,2-1 4,2-2-40,2 1-82,-3-3-80</inkml:trace>
</inkml:ink>
</file>

<file path=customXml/item19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12.343"/>
    </inkml:context>
    <inkml:brush xml:id="br0">
      <inkml:brushProperty name="width" value="0.04667" units="cm"/>
      <inkml:brushProperty name="height" value="0.04667" units="cm"/>
      <inkml:brushProperty name="fitToCurve" value="1"/>
    </inkml:brush>
  </inkml:definitions>
  <inkml:trace contextRef="#ctx0" brushRef="#br0">184-1 662,'-10'-1'0,"-1"1"94,-3 4-37,-1 4-27,1 1 16,2 0 13,2 3-21,1-1-14,7 1-4,-1-2-8,3 3-2,0-5-4,5-3 1,4 5 14,-4-3-2,4 2-5,1-1-5,-3-1-5,1 1-1,1 2-3,-4 1 0,-3 0 15,-2 2-7,-4-1 7,-8 3 14,-3-1-1,-4-3 9,3 2 4,-1-3-10,-3-2-16,6-1-12,0-1-2,7-6-1,0 2 0,-1-3-52,8 0-81,0 1-46,0-6-77,8 6-242</inkml:trace>
</inkml:ink>
</file>

<file path=customXml/item19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06-10T09:18:07.867"/>
    </inkml:context>
    <inkml:brush xml:id="br0">
      <inkml:brushProperty name="width" value="0.06667" units="cm"/>
      <inkml:brushProperty name="height" value="0.06667" units="cm"/>
      <inkml:brushProperty name="fitToCurve" value="1"/>
    </inkml:brush>
  </inkml:definitions>
  <inkml:trace contextRef="#ctx0" brushRef="#br0">38 0 823,'-4'7'0,"1"4"3,1 4 2,0 4 34,-2 3 19,4 6-3,-2 4 15,0 4-26,2 2-21,0-1-10,0-3-9,0-1-1,2-8-2,2-4-1,0-7 0,0-8-8,-3-2-13,3-4-36,-2-2-43,0-8 48,-2-3 11,0-3 0,0-3-2,0 0-24,-2-1 8,-4 0 43,1-2-17,-3 2-11,4 2 39,-1 6 10,1 3 46,0 3 32,0 2 1,4 1-1,-1 1-15,1 1-7,0 1-7,0 0-26,0 0-23,3 0 5,3 1 15,3 2 3,1-1-2,3 1-13,0-1-8,3 2 5,1 0 4,0 1 1,0 0-6,0 1 1,0 0 3,-2 2-5,0 1-7,-2-1-1,-2-2 0,1 3 0,-3-3-12,1 2-9,-5-2 2,-5 1-5,4 3-1,-4 0 16,-2 2 8,0 0-1,-5-1 4,1-2 0,2-1 0,0 0-4,1-5 2,1 0 0,2-1 2,0-2-2,0 0 0,0 0-101,0-2 14,2-2 10,5-4-29,-3-3-85,4 0-165</inkml:trace>
</inkml:ink>
</file>

<file path=customXml/item19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06-11T09:16:42.822"/>
    </inkml:context>
    <inkml:brush xml:id="br0">
      <inkml:brushProperty name="width" value="0.06667" units="cm"/>
      <inkml:brushProperty name="height" value="0.06667" units="cm"/>
      <inkml:brushProperty name="fitToCurve" value="1"/>
    </inkml:brush>
  </inkml:definitions>
  <inkml:trace contextRef="#ctx0" brushRef="#br0">-2 0 456,'0'3'0,"0"1"0,0 1 0,2 1-25,0-2-1,-2 2 8,0 1-22,2-3-80</inkml:trace>
</inkml:ink>
</file>

<file path=customXml/item19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12.410"/>
    </inkml:context>
    <inkml:brush xml:id="br0">
      <inkml:brushProperty name="width" value="0.04667" units="cm"/>
      <inkml:brushProperty name="height" value="0.04667" units="cm"/>
      <inkml:brushProperty name="fitToCurve" value="1"/>
    </inkml:brush>
  </inkml:definitions>
  <inkml:trace contextRef="#ctx0" brushRef="#br0">195 72 389,'0'-16'0,"-2"1"209,0 3-84,-6 1-42,1 4-24,0 1 3,-2 2-22,-1 3-13,0 1-6,-4 1-8,3 6-3,-4 6 7,1 5 7,0 3-3,-3 2-6,0 5-10,1-1-4,4 1-1,4-7 0,6-3-1,2-5 1,5-3 0,2-6-3,7-1 5,5-3-1,3-6-2,-1-6 2,3-6 2,0 0-3,0 2 0,-3-5-14,3 1-4,-5 1-5,-2-1 3,-5 7 4,-8 1 13,-2 4 3,-2 2 0,0 3 7,-4 3 3,-4 6-7,-1 2 6,0 5-1,-1-2-3,3 0 0,0 2-4,2-1-1,3-2 0,2 3-1,4-3 1,1 3 0,2-1-34,-2 0-37,7 0-71,-2-2-19,4-1-55,-2-5-120</inkml:trace>
</inkml:ink>
</file>

<file path=customXml/item19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03.498"/>
    </inkml:context>
    <inkml:brush xml:id="br0">
      <inkml:brushProperty name="width" value="0.04667" units="cm"/>
      <inkml:brushProperty name="height" value="0.04667" units="cm"/>
      <inkml:brushProperty name="fitToCurve" value="1"/>
    </inkml:brush>
  </inkml:definitions>
  <inkml:trace contextRef="#ctx0" brushRef="#br0">0 0 129,'2'7'0,"-2"1"-84</inkml:trace>
</inkml:ink>
</file>

<file path=customXml/item19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06-10T09:14:04.850"/>
    </inkml:context>
    <inkml:brush xml:id="br0">
      <inkml:brushProperty name="width" value="0.06667" units="cm"/>
      <inkml:brushProperty name="height" value="0.06667" units="cm"/>
      <inkml:brushProperty name="fitToCurve" value="1"/>
    </inkml:brush>
  </inkml:definitions>
  <inkml:trace contextRef="#ctx0" brushRef="#br0">6 71 420,'0'-7'0,"0"-2"215,0 3-129,2 0-11,2 1-6,1 0-20,-1 4-15,6-2-9,-1-2-3,7 2-7,-3-3-2,3 1-3,3 2-1,0-2 0,0 3-11,1 2 4,-3 0 0,0 2 4,-3 5 8,3 0 4,-3 3-1,-5 2-1,1 1-8,-2 2 8,-5-1 4,-1 0-4,-2-2 7,-7 3 4,-3-3 1,-5 0-10,-1 1-7,-3-2-10,-2-1-1,-2 0 0,2-2 3,-4-2-3,3-3 0,-1 0-4,4-1-21,0 0-18,5 1 0,5-1-20,1-2-51,6 0-32,2 0-37,4 0-260</inkml:trace>
</inkml:ink>
</file>

<file path=customXml/item19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06-11T09:18:10.957"/>
    </inkml:context>
    <inkml:brush xml:id="br0">
      <inkml:brushProperty name="width" value="0.06667" units="cm"/>
      <inkml:brushProperty name="height" value="0.06667" units="cm"/>
      <inkml:brushProperty name="fitToCurve" value="1"/>
    </inkml:brush>
  </inkml:definitions>
  <inkml:trace contextRef="#ctx0" brushRef="#br0">0 162 594,'4'-21'0,"5"-1"181,2-1-75,0-3-39,2 8-17,-3 0 8,-3 6 1,1 6-13,-1 0-9,-5 5-2,0 1-14,0 0-4,1 0-4,1 5-2,-4 4 4,0 2 3,0 7-7,0-1-3,-2 5 10,-3 0-1,1-1-9,2 2 0,-5-5-1,5 0-6,-2-4-2,2-4 2,2-5 2,0-2-5,0-3 1,6-3 2,3-6 2,0-3-3,4-5 0,-2-1 0,4-4 1,2 1-1,-1-5-22,3 3 9,-2 1-8,3 1 1,-7 6 20,-1 4 0,-5 6 0,-5 5 0,0 0 27,-2 9 3,-2 4 1,-2 5-14,-3 2-12,1 2-5,2-3 0,-1 4 0,-1-1 0,-1 2-47,1 1-72,-5-2-55,5 0-139,-5-4-357</inkml:trace>
</inkml:ink>
</file>

<file path=customXml/item19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06-11T09:18:24.062"/>
    </inkml:context>
    <inkml:brush xml:id="br0">
      <inkml:brushProperty name="width" value="0.06667" units="cm"/>
      <inkml:brushProperty name="height" value="0.06667" units="cm"/>
      <inkml:brushProperty name="fitToCurve" value="1"/>
    </inkml:brush>
  </inkml:definitions>
  <inkml:trace contextRef="#ctx0" brushRef="#br0">3744 39 229,'-4'-30'73,"4"27"0,0 2 31,0-3-13,0 3 3,0 0-8,0 1-23,0 0-5,0 0-13,0 0-23,0 0-4,0 4 18,2 5 61,0 0-36,-2 3-11,5 5-10,-5-1 0,2 5-9,-2 2-15,0 3-11,2-1-3,-2 0 0,4-1-1,-2 0-2,3 0 2,-1-3 0,0 1-2,3 0 0,-3-2 1,3 2 2,-1-4-2,-2-1-1,1-2 1,-1-1 1,-2 0-1,2-1 0,-1-3 0,-1 1 0,0-5 0,-2-1 4,2-3-2,-2-2 0,2 3 0,-2-3 0,0 0 6,0 0 19,0 0 1,0 0-9,0 0-15,-4 0-3,0 0 0,-1 0-1,1 2 0,-3-2 0,3 0 1,0 3-2,-5-3 0,3 1 4,-3-1-5,-2 0 1,3 0 2,-1 0 1,1 0-3,-1 2 0,-4-2 2,0 0-2,0 3-1,-4-1 2,1-1 0,-6 3-9,1 0 5,-3-2 2,-4 4-5,0 0-3,-2-1-3,-5 1 10,0-1 0,-2 0 0,-6 2 1,0-2 2,-2-1 0,-3 0-8,-2 0 4,-2-1-2,-2 0 3,0-2 3,2 1 0,-2-1 0,2 1-2,-2 2 3,0-1 0,-3 2-1,-1 1 0,2-1-3,-3 3 3,1-2-11,2 0 2,-3-1 2,3-1-2,0 0 5,0-1 0,-1 1 2,3-2 1,2 1 2,-2 1-2,5-2 2,-4 1-2,3-2 1,1-1 1,1 3-2,1-2-1,-4 3 3,2 2-1,-1-2-2,3 1 3,-3-1 0,0 1-2,0-1 1,1 1 0,-3 1 0,1-3-10,4 5 9,2-7 1,4 3 0,-1-2 0,3 1 0,0-2 0,5 1 0,-1-1-1,3-1 1,2 2 1,-3-2-1,5 0-1,-3 0 2,6-2-2,-3 1 1,2-2 0,2 1 1,2 2-1,-2-2-1,2 2 1,1-1 0,-1 0 0,5-1 0,-3 1 1,1-3-1,2 0-1,-5 3 1,5 0 1,-2-1-2,-1 2 2,2-1-1,1 1 0,2 0-1,0 0 1,-3 0 0,3-4-2,0 0 3,4 2-1,-1-2 0,1-1 0,0 3 0,2 0 2,3 2-2,-3 0 0,3 0 4,1-3-3,1 3-1,0-1 0,2 0 6,2 1-5,0-1 1,-3 0 3,3 1 2,0-2 2,0-1-5,0 3-2,0 0-1,0 0 0,0 0 2,0 0 2,-2 0-4,-4 0-2,1-1 0,-1 1 1,1-1-2,-1 1 3,1 0-1,1 0 0,-2-2 0,1-1 1,1-1-2,-3 3 1,1 0 0,-3-1 0,1 2-19,-3-2 11,4 2 3,3 0 5,2 0 0,0 0 0,2 0 2,0 0-4,0 0-5,0 0 1,2 0-10,0 0-2,2 1-5,3 0-28,-1 2-44,3-4-35,-1 2-47,3-1-118,2 0-130</inkml:trace>
</inkml:ink>
</file>

<file path=customXml/item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06-10T09:16:17.155"/>
    </inkml:context>
    <inkml:brush xml:id="br0">
      <inkml:brushProperty name="width" value="0.06667" units="cm"/>
      <inkml:brushProperty name="height" value="0.06667" units="cm"/>
      <inkml:brushProperty name="fitToCurve" value="1"/>
    </inkml:brush>
  </inkml:definitions>
  <inkml:trace contextRef="#ctx0" brushRef="#br0">39 68 242,'-8'1'0,"0"2"16,3 0-3,-3-1-7,4-1-3,3 1 5,-1-2-3,0 0 2,2 0 11,-2 0 2,2 0-7,0 0 12,0 2 4,0-1 0,0-1 25,2 1-11,0-1-6,0 0 14,-1 3-11,3-3-11,-2 2-6,2 0-11,0 0-6,-1 0 4,5 0-1,1 1 8,-1-2 14,5-1-4,0 0-1,6 0-7,2 0 2,4 0 4,1 0-8,6-1-7,0-2-1,2 3-4,4 0 1,4 0-3,-1 0 3,6 0 0,-1 0 0,3 2 4,0-2-4,2 0-3,0 0-3,2 0 0,2 0 5,-2-2-7,1 0 4,1 0 1,0 1-5,0-1 2,-4 0 0,4 1 0,-3 1 0,1 0 0,0 0 0,0 4 2,-2 0-2,-2 0 0,2-1 0,0-1 1,-2 0-4,0-1 6,2-1 0,-1 0-4,-1 0 1,0-3 3,0 1-2,0 0 2,-2-1 1,-1 3 8,-3 0-5,1 0-3,-1 0 1,0 0-4,3 2-2,-3-2 1,3 0 0,-3-3 2,4 0-2,-3-1 0,-1 2 2,-1-2-2,-1-1 0,-1 4 3,0-1-5,-3 0 4,1 1 3,-2-1-2,0 1-1,2 0-1,-6 1 5,2 0-6,2 0 0,-4 0 0,2-1 0,-2 1 4,2 0-1,0 0 9,-2 0 3,2-1-7,0-1 2,0 0-6,0 1-7,2-3 6,-2 2 5,2 0-7,-2 2-2,0-1 1,-2-1 0,0 1 0,0-1 2,-2 1-2,1-1 12,1 1-11,-4 1-2,2 0 2,1-2 5,-1 2-9,2-1 4,0-1 2,0 1-3,2 0 0,-4 0 0,4 1 5,2-1-5,-2-2 0,-2 2 0,4-1 7,-4 0-6,-1 2-1,-1 0 0,0 0 2,-3 0-2,3 0 0,-2 1 9,-3 0-10,1-1 2,1 1 8,-1 0-8,-1 2 3,-3-2 0,1-1 0,1 0-4,-1 0 0,-2-1 0,0-1 4,-1 0-3,-1 2 1,2-1 3,-4 1-4,-2 0-2,2 0 2,-2 0 7,-1 0-10,1 0 4,-4 0 0,2 0-2,2 1 0,2-1 0,0 1 7,2-1-3,0 1-2,0 1 2,-2 0 0,-2 0-4,0 0 0,2-1 8,-3 0-4,1 0-4,-4-1 0,0 1 4,-3-1-6,-2 0 4,-3 0 4,1 0 0,-4 0 3,0-2 27,0-1-12,-4 1-20,2-1 5,-1 1-4,-1 0-2,-2 1-6,1 1 3,1 0 0,-2 0 0,2-2-59,2 0-35,-1 1-43,-3-2-77,2-2-1,2-5-123</inkml:trace>
</inkml:ink>
</file>

<file path=customXml/item2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03.510"/>
    </inkml:context>
    <inkml:brush xml:id="br0">
      <inkml:brushProperty name="width" value="0.04667" units="cm"/>
      <inkml:brushProperty name="height" value="0.04667" units="cm"/>
      <inkml:brushProperty name="fitToCurve" value="1"/>
    </inkml:brush>
  </inkml:definitions>
  <inkml:trace contextRef="#ctx0" brushRef="#br0">27 51 729,'-6'0'0,"-2"3"165,4 4-88,-2 4-26,4 4-22,0 0-1,2 2-6,0 1-7,0-3 4,2 1-11,2-5-8,6 0 0,2-5 0,1-3 1,3-3-2,-3 0 2,3-7-1,-5-3 0,1-2-7,-4-3 7,0-1 0,-4 0 0,-2-3 0,-2 3 4,0-3-1,-4 1-4,-6 1 2,2 2 2,-4 4-5,1 4 4,-3 6-1,1 1-2,1 4-6,0 6-13,5 0-25,3 0-45,4-1-14,0-2-22,8 0-57,-1-2-5,7-3 13</inkml:trace>
</inkml:ink>
</file>

<file path=customXml/item20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12.270"/>
    </inkml:context>
    <inkml:brush xml:id="br0">
      <inkml:brushProperty name="width" value="0.04667" units="cm"/>
      <inkml:brushProperty name="height" value="0.04667" units="cm"/>
      <inkml:brushProperty name="fitToCurve" value="1"/>
    </inkml:brush>
  </inkml:definitions>
  <inkml:trace contextRef="#ctx0" brushRef="#br0">0 0 463,'0'0'0,"0"0"123,0 0-66,3 3 12,2 2 22,4 5-8,3 4-21,0 1-10,2 5-10,3 1-1,2 2 0,-2 1-18,5 2-9,-1-1-9,1 3-3,1-1-2,-1 0 0,-3-1 0,5-3 2,-8-4-2,4-4-14,-3 3-11,-1-6-29,-4-1 9,2 0-20,-4-3-40,-5 2-11,0-4-50,-5-2-192</inkml:trace>
</inkml:ink>
</file>

<file path=customXml/item20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03.358"/>
    </inkml:context>
    <inkml:brush xml:id="br0">
      <inkml:brushProperty name="width" value="0.04667" units="cm"/>
      <inkml:brushProperty name="height" value="0.04667" units="cm"/>
      <inkml:brushProperty name="fitToCurve" value="1"/>
    </inkml:brush>
  </inkml:definitions>
  <inkml:trace contextRef="#ctx0" brushRef="#br0">126 194 828,'-6'-7'0,"-4"3"83,-3 3-29,2 1-18,-3 5 22,1 3-2,1 4-23,0 3-23,3 1-3,-4 2 7,7 2-4,2-2 3,2-1-8,2-2-6,4-2 1,6-3 0,3-2 1,2-4-1,3-4 6,3 0-3,-1-10-2,0 0 1,1-6-1,2 0-2,-2-3-4,-5-2 0,1-1 2,-6-4-14,-5-3 1,2-3-5,-6-3-10,4-1 3,-4 8 7,-2 2 17,-2 10 8,-6 3 49,-4 6 0,3 6-13,0 2-18,1 7-13,-2 3 16,4 3 9,0 5-4,-1 3-14,5 5-2,2 1-9,0 4-3,0 0-1,2 2-1,1 2 0,3-2-84,6-2-126,0-5-67,1-4-177</inkml:trace>
</inkml:ink>
</file>

<file path=customXml/item20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03.565"/>
    </inkml:context>
    <inkml:brush xml:id="br0">
      <inkml:brushProperty name="width" value="0.04667" units="cm"/>
      <inkml:brushProperty name="height" value="0.04667" units="cm"/>
      <inkml:brushProperty name="fitToCurve" value="1"/>
    </inkml:brush>
  </inkml:definitions>
  <inkml:trace contextRef="#ctx0" brushRef="#br0">9 202 711,'-6'-13'0,"4"1"45,0-4-6,2-2 0,0-1-11,10-1-11,0 3-7,0 0 0,4 2 7,-4 2-3,0 0-5,0 3 0,-2 3 1,0 2 5,0 4-3,0 1 0,-2 0-6,0 2 0,0 5 1,2 1-1,-4 3 2,2 1 7,-4 1 1,2 3-1,-2 2-8,-2-1-6,0 3 2,-2 0 1,-2-5-4,0 2 0,0-7 3,0-1 0,2-2-5,2-6 2,0 1 0,0-2 0,0-8 10,4-1-9,-2-7-1,4 0 0,2-1 0,-2-5-5,4 1-9,2 0-11,-2 2-7,2 3 20,0 4 6,-2 4 4,-4 3 4,-2 4-1,2 0 2,-4 3 4,2 3 2,0 2 4,-2 2 0,0-1 6,0 3-7,2 1-6,-2-2 1,-2 2 2,0 1 0,0-1-1,0 1 3,0-2-2,0-1 0,0-2 0,0-2-2,0-2-6,0-1-2,0-3 1,4-3 0,2-6 11,0-3-10,1-1-1,1-3 0,0 1 0,4-4-12,2 3-1,-2-3-4,0 2-3,0 1 9,-2 4 11,-2 6 0,-2 3 0,-2 3 13,0 1-1,-2 5 11,0 2-9,0 3 1,0-1 5,0 1 6,2 3 1,0 0-2,0 0-17,2 1-1,0-2-5,-2-1 0,2 0-2,2-3 0,-4-1-3,4 0-12,0-3-43,0 0-33,2-3-20,-2-2-73,2 0-45,-2-2-66</inkml:trace>
</inkml:ink>
</file>

<file path=customXml/item20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06-10T09:16:08.963"/>
    </inkml:context>
    <inkml:brush xml:id="br0">
      <inkml:brushProperty name="width" value="0.06667" units="cm"/>
      <inkml:brushProperty name="height" value="0.06667" units="cm"/>
      <inkml:brushProperty name="fitToCurve" value="1"/>
    </inkml:brush>
  </inkml:definitions>
  <inkml:trace contextRef="#ctx0" brushRef="#br0">14 46 608,'0'0'0,"-4"3"14,4 3-14,-2 4 141,0 2-88,2 2-30,0 3-7,0 0 2,-2 2-5,0-2 1,2 1-6,0-3-2,-2-3-1,2-3-5,0-3 0,0-1 0,0-3 0,2-2 0,0 0 0,4-2 11,-4-4-3,3-3-5,-3-2 0,-2-2 1,0 0-4,2-3 0,2 2 0,0-2 3,-2 3-3,1 0 0,-1-1 4,2 3-4,0-1 0,0 2 0,-1 2 1,3 0 2,-2-1 2,0 3-1,3 1-1,-3 0-1,4 2-4,-2 0 4,2-1-2,1 2-3,-1 0-3,1 2-16,2-1-36,-1 1-38,-1 0-40,3 2-103,-3 1-84</inkml:trace>
</inkml:ink>
</file>

<file path=customXml/item20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06-11T09:52:09.412"/>
    </inkml:context>
    <inkml:brush xml:id="br0">
      <inkml:brushProperty name="width" value="0.06667" units="cm"/>
      <inkml:brushProperty name="height" value="0.06667" units="cm"/>
      <inkml:brushProperty name="fitToCurve" value="1"/>
    </inkml:brush>
  </inkml:definitions>
  <inkml:trace contextRef="#ctx0" brushRef="#br0">-2-1 465,'0'-1'0,"0"1"14,0 0-14,0 0 21,0 0 4,0 0-5,2-3-9,0 3 48,0 0 19,2 0-18,1 0-7,-3 0-5,2 0-18,2 0-11,-2 2-5,7 0-3,1-1-1,3 2-3,2-1 6,4-2 2,2 2-2,2-4-4,2 4-3,5-2 5,1 0-4,1 0 0,2-3 5,1 2-4,3 0-1,2-1 3,0 1-4,0 0-4,2 1-2,0-1 0,2 1 5,0-2 6,0 2 0,1 0-7,-3 0-1,-2 0-2,2 3 4,2 2 4,0-1-2,2-2-5,-2 0 2,2-2 2,1 0-5,-1 2 2,-2-2 3,-2 1-3,-2 3 1,0-1 0,0 4 5,0-3 0,0 1 1,0-1 0,-2 0-1,-1 0-3,1-2 4,-2 0 2,6 0-8,-2-1-1,2-1 0,2 1-1,-2-2-1,2 1-1,0 0 0,1 0 1,1 0-2,2 0 2,-4 0 1,2 0 0,-1 0 8,-1 0-5,0 2 1,-2 1 4,2 1-2,0-1-4,0 0 1,-2-1-2,3-1 1,-1 1-2,0 0-1,2 1-1,0-2 0,3 0 2,-3 2-2,2-1 0,0-2 2,1 0-2,-3 1 7,-2 0-3,0 3-3,0-1 2,3 0 3,-5 0-5,2 1-1,-2-1 0,2 0 0,0 0 0,0 0 0,0-2 1,1 2 0,1-2-1,0-1 0,0 0 0,-2 0 6,3 0-9,1-1 6,0 1 15,-2 0-7,3 0-9,-5 1-1,2 1 0,-2-2-1,3-1 0,1 1 0,2 0 5,1-1-3,1-2-2,1 0 0,1 0 1,1 1-2,-3 2 2,5-2 1,-2 2-3,-1-1 2,1-1-1,-2 2 0,-1 0 0,-1 2-1,-3-1 1,0-1 0,-2 0 0,3 0 0,-1 2 0,-2-2 0,1 0-1,1 0 1,-2 0 3,5-2-3,-5 4 0,2 1 5,-2 0-7,3-1 2,-3 1 3,2-1-5,1-2 2,-3 2 0,2-2 1,0 0-1,-1 1 0,-1-1 0,-2 1 0,2-1 1,-2-1-2,1 1 2,-1 0-1,2 0-1,0-1 2,-2 1 2,0-2-4,-2 2-1,-2 0 2,2 0 0,-4 0 2,2 0-4,-2 0 4,0 0-2,0 0 0,-5 0 0,3 0 1,-2 0-2,-3-2 1,3 2 0,-3-1 0,1-2-2,-3 2 4,-1 1-1,-1-1-1,-2 1-1,-1-3 2,-3 3-2,-2-1-1,-2 1 4,-3-1-2,-1 1 0,-2-2 0,-3 0 1,1 0-1,-3-1 3,2 1-1,-1 0 1,-5 0 1,-2-1 2,0 3 7,-2-1 0,0 1 0,0 0 0,0 0-3,0 0-5,0 0-1,0 0-1,2-1-3,2 0 0,3-2 0,1 1 0,-2-2 2,3 2-3,-5-1 0,2 2 2,-6 1 0,2-3-1,-2 3 0,3 0 0,-3 0-2,0 0 2,0 0 0,0 0 0,0 0-3,0 0-24,0 7-69,-3-1 19,-3 2-69,-2 5-167,-5-3-140</inkml:trace>
</inkml:ink>
</file>

<file path=customXml/item20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12.354"/>
    </inkml:context>
    <inkml:brush xml:id="br0">
      <inkml:brushProperty name="width" value="0.04667" units="cm"/>
      <inkml:brushProperty name="height" value="0.04667" units="cm"/>
      <inkml:brushProperty name="fitToCurve" value="1"/>
    </inkml:brush>
  </inkml:definitions>
  <inkml:trace contextRef="#ctx0" brushRef="#br0">19 17 81,'0'0'62,"0"0"-19,2 0 6,-2 0 14,5 0-26,-2-5-23,-1 2 1,1 1-12,-1-1-4,0 0 2,-2 1 3,0 2-4,0 0 0,0 0 67,0 0-35,0 0-12,0 0-1,0 0 1,0 2-2,0-1 10,0 4 7,-2-1-2,0 3-19,2 1 3,0 4 9,-3-2-9,3 2-3,0 1 8,-2 1-12,2-2-2,0 1 4,0 2 5,0-2-14,0-2-3,0 2 0,0-1 7,0-2-9,2 0 4,-2 0-1,0-3-1,0-2 0,3 0-1,-3-4 1,0 3 0,0-4 0,0 0 0,0 2 0,0-2 0,0 0-2,0 0 4,0 0 1,0 0-5,-3 0-22,1 0-2,-3 0-21,0 1-20,3-1-53,-8 0-105,3 0-71</inkml:trace>
</inkml:ink>
</file>

<file path=customXml/item20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12.368"/>
    </inkml:context>
    <inkml:brush xml:id="br0">
      <inkml:brushProperty name="width" value="0.04667" units="cm"/>
      <inkml:brushProperty name="height" value="0.04667" units="cm"/>
      <inkml:brushProperty name="fitToCurve" value="1"/>
    </inkml:brush>
  </inkml:definitions>
  <inkml:trace contextRef="#ctx0" brushRef="#br0">-2 13 532,'0'-7'0,"0"3"161,3 4-56,-1-3-33,-2 3-20,3 3 9,-1 6-1,-2 4-17,0 5-21,0 6-15,2-1-6,1 3 6,-1 1-6,0-2-2,3-4 1,0 0 0,2-7 2,0 0-2,0-7-1,0-3 1,5-4 0,0-4 0,2-7 1,-2-7-1,2-2 0,-2-1 0,0-1-1,2-2 1,-2 5-15,0-2-4,-3 3-15,0 3-15,1 2-10,-5 6-13,2 2-44,-2 2-83,-3 3-65</inkml:trace>
</inkml:ink>
</file>

<file path=customXml/item20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03.425"/>
    </inkml:context>
    <inkml:brush xml:id="br0">
      <inkml:brushProperty name="width" value="0.04667" units="cm"/>
      <inkml:brushProperty name="height" value="0.04667" units="cm"/>
      <inkml:brushProperty name="fitToCurve" value="1"/>
    </inkml:brush>
  </inkml:definitions>
  <inkml:trace contextRef="#ctx0" brushRef="#br0">139 0 844,'-6'0'0,"0"10"178,-4 0-106,0 8-29,-2 4-2,1 3 12,-5 6-18,2 3-15,0 0-10,-2 3-6,6-4-2,4-4-4,0-3-1,6-3-7,0-6-64,2-2-26,6-6-16,2-5-48,2-4-19,0 0-98,0-6-76</inkml:trace>
</inkml:ink>
</file>

<file path=customXml/item20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06-10T09:17:32.530"/>
    </inkml:context>
    <inkml:brush xml:id="br0">
      <inkml:brushProperty name="width" value="0.06667" units="cm"/>
      <inkml:brushProperty name="height" value="0.06667" units="cm"/>
      <inkml:brushProperty name="fitToCurve" value="1"/>
    </inkml:brush>
  </inkml:definitions>
  <inkml:trace contextRef="#ctx0" brushRef="#br0">3-2 636,'-2'0'0,"2"2"0,-2 4 88,2 8-32,0 0-16,0 5-3,4 4 1,-1 3-17,1 1 4,2 0 13,-4 0-11,3-4-10,3-4-8,-2-5-5,3-8 2,0-4 4,3-2 0,-1-5 0,2-6-6,1-4 0,-3-1 0,0-4-1,-1-1-3,1-2 0,-2 1 0,1-2 2,-4-1-2,-1 4-2,-3 0 5,2 8-3,-2 5 0,-2 7 70,0 1 13,-4 10-47,-2 3-3,-1 8 14,-1 4-19,3 1-8,-1 3 2,2 1-4,0 3-11,1-1-2,1 0-1,2 0-2,-2-7-3,2-3 2,2-2-1,0-5 0,5-3-70,-1-4-30,1-5-74,3-3 1,1 0-58,-1-7-160</inkml:trace>
</inkml:ink>
</file>

<file path=customXml/item20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06-11T09:16:48.301"/>
    </inkml:context>
    <inkml:brush xml:id="br0">
      <inkml:brushProperty name="width" value="0.06667" units="cm"/>
      <inkml:brushProperty name="height" value="0.06667" units="cm"/>
      <inkml:brushProperty name="fitToCurve" value="1"/>
    </inkml:brush>
  </inkml:definitions>
  <inkml:trace contextRef="#ctx0" brushRef="#br0">101 0 582,'0'0'0,"0"0"105,0 0-24,2 6 0,-2 0 37,0 6-37,-4 1-34,-1 5-2,1 3-16,-5 4-5,3 2-4,-7 7-14,1-5-6,1-1 0,-4-5 0,6 1-2,3-7-17,1-4-17,1-5-6,4-3-20,0-4 1,0-1-36,0-2-53,0-7-6,4-3-58,-2-1-26</inkml:trace>
</inkml:ink>
</file>

<file path=customXml/item2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06-10T09:14:52.871"/>
    </inkml:context>
    <inkml:brush xml:id="br0">
      <inkml:brushProperty name="width" value="0.06667" units="cm"/>
      <inkml:brushProperty name="height" value="0.06667" units="cm"/>
      <inkml:brushProperty name="fitToCurve" value="1"/>
    </inkml:brush>
  </inkml:definitions>
  <inkml:trace contextRef="#ctx0" brushRef="#br0">12 0 638,'-4'0'0,"2"3"83,0 5-9,0 4-18,2 2-32,-2 0-10,2 2 4,0 2-3,0-1-7,0-2 1,0 3-1,4 0-2,0-4-6,2 1 0,1-6 2,-1-6-2,1-3-11,5 0 14,-3-6-3,2-1 0,-1-3 0,1-4-2,1 2 2,-3-2-4,0 0 2,-1 0 2,0 0 0,-5 0-5,1-1 7,-4 4 0,0 2-2,0 2 9,0 3 6,0 2 15,-2 2 4,2 0-1,-2 0-16,0 3-16,1 4-1,-1 0 0,0 3 0,2-1 7,-2 5 3,2-1-2,0 1-2,0 1-3,4 0 1,-1 0-4,1 0 0,4-2-2,-3-2 1,3-2-11,0-3-9,-1-3-25,1-3-45,-1-1-35,1-4-82,-1-3-255</inkml:trace>
</inkml:ink>
</file>

<file path=customXml/item21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12.421"/>
    </inkml:context>
    <inkml:brush xml:id="br0">
      <inkml:brushProperty name="width" value="0.04667" units="cm"/>
      <inkml:brushProperty name="height" value="0.04667" units="cm"/>
      <inkml:brushProperty name="fitToCurve" value="1"/>
    </inkml:brush>
  </inkml:definitions>
  <inkml:trace contextRef="#ctx0" brushRef="#br0">0 3 486,'8'-3'0,"-4"3"242,1 0-144,0 0 4,0 3-7,-1 4-7,-1 1-31,-1 3-14,-2 7-11,0-2 2,0 2-2,-2 0-11,-5 0-13,4 0-5,-1 0-2,-2-6-2,6-1 0,0-5 2,0-1-2,8-5-1,-1 0-8,0-5-6,5-8-3,5 2-3,0-2-6,2-5-12,-3 2-16,6-4-1,-3 0 10,-2 5 30,-3 3 13,-4 3 4,-3 3 0,-5 6 13,-2 0-3,0 6 28,-2 6 2,-5 1-5,2 1-5,-2 3-12,2 0-10,0 0-4,1-1 2,4-3-5,0-2-2,0 1 0,2-3 1,3-3 0,-1-1-123,4 0-10,4-4-100,2-1-61</inkml:trace>
</inkml:ink>
</file>

<file path=customXml/item21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03.306"/>
    </inkml:context>
    <inkml:brush xml:id="br0">
      <inkml:brushProperty name="width" value="0.04667" units="cm"/>
      <inkml:brushProperty name="height" value="0.04667" units="cm"/>
      <inkml:brushProperty name="fitToCurve" value="1"/>
    </inkml:brush>
  </inkml:definitions>
  <inkml:trace contextRef="#ctx0" brushRef="#br0">0 26 329,'0'0'0,"0"0"182,0 0-62,0 0-3,0 0-26,0 0-8,0 0-35,2 2-35,6-2 11,0 0 14,6 1-14,-3-1-11,5 0-1,-3 0-5,9-3-2,-3 0-2,0-3 1,0 3-4,-3-3 0,3 2-9,0 1-18,0 2-38,-1 1-22,1 0-40,-3 0-115,1 0-88</inkml:trace>
</inkml:ink>
</file>

<file path=customXml/item21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03.509"/>
    </inkml:context>
    <inkml:brush xml:id="br0">
      <inkml:brushProperty name="width" value="0.04667" units="cm"/>
      <inkml:brushProperty name="height" value="0.04667" units="cm"/>
      <inkml:brushProperty name="fitToCurve" value="1"/>
    </inkml:brush>
  </inkml:definitions>
  <inkml:trace contextRef="#ctx0" brushRef="#br0">59 0 483,'-2'1'0,"0"9"214,-2 4-110,0 9 6,-2 3-47,2 4-18,2 4-18,-4 1-18,2-1-6,-2-1-2,2-3-2,-2-3 1,2-5 0,2-5-93,0-6-26,2-5 1,0-5-31,2-1-106,0-7 73</inkml:trace>
</inkml:ink>
</file>

<file path=customXml/item21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06-10T09:17:34.742"/>
    </inkml:context>
    <inkml:brush xml:id="br0">
      <inkml:brushProperty name="width" value="0.06667" units="cm"/>
      <inkml:brushProperty name="height" value="0.06667" units="cm"/>
      <inkml:brushProperty name="fitToCurve" value="1"/>
    </inkml:brush>
  </inkml:definitions>
  <inkml:trace contextRef="#ctx0" brushRef="#br0">82 127 793,'0'0'0,"6"0"88,-2-3-47,3 0 20,1-1 4,-1-1-23,3-3-5,1 2-11,2-3-14,0 1-8,3-1 0,-1 0-2,-2 0-3,-2 2 1,-3-1 0,-1 0-6,-3-2-5,-4 2 7,0 3 1,-8-1-4,-3 4 4,-8 2 4,-1 5 11,-7 5 0,1 6 1,1-1 44,3 1 28,3 2-17,4 1-14,0-1-6,3 2-3,3-2 2,3-2-17,6 1-11,2-3-12,9-1-3,8-3-2,4-4-3,7 0-3,4-5-17,6-1-51,3-1-16,0-4-39,3 2-109,-3-1-54,-4-2-206</inkml:trace>
</inkml:ink>
</file>

<file path=customXml/item21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06-10T09:16:51.357"/>
    </inkml:context>
    <inkml:brush xml:id="br0">
      <inkml:brushProperty name="width" value="0.06667" units="cm"/>
      <inkml:brushProperty name="height" value="0.06667" units="cm"/>
      <inkml:brushProperty name="fitToCurve" value="1"/>
    </inkml:brush>
  </inkml:definitions>
  <inkml:trace contextRef="#ctx0" brushRef="#br0">6 249 561,'-3'-4'0,"-1"0"146,4-2-30,0-1-40,0-3-30,7-4-8,1 0-3,-1-6-1,3 5 8,-3-5-4,3-2-9,-3 4-10,5-4-7,-5 3-6,1 3-5,1 5 8,-3 1 12,0 4-4,-3 3-5,-1 3-3,0 0-5,0 2-2,2 4 7,-2 4 9,0 2-2,0 6-7,-2-1-4,0 3 3,-2 3-5,2 0-5,-4 0 4,-2 1 4,2-4-8,-1-2 2,1-5 3,0-2-5,2-4 2,2-2 0,-2-3 0,2-2 1,0-4-1,8-6 0,-2-3 5,5-3-6,2-2-1,0-2 4,4-1-2,-1-2-3,1 2 5,0 3-1,-2 0-2,0 5 1,-5 4 2,0 2-4,-3 4 1,-1 2 1,-4 1 0,-2 1 1,0 5-1,2 2 26,-2 2-14,0 0-10,0 1 3,0 2 7,-2-1 1,0 2-1,-2 1 3,0 1-7,-1 1-5,1-1 1,0-3-2,0 0 0,3-3-3,0-4 2,1-2-1,0-2 0,1-2-5,6-2 7,-1-5 3,3-4-7,1-3 2,3-2 0,0-5 4,2-1-5,4-1-8,0-5 3,0 1-12,3 2 7,-3 6 9,-4 2 0,-1 7-1,-7 8 5,-1 2 3,-4 2 0,-2 10 7,0 4 9,-2 5-4,-6 2-1,3 3 7,-1 1-1,-2-1-8,5 0-4,-3-1-3,4-3-3,0-3-8,2-5 4,0-2 0,0-5 0,2-3-5,2-1-9,3-3-35,3-1-27,-1-6-52,5-3-110,-1-3-29,0-3-132</inkml:trace>
</inkml:ink>
</file>

<file path=customXml/item21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06-11T09:50:37.284"/>
    </inkml:context>
    <inkml:brush xml:id="br0">
      <inkml:brushProperty name="width" value="0.04667" units="cm"/>
      <inkml:brushProperty name="height" value="0.04667" units="cm"/>
      <inkml:brushProperty name="fitToCurve" value="1"/>
    </inkml:brush>
  </inkml:definitions>
  <inkml:trace contextRef="#ctx0" brushRef="#br0">77 0 516,'-5'4'0,"-1"1"295,-4 5-199,1 1-11,4 0 0,-2 6-34,1-2-11,-2-1-15,3 2-7,0-2-3,-1 4 6,3-2-10,1-2-5,2 2-4,0-5-1,0 1-1,2-6 0,7-3 0,-1-1 0,0-2 1,2 0-1,3-7 4,1-2-4,-1-4-1,1 2 1,-1-2-5,-3-3 5,-2 2 0,0-1 0,-2 0-1,-4-1 1,1 0 0,-3 0 0,0 3 0,0 2 0,-5 3 2,2 0-1,-2 0 1,-6 6-1,5-1-1,1 3 0,1 0-1,-2 0 1,1 0-15,-1 2-9,1 2-23,2 3-24,3-2 3,0 1-19,0 4-37,3-4-10,2 2-73,-2-2-143</inkml:trace>
</inkml:ink>
</file>

<file path=customXml/item21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06-11T09:19:16.054"/>
    </inkml:context>
    <inkml:brush xml:id="br0">
      <inkml:brushProperty name="width" value="0.06667" units="cm"/>
      <inkml:brushProperty name="height" value="0.06667" units="cm"/>
      <inkml:brushProperty name="fitToCurve" value="1"/>
    </inkml:brush>
  </inkml:definitions>
  <inkml:trace contextRef="#ctx0" brushRef="#br0">3 165 47,'11'-3'0,"2"-1"299,0 0-207,2-2-12,0-2-2,2-2-13,-1-2-21,2-1-6,-3-2-8,0 1-5,-2-2 10,-5 3 5,-2-2-5,-3 4-1,-3 2 0,-3 2-4,-5 4 9,-3 1-5,-4 2-12,0 3 5,-4 3 1,-1 3-8,2 4 2,3 3-9,2 0-7,2 1 0,1 2-3,3 0 0,3 1-4,2-2 1,2-3 0,2 2 0,4-3 0,5-3-2,0 1 2,2-4 0,0-3-1,2-3-8,0-2-14,1-1-6,-3-4-11,2-4 7,-2-3 0,0 1-2,-1-5 6,2 1 15,-4-3 11,3 1 2,-2 2 2,0-1 14,-5 5 15,1 2 7,-3 4 15,3 2-6,-7 2-4,2 1-10,2 4-5,-2 5 6,1 1-3,-1 7-6,0-3-9,-2 4-7,0 0-6,0 0-1,-2 0-1,0-4 0,-1-1 0,3-3 0,0-3 0,5-4-1,-1-3 1,5 0 0,2-5 0,-2-6 0,4-3 4,-2-2-4,2-4 0,1-1-5,-1 0-5,2 1-10,-4 4 9,0 1 5,-2 3 3,-3 3 2,-1 3 2,-3 3-1,-2 3 0,0 0 0,0 6-2,0 3 3,-2 2 10,-1 2-9,-1 1 1,2 2-5,0-2 1,0 1 2,2 1-1,0-1 0,0-2-1,6-2 1,1 1 0,-1-6 0,3 0 0,-3-4 0,5-2 0,-2 0 0,2-1 3,2-7-2,0-3 0,2-1 0,-5-2 1,1-2-3,-2 5 1,2-6 0,-2 0 3,2 1-4,-1-1 2,-1 3 0,-3 4 1,3 0 8,-5 2-1,3 2 2,-1 3-3,1 2 0,1 1 6,-1 0-8,2 0-3,0 0 5,0 3 0,-1 4-1,-3 2 1,1 2-2,-2 2-1,-4-1 1,0 4 0,0 0-3,-6 2-2,-1-2 0,-3 0 0,-1-1-2,-1-3-16,4-2-22,-1-2-30,0-3-24,7-2-52,-2-1-86,2 0-21,2-2-108</inkml:trace>
</inkml:ink>
</file>

<file path=customXml/item21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12.281"/>
    </inkml:context>
    <inkml:brush xml:id="br0">
      <inkml:brushProperty name="width" value="0.04667" units="cm"/>
      <inkml:brushProperty name="height" value="0.04667" units="cm"/>
      <inkml:brushProperty name="fitToCurve" value="1"/>
    </inkml:brush>
  </inkml:definitions>
  <inkml:trace contextRef="#ctx0" brushRef="#br0">184 20 198,'-7'-8'0,"-1"4"124,-1 0-62,0 1 8,1 3 0,-1 0-26,-1 0-7,-2 6-16,3 2-9,0 2-3,-4 3 5,4-1 22,-3 2 20,0 6-9,2 0-16,1 1-8,0-1-10,2 5-7,2-2 2,0-4 6,1 1-1,4-5-11,0-3-4,4-6 2,4-3 2,1-1-4,0-2 2,6 0 0,-3-6 0,1-6-43,-1-4 7,-2 1 15,2-2 9,-3 0-1,3 0 8,-2-1 7,-3 3-2,3-5 0,-4 5-2,0 5 6,-2 2-4,-2 3 0,-2 3 62,0 2-28,0 0-12,-4 1-20,-1 9-4,-2 0 2,2 1 0,-2 3 0,0 2 0,0 0 0,2 4 0,3-1 0,-3-1 0,2-1-1,-1-4 2,4 0-1,0-1 0,4-6-102,4-4-35,-4-2-131,6 0-45</inkml:trace>
</inkml:ink>
</file>

<file path=customXml/item21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03.369"/>
    </inkml:context>
    <inkml:brush xml:id="br0">
      <inkml:brushProperty name="width" value="0.04667" units="cm"/>
      <inkml:brushProperty name="height" value="0.04667" units="cm"/>
      <inkml:brushProperty name="fitToCurve" value="1"/>
    </inkml:brush>
  </inkml:definitions>
  <inkml:trace contextRef="#ctx0" brushRef="#br0">53 0 815,'-8'10'0,"0"7"87,-2 3 14,6 2-6,-2 3 1,2 3-6,-2 4-35,4 0-23,-2 3-18,4-3-10,0 0-3,0-3-1,4-5 0,2-7-35,4 1-17,-2-7-29,2-3-1,2-1-79,-2-5-8,-2-2-61,2 0-230</inkml:trace>
</inkml:ink>
</file>

<file path=customXml/item21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03.436"/>
    </inkml:context>
    <inkml:brush xml:id="br0">
      <inkml:brushProperty name="width" value="0.04667" units="cm"/>
      <inkml:brushProperty name="height" value="0.04667" units="cm"/>
      <inkml:brushProperty name="fitToCurve" value="1"/>
    </inkml:brush>
  </inkml:definitions>
  <inkml:trace contextRef="#ctx0" brushRef="#br0">28-1 543,'-2'-1'0,"2"2"88,0 3-69,-2 5 52,2 2 0,-2 2-19,2 7-7,0 4-20,0 3-1,0 4 5,0 5-4,-2-1-4,-2 0-12,2-1-5,-4-3-2,4-3-2,-2-5 0,4-4 0,-2-4 0,2-4 0,0-4 0,0-4 0,0-1 0,0-2 0,0 0-3,0 0 3,0-4 3,2 2-3,0-4-2,-2 1 2,2 2 0,2-1-1,-2 3 2,0-1-2,2-2-1,-2 1 2,4-2 0,-2-1-1,4 1 1,0 1 0,0 0-3,2 2 2,0-1-1,2 3 1,0 0-1,2 0 1,0 0-1,0 0 2,0 3 0,2 2-3,-2-1 3,-1 1 0,3 0-63,-4-1-21,4 0-40,-4-1 0,-2-1-32,2-1-82</inkml:trace>
</inkml:ink>
</file>

<file path=customXml/item2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06-11T09:50:03.665"/>
    </inkml:context>
    <inkml:brush xml:id="br0">
      <inkml:brushProperty name="width" value="0.04667" units="cm"/>
      <inkml:brushProperty name="height" value="0.04667" units="cm"/>
      <inkml:brushProperty name="fitToCurve" value="1"/>
    </inkml:brush>
  </inkml:definitions>
  <inkml:trace contextRef="#ctx0" brushRef="#br0">17 91 125,'-3'-3'0,"3"-2"110,0 3-70,-2-1 3,2 3 3,-3-2 10,3 1 5,0-1-10,0 2-6,0-1-3,0-1-7,0 2-4,-6 0-4,6 0 2,0 0 7,0-2-5,0 1-10,-2 1-4,2 0-12,0 0-4,0 1-2,0 1-4,0 4 5,0 2 0,0 2 1,-3 1-1,3 0 0,0-1 0,0-1 0,0 3 4,0-1 0,0 0 3,0 3-6,0-2 1,0 1 3,0-3-4,0 1 1,3 0-2,-3 0 0,5 2 0,-5 0 13,3-1-10,-3 3 11,0-3-3,0 1-1,0 2-6,3-1-1,-3-1-1,0-1-2,0 3 0,0-4 3,0 0-3,0-1 5,-3-1-2,-3 1 0,4-2 3,2 3-4,0 0 4,0 2 3,0 0 0,0-2 6,0-2-9,0-1-3,0-1-3,5-1 0,-2-1-5,-3-2-5,3 2 5,-3 1 2,0 4 6,0-2 8,0 3-10,0-3-2,0-1 2,0 3-1,0-1 0,0 1 6,0-1-4,0-2-1,0 1-1,2-2 0,-2-3 0,0 4-1,3 1 1,0-2 0,-1 2 0,-2-2 0,0 1 0,3-2 0,-3 1 3,0 0-2,3 2 1,-3-1-1,2 1-1,-2-4 0,0 1 0,0 0 0,3 0 0,-3 1-1,3 2 1,-3-2 0,0-1 1,0 3-1,0-3 0,0 1 2,0-1-4,0 3 4,0-3-4,3 1 1,-3 5 2,2-5 1,-2 2-4,0 0 2,0-2 0,0 2 0,0-1 0,-2-1 3,2 2-3,0-1 0,-3-3 3,3 3-3,0-4-1,0 2 1,0 1 0,0 0 0,0 2 0,0-1 0,0-2 0,0-2 0,0 1 0,0 3-2,0-2 2,0 1 0,0-1 0,0-2 0,0 0 0,0 0 2,0-1-2,0 0 0,0-1 0,0-1-2,0 0 1,0 0 1,0 0 0,3 0 0,2 0 0,0-1 1,4-3-2,1 3 2,4-2 1,-3-2-4,2 2 2,1 1 0,5-1 0,-3-2 0,6 3 0,-3 1-1,0-2 2,0 1-2,-3 0-1,3 1 4,5-1-2,-5-1 0,3 3-2,-1 0 2,1 0 0,-3 0 2,0 3-4,3-3 2,-1 0 0,1 0 0,2 0 2,-2-3-2,2 3 0,1 0 0,-6 0 1,5 0-2,-5 0 1,3 0 0,-3 0 0,-1 0 0,4 3 0,-3-1 0,3 1 0,5-1 1,0-2 1,0 0-4,3 0 1,-3-2 2,-3 0-1,3-1 0,-5 3 0,0-1 0,-3-1 0,-6 2 0,3 0 0,-5 0-1,-3 0 1,-2 0 0,2 3 0,-3-3 1,1 0-2,2 2 1,-3-2 0,6 3 0,0 0 0,-3 0 1,3 1-1,0-4 0,-6 0 0,3 3 0,-2-5 0,2 2 0,0 2 0,3-2 0,-3 0 0,3 0 0,5 0 0,-3 0 3,1-3-4,2 1 2,-2 2-1,-1-2 0,-2-1 0,0 3 0,0 0 0,0 0 0,-3 0 0,0 0 0,0 0 0,3 0 0,2 0 4,-2 0 1,3 0-5,-4 0 0,1 0 3,3 0-2,-3 0 0,-1 0-1,1 0 0,0 0-1,3 0 1,-4 0 1,1 0-1,0 0 2,3 0-2,-1 0 0,3 0 1,-2 0-1,0 0 2,-1-1-2,3-1 0,6-1 0,2 1 0,6 2 134,0 0-124,0 0-9,2 0-1,9-1 0,-1 1 0,6-2 2,6 1-2,2-1-2,0 0 2,0 1 0,3-1 0,0 1 0,0 1 0,2-2 0,-2 2 2,-3 0-2,3 0 0,-3 0 1,-2 0-2,2 0 2,-5 0-1,5 0 0,-4 0 0,4 0 0,-2 0 0,2-3 2,0 3-3,-5-3 1,0 1 0,5 0 1,-8 2 1,0-1-1,0 1-1,0 0 0,-3 0 0,1 0 0,-4 1 0,-5 1 0,3 0 0,-3 1 0,1 0 0,-1 0 0,-3 0 0,-2-3 0,3 2 0,2 1 0,-3 0 0,1-1 0,-1 1 0,1-1 0,-1-1 1,-2 1-1,0-1 0,2 1 0,-5 0 0,6 1 0,-3-3 0,-3 1 0,2-1 0,-1 0 0,-1 2 0,2-2 0,-2 0 0,1 0 0,1 0 0,-2 0 0,3 2 0,-3 1 0,0-3 1,-2 1-1,4 3-1,1-4 1,-3 1 0,0 1 0,3-2 0,3 1 0,-4 1 0,4 0 0,-3-2 1,2 0-1,1 0 0,-4 0 0,1 0 0,-5 0 0,2 0-1,-3 0 2,0 0 1,1 0-2,2 0-2,0 0 2,-3-2 0,3 2 0,-2 0 0,-1 0 0,-2 0 0,-1 0 0,-2 0 0,0 2 0,0-1 0,3 1 0,-3-2 2,5 0-2,-2 1 0,0-1 0,-1 2 0,-2-2-2,3 0 4,-1 0-2,1 0-2,-3-2 4,0 1-2,-3-1 0,3 1 0,-3 1 0,3 0 0,-2 0 0,-4 0 0,1 0 0,-3 0 0,-3 0 0,0 0 0,-5 0 0,-1 0 0,-2 0 0,0 0 12,0-2-10,-2-3-2,-1 4 0,-3-3 2,4 4 3,-1-3 2,0 0-2,1 3 1,-1 0-1,0-2-4,3 1 1,-3-1-1,3-1-2,0 1 1,-2 1 0,2-2 4,0 3-1,-3-2 4,3 0 2,-5 1-1,5-1-1,0 1-3,0 1-4,0 0 0,0 0 3,-3-2-3,3 1 0,0-1 2,-3 2-3,3-3 1,-3 1 0,-2 2 0,5-1 0,0 1 6,-3 0-8,3-4 4,-2 0 0,2 0-4,-3 1 3,3 2-1,-3 1 0,-2-4 0,5 1 0,0 0 0,-3-3 0,3-1 0,-3 1 0,3 0 0,0-1 0,-2 1-1,2 1 1,0-3 1,0-1-1,0-3 0,0 0 2,0 4-3,0-5 1,0 1 0,0-6 0,0 2 0,0-1 0,2-2 0,-2-2 0,0-1 0,0 1 0,-2-3 0,2 2 1,0-2-1,0 0 0,0 2 1,-6 1-2,4-1 1,2 3 0,-3-2 0,0-1 0,3 6 1,-3-2-2,1 1 2,-1 3-1,0-4-1,3 2 2,0 3-2,0 1 0,0 0 1,0 1 0,0 0 0,0-2 0,0 2 0,0 2 0,0 4 0,3-1 0,-3 1 0,0-2-1,3 6 1,-1-1 1,-2-1-2,0 3 2,0-3-1,0 1 0,0 1 0,0 1 0,0 0 1,0 0-1,0 0-1,0 0 1,0-4 1,0 4-1,0 0-1,0 0 1,0 0 0,0 0-4,0 0 3,0 0-1,0 0 1,0 0 2,0 0-1,0 0 0,0 0 5,0 0-5,0-3 0,0-2 0,0 2 0,0 2 0,0-1 1,0 2-1,0-3-1,0 0 1,-2 0 0,-1-1 1,3 1-1,-3 2 0,3-1-1,0 2 1,0 0 0,0 0 0,0 0 0,-2 0-4,-1 0 4,0 0 0,1 2 0,-1-1 0,0-1 2,3 2-2,-3-2 0,-5 0 4,6 0-6,-4 0 2,-2 0 0,5 0 0,-5 0 0,0 0-2,0 0 1,0 0 1,-6 1 0,1-1-1,-6 4 1,3-3 0,-6-1-3,3 0 3,-3 0 0,1 0 0,-6 0-3,2 0 3,-2-1 0,-3-1-14,1 2 11,-4 0-1,1-2 4,-1 1 0,-2-1 0,0 1 0,0-3-1,-3 1 1,2 2 0,-1-4 0,-4 2-1,0 1 1,6-4 2,-3 3-3,3-3 2,-3 1-1,3 0 0,0 2-1,2 1 1,3 1 0,1-6 1,-4 1-1,1 3 0,2-2-1,0 2 1,0-2 0,1 2 1,-1-2-1,-3 2-1,1-2 1,-1 2 0,1 1 0,-1-1 1,1 2-1,-3-3 0,2 0 0,1-1 0,-1 2 0,1-2 0,2 3 0,-3 1 0,-2-1 0,3-1 2,-6-2-2,0 2 0,0 0 0,0 3-2,-2-3 4,-1 3-2,0-2 0,3 2 0,-2 0 1,2 0-2,-3-3 1,1-2 0,2 3 0,-3 1 0,3 1 0,-2-2 0,-1 1 1,0-4-1,-2 5 0,3 0 0,-4 1 1,1-1-1,2-3 0,-2 2 0,1-1 0,-2 4 0,1-2 1,0 0-2,-1 0 1,1 0 1,0 0-2,-1 0 1,1 0 0,0-2 0,-1 0 0,1 2 2,3-1-2,-4-1 0,6 1 0,-2-1-1,2-1 2,0 1-1,3-1 0,0 0-1,-1 1 1,1-1 0,0 2 0,0 1 0,2-2 0,-2 2 0,3 0 2,-4 0-2,1 2-1,3-2 1,-3 0 0,2 0 1,1 0-1,-4 0 0,4 0-1,-1 0 1,1 0 0,2 0 0,-2 0 1,-4 1-2,4-1 1,-1 0 1,1 0-2,-3 0 1,-3 0 0,5 0 0,-2 3 0,3-1 1,2-1-1,-3 1-1,4-2 1,-1 2 0,3-2 0,-3 1 1,3 1-1,3-2-1,-1 1 1,-2-1 0,3 0 0,-1 4 1,6-4-2,-2 4 2,2 0-1,-3-3 0,3 2 0,-2 1-1,-1-1 1,3-3 0,0 5 1,-3-4-1,3 1 0,3-2 0,0 1 1,0 1-1,2 0 0,-2 1-1,0-2 1,-1-1 0,7 3 0,-4-1 0,-2 1 0,2-3 1,-2 0-1,2 2 2,1-2-2,-3 3 0,2-1-2,3 1 1,-2-3 2,5 1 1,-3-1-4,0 0 4,3 0 0,0 2-2,2 0 0,1-1 2,2 2-2,1-3-3,-1 0 2,0 0-2,-2 0 3,5 2 0,-3 0-4,0-2 3,-2 0-2,2 1-3,0-1-8,1 3-46,2 1-63,-3-1-49,3 0-90,0-3-288</inkml:trace>
</inkml:ink>
</file>

<file path=customXml/item22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06-10T09:17:55.233"/>
    </inkml:context>
    <inkml:brush xml:id="br0">
      <inkml:brushProperty name="width" value="0.06667" units="cm"/>
      <inkml:brushProperty name="height" value="0.06667" units="cm"/>
      <inkml:brushProperty name="fitToCurve" value="1"/>
    </inkml:brush>
  </inkml:definitions>
  <inkml:trace contextRef="#ctx0" brushRef="#br0">180 129 52,'10'-16'117,"-5"0"-8,1-1 11,-4-2-14,-2 4-10,0-1 6,-4 4 9,-5 3 17,-1 3-7,-3 3-40,0 3-21,-2 3-32,-1 4-10,3 4 6,2-1-1,1 3-11,1 0-3,3-1-4,3 2-1,1 0-3,2-3 0,0 1 3,0 1 1,0-2-5,5 2 0,1-2 0,2-1 0,3 0-1,-2-2 1,1 0 0,1 2-10,0-1-6,-1-2 2,1 5 4,1-1 1,-3-1-1,-1 4 5,-5 0 3,3-2 0,-4 5 3,-2-4 3,0 0 11,0-1 17,-2-3 12,-2 0 8,0-2-8,-3 1-10,-1-1-4,-3 0-14,-4 1-3,0-3-3,-6 0-4,4-3-2,0-2 2,0 0-3,4 0-5,1-2-17,1-1-24,2-1-28,1 1-91,4-2-65,1 1-66,-1-2-375</inkml:trace>
</inkml:ink>
</file>

<file path=customXml/item22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06-11T09:17:36.965"/>
    </inkml:context>
    <inkml:brush xml:id="br0">
      <inkml:brushProperty name="width" value="0.06667" units="cm"/>
      <inkml:brushProperty name="height" value="0.06667" units="cm"/>
      <inkml:brushProperty name="fitToCurve" value="1"/>
    </inkml:brush>
  </inkml:definitions>
  <inkml:trace contextRef="#ctx0" brushRef="#br0">1 3 357,'0'-1'0,"3"1"90,-3 0 10,2 3 3,0 4-27,2 1-10,-4 1-9,5 2-17,-3 4-7,0-2-2,4 2-8,-1 1-5,1-1-12,-1-3-2,1-2 1,1-3 1,-1-2-1,3-4 8,-3-1 13,3-1-9,0-6-7,-1-1-6,3-4-1,0-1-2,0 3-2,-3-3 2,1 1 2,-3 1-5,3 1 1,-5-2-7,3 2-32,-1 1-27,1 4-34,-3-1-66,-2-1-97,0 3-179</inkml:trace>
</inkml:ink>
</file>

<file path=customXml/item22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03.313"/>
    </inkml:context>
    <inkml:brush xml:id="br0">
      <inkml:brushProperty name="width" value="0.04667" units="cm"/>
      <inkml:brushProperty name="height" value="0.04667" units="cm"/>
      <inkml:brushProperty name="fitToCurve" value="1"/>
    </inkml:brush>
  </inkml:definitions>
  <inkml:trace contextRef="#ctx0" brushRef="#br0">190 0 771,'-6'13'0,"3"3"62,-5 7-11,-4 4 1,0 8 4,-4 5-16,0 7 10,-3 0-19,3 2-29,2-4-2,0-5 0,4-8 0,2-5 0,0-5 0,0-4 0,4-9 1,2-3-1,0-6 0,0-5 0,2-3-64,0-6-17,0-3 18,4 1 6,-2-2-1,-2 1 8,2-2 0,-2 0 9,0 2 17,0-1 18,0 2 5,-2 1-5,0 5 6,-4 2 0,4 3 16,-4 3 14,6-1 25,0 1 11,0 2-15,2 0-50,4 0 6,6 0 14,0-2 1,6 2-3,0-3 6,2 2 6,3 1 1,-1-2 7,4 1-17,-2 1-13,3 0-5,-1 2-3,2 3-1,-4 0 0,-2 4 0,-2 2 0,-6 5 2,-2 0-2,-6 3 14,-2 1-1,-4 2-2,-2-1 2,-4 3 0,0-3-9,0-2-3,0-4-1,0-6 0,2 1 2,0-6-2,4-1-66,0-3-16,4-9-20,2-1-22,6-4-38,-2-5-150</inkml:trace>
</inkml:ink>
</file>

<file path=customXml/item22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03.520"/>
    </inkml:context>
    <inkml:brush xml:id="br0">
      <inkml:brushProperty name="width" value="0.04667" units="cm"/>
      <inkml:brushProperty name="height" value="0.04667" units="cm"/>
      <inkml:brushProperty name="fitToCurve" value="1"/>
    </inkml:brush>
  </inkml:definitions>
  <inkml:trace contextRef="#ctx0" brushRef="#br0">46 158 582,'6'-5'0,"2"-2"213,2 1-98,0-2-24,-2 1-6,4 0-35,4-1-7,-2-3 14,4 2-8,2 0-33,-4-3 2,-1 0 10,-1 0-13,-2-1 5,-6 2-10,-4 2 5,-2 4 21,-10-2 3,-4 5-25,-7 4-10,-5-2-4,-2 9 0,-2 0 0,4 4 0,4 1 0,4 0 0,6 4 28,0-3 11,4 3-10,4-1-14,4 2-5,0-4-7,6 2-2,4-4 1,4-3-3,6 0 1,4-3 0,2 0-14,4-1-55,0-2-44,-2 2-148,-1-1-143</inkml:trace>
</inkml:ink>
</file>

<file path=customXml/item22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06-10T09:14:27.239"/>
    </inkml:context>
    <inkml:brush xml:id="br0">
      <inkml:brushProperty name="width" value="0.06667" units="cm"/>
      <inkml:brushProperty name="height" value="0.06667" units="cm"/>
      <inkml:brushProperty name="fitToCurve" value="1"/>
    </inkml:brush>
  </inkml:definitions>
  <inkml:trace contextRef="#ctx0" brushRef="#br0">-1 17 870,'0'0'0,"0"2"85,0 5-37,0 5 32,0 1-9,0 3-13,0 1-7,2 5-13,-2-1-9,2 2-9,-2 1-1,4-2-5,-2 2-12,1-7-1,1-1 0,4-4-2,-5-5 0,3-3 2,2-4 0,-1 0-1,4-5 0,1-5 4,-1-4-4,2-1 0,-4-4-3,1 0 3,-1 3-6,-1-3 0,-5 4 0,-1 4 0,0 2 5,-2 7 2,0 1 4,-2 1-4,0 1-2,-1 6-2,1 4 2,-2 2 0,2-1 0,2 3 1,0-1 0,0 3 0,0-3-1,0 2 1,4-3 0,1-1-2,-1 0 3,6 1-1,-1-2 0,2-5 0,1-2 19,1-4-14,2-1-1,0-7-1,0-3 2,-2-4-2,0-1-2,-4-1 5,1-3-1,-3 0 5,-1-3 9,-4-3-2,2-2-13,-4 0-3,1 2 0,-1 5-2,0 2 1,0 7 0,0 2-47,-1 4-32,1 2-60,-2 3-92,2 0-89</inkml:trace>
</inkml:ink>
</file>

<file path=customXml/item22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06-11T09:50:47.413"/>
    </inkml:context>
    <inkml:brush xml:id="br0">
      <inkml:brushProperty name="width" value="0.04667" units="cm"/>
      <inkml:brushProperty name="height" value="0.04667" units="cm"/>
      <inkml:brushProperty name="fitToCurve" value="1"/>
    </inkml:brush>
  </inkml:definitions>
  <inkml:trace contextRef="#ctx0" brushRef="#br0">16 89 195,'0'8'0,"0"3"138,0-1-60,0 1-8,0 7 17,0-1-13,0 2-31,0 3-16,0-1-10,-3 2 19,0-4-19,1-7-7,-1 1 11,0-8 12,1-2-1,2-3 0,0 0 3,0-5 3,0-4-27,0-6-13,0-1 4,2 1 1,1-3-2,0 0 5,-1-1 0,-2 0 0,6-1-2,-3 0 4,-1 1 3,6 2-1,-2 1 0,-1 3 0,3 0 0,-2 2-2,5 5-1,-6-4 0,6 5-4,-6-1-1,6 1 4,0 2-1,-3 0-2,6 3 1,-4 0-4,-1 0 0,1 0 0,1 0 0,0 0-1,-3 0-27,0 1-11,-5 1-31,2 0-17,3 1-27,-5-2-47,0 3-43,-3 0-38</inkml:trace>
</inkml:ink>
</file>

<file path=customXml/item22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06-11T09:19:34.216"/>
    </inkml:context>
    <inkml:brush xml:id="br0">
      <inkml:brushProperty name="width" value="0.06667" units="cm"/>
      <inkml:brushProperty name="height" value="0.06667" units="cm"/>
      <inkml:brushProperty name="fitToCurve" value="1"/>
    </inkml:brush>
  </inkml:definitions>
  <inkml:trace contextRef="#ctx0" brushRef="#br0">0 1 741,'2'-2'0,"0"2"41,0 4 18,0 2-24,1 5-28,-1-1-6,0 7-1,0 2 0,-2 2-92,0 1-92,-2 3-106</inkml:trace>
</inkml:ink>
</file>

<file path=customXml/item22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12.432"/>
    </inkml:context>
    <inkml:brush xml:id="br0">
      <inkml:brushProperty name="width" value="0.04667" units="cm"/>
      <inkml:brushProperty name="height" value="0.04667" units="cm"/>
      <inkml:brushProperty name="fitToCurve" value="1"/>
    </inkml:brush>
  </inkml:definitions>
  <inkml:trace contextRef="#ctx0" brushRef="#br0">43 0 605,'-9'18'0,"0"3"97,-1 3-60,5 0 19,-2 4-4,7-1-8,0 1-5,0-4-4,7-1-17,5-2-12,3-4-3,4-4-1,2-8-2,1-4 0,-1-1 0,0-9 3,3-3-3,-7-7 0,0-2 3,-5 0-5,-3-4 2,-4 0 0,-2 1 3,-3-1-3,-3 2 0,-4 4 3,-2 2-1,-4 4 17,-3 6 15,1 3-24,-4 4-10,7 0 0,-2 7 0,4 0 0,1 3-21,1 1-30,4 1-16,4-3-37,0 3-3,0-2-19,4 2-83,2 2 34</inkml:trace>
</inkml:ink>
</file>

<file path=customXml/item22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03.380"/>
    </inkml:context>
    <inkml:brush xml:id="br0">
      <inkml:brushProperty name="width" value="0.04667" units="cm"/>
      <inkml:brushProperty name="height" value="0.04667" units="cm"/>
      <inkml:brushProperty name="fitToCurve" value="1"/>
    </inkml:brush>
  </inkml:definitions>
  <inkml:trace contextRef="#ctx0" brushRef="#br0">210 19 770,'-10'-8'0,"-6"1"149,-2 4-121,0 2 1,-2 1 7,3 2-7,3 4-24,6 4-6,4 1-1,2 4 1,2 0 0,6-2-2,0 1 4,4 0-2,2 0 1,-1 0 0,3 0 0,2 0 0,-4-1-2,0 0 4,-2 0-1,-2-3-1,-4 2 33,-2-3-4,-2-2 15,-4-2 4,-8 1 5,-2-1-10,-4-2-21,-2 1-8,-1-2-11,-3 2-3,4 0 0,0 1-80,3 0-73,-1 2-132,0 1-402</inkml:trace>
</inkml:ink>
</file>

<file path=customXml/item22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12.292"/>
    </inkml:context>
    <inkml:brush xml:id="br0">
      <inkml:brushProperty name="width" value="0.04667" units="cm"/>
      <inkml:brushProperty name="height" value="0.04667" units="cm"/>
      <inkml:brushProperty name="fitToCurve" value="1"/>
    </inkml:brush>
  </inkml:definitions>
  <inkml:trace contextRef="#ctx0" brushRef="#br0">37 0 459,'-3'0'0,"1"2"68,-3 4-16,0 4-40,0 0-10,0 0-4,3 2-19,0 1-59,-4 0-77,4-2-84</inkml:trace>
</inkml:ink>
</file>

<file path=customXml/item2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06-11T09:50:37.751"/>
    </inkml:context>
    <inkml:brush xml:id="br0">
      <inkml:brushProperty name="width" value="0.04667" units="cm"/>
      <inkml:brushProperty name="height" value="0.04667" units="cm"/>
      <inkml:brushProperty name="fitToCurve" value="1"/>
    </inkml:brush>
  </inkml:definitions>
  <inkml:trace contextRef="#ctx0" brushRef="#br0">-1 56 425,'2'-6'0,"1"2"215,0 1-116,-1-2-30,1 4 6,0-1-16,-3 1-7,0 1-16,0 0-18,0 3 2,3 2 43,-3 3-26,0 3-17,0 1 18,0 6 1,-6-4-27,3 4 0,3-4-5,-2-4 1,2-2-1,0-3-2,0-2-2,2-3-3,7 0 0,-1-5 8,0-5-6,5-4 0,1-2-1,2-1-1,3-1 0,-3 0-4,0 3-5,0 2 2,-3 2 4,1-1-2,-6 6 4,-3 0-1,1 4 1,-6 2 1,5 0 0,-5 2-6,3 6 8,-3 0 1,0 3 1,0 2 6,-3-2 7,3 3 5,-3 2-4,1-5-1,2 4 2,0-1-9,0-3-6,0-3-4,0 0 0,0-3 0,5 0-5,-2-4-18,2 1-43,3-2-67,-2 0-53,2 0-75,0 0-278</inkml:trace>
</inkml:ink>
</file>

<file path=customXml/item23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06-10T09:15:36.068"/>
    </inkml:context>
    <inkml:brush xml:id="br0">
      <inkml:brushProperty name="width" value="0.06667" units="cm"/>
      <inkml:brushProperty name="height" value="0.06667" units="cm"/>
      <inkml:brushProperty name="fitToCurve" value="1"/>
    </inkml:brush>
  </inkml:definitions>
  <inkml:trace contextRef="#ctx0" brushRef="#br0">36 0 916,'-4'16'0,"0"7"-2,4 3 44,-2 4 18,0 4 14,-1 5-19,-1 8-8,0 3 4,0 1-24,3-5-16,-3-8-10,0-9-1,4-4 0,0-12 0,0-3 0,0-4 0,0-6 0,0 0-5,2-8 5,7-8 0,-1-3 43,3-2-42,0-5-1,-1 2 0,1 3-3,-2 1-2,1 6-4,-3 3-1,1 3 2,-1 4 3,1-1-2,-4 3-1,3 2 1,-1 0 1,1 2 0,-1 4 1,1 4 2,-1 2 1,0 2 4,-1 3 4,-1-1 0,0 0 1,-2 0 13,-2 1 6,0-1-2,0-3-7,-2 1-4,-4-3-2,-1-2-5,-1 0-3,-1-3 2,-2-2-6,1-3-10,-5-1-8,6 0-8,1-1-30,1-4-24,1 3-43,4-1-37,2-4-48,0 1-151</inkml:trace>
</inkml:ink>
</file>

<file path=customXml/item23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12.359"/>
    </inkml:context>
    <inkml:brush xml:id="br0">
      <inkml:brushProperty name="width" value="0.04667" units="cm"/>
      <inkml:brushProperty name="height" value="0.04667" units="cm"/>
      <inkml:brushProperty name="fitToCurve" value="1"/>
    </inkml:brush>
  </inkml:definitions>
  <inkml:trace contextRef="#ctx0" brushRef="#br0">102 69 269,'-2'0'0,"0"-2"97,2 2 30,0 0-19,0 0-26,0 0-51,0 7 13,0 4 31,2 0-13,0 2-21,3-3-7,2 3-4,-2-4-12,6-1-6,-4-4-4,5-1-1,0-5-3,0 2 0,2-3 6,0-6-7,3 1 2,-6-7-4,-1 0-1,-5 2 0,0-2-6,-5 3-4,0 4-7,0-2 6,-5 2 3,-2-2-5,-3 0-2,-2 3 5,1 1 4,-1 3 3,0 1 0,-3 2 0,3 0 4,-2 2-2,-1 4-2,1-2 4,0 6 5,-1 0 24,1 3 7,2 3-3,-2 3-4,-1 1-12,6 3-3,2-1 0,0-3 0,4 1 0,3-2 7,0-1-12,5-2-9,2 1-2,5-1 2,0-5-1,2 0 0,3-5 0,2-2 0,2-1-47,0 0-2,0-2-23,0 0-65,-2 0 12,0 0-43,0 3-123,-2-2 23</inkml:trace>
</inkml:ink>
</file>

<file path=customXml/item23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03.447"/>
    </inkml:context>
    <inkml:brush xml:id="br0">
      <inkml:brushProperty name="width" value="0.04667" units="cm"/>
      <inkml:brushProperty name="height" value="0.04667" units="cm"/>
      <inkml:brushProperty name="fitToCurve" value="1"/>
    </inkml:brush>
  </inkml:definitions>
  <inkml:trace contextRef="#ctx0" brushRef="#br0">59-2 532,'0'0'0,"-2"0"309,2 7-212,-4 6 6,0 4-23,2 6-32,-5 4-10,1 1 4,-2 7-9,0 2-23,-2-3-8,8 1-2,-2-6 0,4-3 0,0-6-66,4-6-10,4-4-15,2-6-39,0-1-35,5-3-118</inkml:trace>
</inkml:ink>
</file>

<file path=customXml/item23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06-10T09:17:27.441"/>
    </inkml:context>
    <inkml:brush xml:id="br0">
      <inkml:brushProperty name="width" value="0.06667" units="cm"/>
      <inkml:brushProperty name="height" value="0.06667" units="cm"/>
      <inkml:brushProperty name="fitToCurve" value="1"/>
    </inkml:brush>
  </inkml:definitions>
  <inkml:trace contextRef="#ctx0" brushRef="#br0">156 5 903,'-6'-4'0,"-3"3"162,0 1-24,-2 0-42,-5 4-70,2 3-1,-3 3 8,4 4-11,-1 3-9,1 2-4,0 2-5,3-2-4,3 0 0,3 0 0,4-5 1,2 1-2,5-3 2,1-3-2,5-1-5,2-4-5,3-2-23,3-2-50,1 0-34,4-2-32,-6-5-72,1 2-60,-3-3-95</inkml:trace>
</inkml:ink>
</file>

<file path=customXml/item23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06-11T09:19:41.293"/>
    </inkml:context>
    <inkml:brush xml:id="br0">
      <inkml:brushProperty name="width" value="0.06667" units="cm"/>
      <inkml:brushProperty name="height" value="0.06667" units="cm"/>
      <inkml:brushProperty name="fitToCurve" value="1"/>
    </inkml:brush>
  </inkml:definitions>
  <inkml:trace contextRef="#ctx0" brushRef="#br0">49 245 182,'0'-3'171,"-2"3"3,-5 3-45,3 3-41,-3 4-4,1 3 2,-1 4-35,1 1-1,2 1-22,1 0-18,1 0-5,2-2 0,0-2-2,0-5-3,5 0 0,1-5 0,3-1 3,1-2-3,3-2 0,5-4 8,1-8-6,0-2-1,3-2 1,-5-2-4,0-1-22,1 1 13,-5 0 7,-1 1 1,-3 2 0,-2 2 4,-5 3-1,0 4 0,-2 2 3,0 2-3,-2 2 62,-3 0-27,1 2-26,2 4-4,0-2-3,0 5-1,-3 0 10,5 2 1,-4 3-3,0 3-2,-1 1 1,3 2-4,2-1-2,0 1-2,0-2 0,5-2 1,1-5-4,0-4 5,3-4-4,2-3-15,-1 0-8,5-6-16,0-6-28,0-3-3,3 0-13,-4-7-17,4 0 6,-3-4 9,-3-2-39,1-3 6,0-3 27,0-6 6,0-2-5,4 3 47,-6 5 90,-4 5 123,-1 9 31,-4 5 10,0 4-57,-2 4 2,0 7 4,0 0-54,-2 0-29,-2 6-37,0 6-24,-1 7 5,1 7-3,-5 5-9,3 0-5,-1 0 1,3 2 1,0 1-4,-3-2 0,3-1 0,0-4 1,-1-5-1,3-1-46,2-9 4,0-2-28,0-4-14,0-3-17,0-3-69,0 0-4,2-7-39,-2-5-109</inkml:trace>
</inkml:ink>
</file>

<file path=customXml/item23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12.303"/>
    </inkml:context>
    <inkml:brush xml:id="br0">
      <inkml:brushProperty name="width" value="0.04667" units="cm"/>
      <inkml:brushProperty name="height" value="0.04667" units="cm"/>
      <inkml:brushProperty name="fitToCurve" value="1"/>
    </inkml:brush>
  </inkml:definitions>
  <inkml:trace contextRef="#ctx0" brushRef="#br0">-2 51 443,'0'-1'0,"0"1"132,3-2-85,2 2 11,2-3 18,7 0 7,0-3-9,3 0-13,4 2-16,-1 0-21,1-1-21,3 1-3,-3-1 0,-2 2 2,0 0-12,-3 0-30,-6 3-41,-3 0-10,-2 2-31,-5 5-80,-2-2-45</inkml:trace>
</inkml:ink>
</file>

<file path=customXml/item23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03.391"/>
    </inkml:context>
    <inkml:brush xml:id="br0">
      <inkml:brushProperty name="width" value="0.04667" units="cm"/>
      <inkml:brushProperty name="height" value="0.04667" units="cm"/>
      <inkml:brushProperty name="fitToCurve" value="1"/>
    </inkml:brush>
  </inkml:definitions>
  <inkml:trace contextRef="#ctx0" brushRef="#br0">9 23 39,'0'-3'0,"0"2"137,0-1-55,-1-1-14,1 1-10,0-1 8,-4 1-7,4 0 9,-2 0-3,2 1-24,0-1 5,-2 2 7,2 0-9,0 0-10,0 0 0,0 6-6,0 4 17,0 6 1,0 8-23,0 5-14,0 4-8,0 2-1,0 0 0,2 0 0,0-5-1,0-3-9,0-7 0,-1 0-2,1-5-12,0-2-15,0-3-8,0-5-18,-2-1-37,0-3-10,0-1-22,2 2-45,-2-2 43</inkml:trace>
</inkml:ink>
</file>

<file path=customXml/item23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12.370"/>
    </inkml:context>
    <inkml:brush xml:id="br0">
      <inkml:brushProperty name="width" value="0.04667" units="cm"/>
      <inkml:brushProperty name="height" value="0.04667" units="cm"/>
      <inkml:brushProperty name="fitToCurve" value="1"/>
    </inkml:brush>
  </inkml:definitions>
  <inkml:trace contextRef="#ctx0" brushRef="#br0">18 0 763,'-2'5'0,"-2"7"124,1 5-25,0 6-3,3 2-34,0 3 2,0 6 6,-2-2-32,2 3-14,-4 1-10,4 2-11,0-4-4,2-1 0,5-4 2,0-5-1,0-2 0,3-7-7,0-2-29,-1-6-43,3-4-27,0-3-28,2-1-39,-2-8 9,2-1-75,-5-2-169</inkml:trace>
</inkml:ink>
</file>

<file path=customXml/item23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03.458"/>
    </inkml:context>
    <inkml:brush xml:id="br0">
      <inkml:brushProperty name="width" value="0.04667" units="cm"/>
      <inkml:brushProperty name="height" value="0.04667" units="cm"/>
      <inkml:brushProperty name="fitToCurve" value="1"/>
    </inkml:brush>
  </inkml:definitions>
  <inkml:trace contextRef="#ctx0" brushRef="#br0">37-3 396,'0'-2'0,"0"2"179,0 0-69,0 0-24,0 3-47,-2 8 8,-1 5 30,1 6 11,-2 5-38,-4-1-35,4 2-7,-2-2-8,2-2 0,2-4 0,0-4 2,2-4-4,0-4-4,0-2-12,0-5-30,4-1-19,-2-5-24,0-3-55,0 0-32,-2-3-32,0 1 12</inkml:trace>
</inkml:ink>
</file>

<file path=customXml/item23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06-10T09:14:22.173"/>
    </inkml:context>
    <inkml:brush xml:id="br0">
      <inkml:brushProperty name="width" value="0.06667" units="cm"/>
      <inkml:brushProperty name="height" value="0.06667" units="cm"/>
      <inkml:brushProperty name="fitToCurve" value="1"/>
    </inkml:brush>
  </inkml:definitions>
  <inkml:trace contextRef="#ctx0" brushRef="#br0">21 0 744,'-1'0'0,"-3"6"43,2 2 4,-2 4 50,4 4-2,-4-1-13,3 3-5,-1 0-33,2 0-16,0 5-10,0-6-1,0 1-12,0-4 1,0-1 2,5-3-4,1-5-4,3 0 0,-1-7 0,3 2 5,0-4-4,1-5 2,-1-1-2,2-2 0,-1 0-2,-2-3 1,-1 2 0,1-1 0,-1-1-14,-3-1 6,1 0-1,-1 3-4,-2 1 6,-3 1 1,-1 2 4,0 2 4,0 2 0,-1 2 2,1 0 13,-2 2 1,-2 1 1,2 0-5,-2 3-7,-1 4 1,3 2 8,0 2 3,0 3-2,0 2-2,0-1-2,2 2 0,-2-2-1,2 3-6,0-1-5,0-3-2,2-1 1,4-3 0,1-3 0,-1-3-2,2-1-20,-1-2-23,3-1-38,-3 0-55,2 0 12,1-7-23,-3 2-64,3-3-81</inkml:trace>
</inkml:ink>
</file>

<file path=customXml/item2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12.422"/>
    </inkml:context>
    <inkml:brush xml:id="br0">
      <inkml:brushProperty name="width" value="0.04667" units="cm"/>
      <inkml:brushProperty name="height" value="0.04667" units="cm"/>
      <inkml:brushProperty name="fitToCurve" value="1"/>
    </inkml:brush>
  </inkml:definitions>
  <inkml:trace contextRef="#ctx0" brushRef="#br0">279 2 800,'-17'-2'0,"-2"2"49,5 2 23,0 3 11,2 2-16,5 0-22,-1 1-12,6 2-20,0 4-1,2 0-8,0 1-6,7-2 2,2 1 0,3 0 2,-2-1-4,5 1 4,-4-3-2,6-1 0,-3-1-2,0 1 2,-2-1 3,-2-2-3,-10-3-1,0 2 3,-12-1 7,-10 0 6,-3-2-2,-4 2-12,-2-2-2,-8-1 0,1 1 1,3 0-56,4 0-69,2 0-100,5-2-268</inkml:trace>
</inkml:ink>
</file>

<file path=customXml/item24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06-11T09:16:53.080"/>
    </inkml:context>
    <inkml:brush xml:id="br0">
      <inkml:brushProperty name="width" value="0.06667" units="cm"/>
      <inkml:brushProperty name="height" value="0.06667" units="cm"/>
      <inkml:brushProperty name="fitToCurve" value="1"/>
    </inkml:brush>
  </inkml:definitions>
  <inkml:trace contextRef="#ctx0" brushRef="#br0">517 139 175,'2'-1'0,"-2"-3"102,0 2-61,0 0 7,-2 1 27,2 1-10,0-1-12,-2-3-9,2 3-7,-2 0-13,2-2 14,0 3-4,0-2-4,0 1 4,0 1-8,-3-2-3,1 1-5,2-1-10,-2 2-10,0 0 2,-2 0 0,-1 0 2,3 0-2,-2 0 0,-3 0 0,5 2 0,-4-1-2,1-1 2,-1 0 2,0 0-2,-1 0 0,3 0 0,-1-1 0,-1 1 0,-3-2 0,2 2 0,-1 0 0,-1 0-2,2 0 2,-1 0 0,-1 2 0,5-2 0,-7 0 0,7 0 0,-5 0 0,3 0 0,-1 0 0,1 0 0,1 0 0,-1 0 0,-1 1 0,-1-1 0,1 0 0,-3 0 0,1 2 0,-2 2 0,0-1 0,3-2 0,-1-1 0,-2 1 0,3 2 0,-1-2 0,2 0 0,1 1 0,1-2 2,-1 0-2,1 1 0,3 1 4,-4-2-4,1 2 0,3-1 0,-7 0 0,3 3 0,2 0-3,-5-1 5,5 2-2,-1-1 0,1-1 0,0 3 0,-5-2 0,5 2 0,-5-1 0,5-1 1,-3-1-1,3 1 12,0 0-4,0 0-4,-1-1 3,1 3 4,2 1-1,-3-2 6,1 4-5,2-1-4,-4 0-1,3 3 9,1-2 2,0 1-5,2 2-1,0-2-1,0 2 2,-2-3 8,-2 6-1,1-2-4,1 0 3,-2 1-7,0 1-3,-1-2-2,-1 0-1,2 1-3,-1 1-2,3-3 0,2 1 2,-2-1-3,2 3 2,0-3 6,0 4-6,0-1 2,2-3-2,-2 0-1,2 0 0,0-2 0,-2 0 0,5 0 0,-5 1 0,0-3 2,0 1-2,2 3 1,-2-2-1,0 1 0,-2-2 1,-3 2-1,3-1 0,0 0 3,0 0-3,2 3-3,0-4 3,0 1 0,0 0 0,2 2 0,2-2 1,-1 1-1,-1 2-1,2-2 1,-2-1 1,0-1-1,3 3 0,-3 0 0,2-2 0,-2-1-1,0 1 1,-2-1 0,3 0 0,-1 2 1,-2-1 1,0 1-2,0 0 0,0 0 0,0 0 0,0-2 0,0 2 0,0 1 0,0-3 0,2 0 0,0 1 0,2-1 0,3 0 0,-3-2 0,3 1 0,-1-3 0,3 0 0,-1 0-2,-3-2 4,1 2-4,-2-1 1,1 3 2,-1 1-1,-2 1 0,0-2 0,-2 1 0,0-1-7,0-1 0,2 0 4,1 0 5,-1-3-4,2 0-2,0-2 3,3 1-1,-1 0-1,5-1 4,0-1-1,0 0 0,0 0-1,4 0 1,-2 0 1,2 0-1,1 0-1,1 0 1,0 0 1,0 0-1,1 1-1,1 2 1,-2 0 1,3-1-1,1 2 0,1-1 2,-2 0-4,4-1 2,-3-1 0,3 0 2,2 1-2,-2-2-2,1 0 2,-1 3 2,-2 0-2,-3 0 0,-1-1 0,-1-1 0,-1 2-2,-1 0 2,-5-1 2,1 0-2,-2 0-2,2-2 2,-1 1 0,-1-1 0,6 1 0,-2-1 0,2 0-14,0 0 6,-2-5-6,4 2-1,-1 1 4,-1-2 7,3 4 2,-3 0 1,-2-1 1,0 1 0,-3 0 0,1 0-11,2 0-5,-2 0 0,0-2 3,4 0 2,0 1 0,-2-2-5,0 2 5,0-1 10,-3 0 1,4 1 0,-4 1-2,1 0 2,5 0 0,6-3 6,10 0 144,4-1-105,5 1-45,2 2 0,6-2-4,0 1 3,1-1-14,6 0 3,0 0 8,5-1 0,-2-1 2,1 1 2,-1 2 0,-1-1 0,3 2 0,-3-2 0,3 3 0,-3-2 0,0 2-2,1-3 2,-1 3 2,1 0-2,-3-3 0,-2 2 0,-2-1 0,2 2-2,-2-3 2,0 3 2,-1 0-1,-1-1-1,-1 1 0,1-3 1,2 1-1,-2 2 0,0-3 0,2 2 0,-3-2-1,1 0 1,-2 0 1,-1-1-1,-1 3-1,-1-2 1,-2 1 0,1 0 1,-3 0 3,2 1 0,0-1-4,3 0 0,-3 0 4,3-2-4,1-1 0,1 2-1,-1-1 1,1 0 1,2 0-1,0-1 0,-1 3 2,-1-3-2,2 1 0,-3-2 6,1 2 1,-1-1 3,1-1 2,0 1-5,-3 0-5,1 0-1,-3 1 0,-2 1-1,0-4 0,-2 3 0,-2-1 3,0-1-5,-5-1 2,0 1 0,1 1 7,-5 0 0,5 1-2,-3 2-3,-2 0-4,-2 0 2,0-2 0,-3 1 0,3 2-1,-1-2 1,-4 2 3,1-1-5,-5-2 2,1 1 0,-1 0 2,-4 0-2,0 2 0,-3-3 0,1 1 2,-2-2-2,2-1 0,-1 1 3,1 1-5,4-4 4,-4 2 0,2-4-2,-2 1 0,2 1 4,-2-1-3,2-1-1,-2 0 0,0-1 0,-2-1 2,-1-1-3,1 1 1,-3 0 0,-1-1 2,1 2-2,-4-2 0,0-4 8,0 3-11,3-4 5,-5 2-1,0-1-2,2-2 1,-2 2 0,0-1 3,0 1-3,0-3 0,-4 4 0,-1-2 3,1 3-2,-2-2 0,1 1 6,-1-1-4,1 0-2,1 2 5,-2 1-2,1 1-6,-1 1 2,2 0 0,-3 2 7,3 0-2,-3 0 0,3 1-1,0-2-3,-1 0-1,3 1 0,0-3 0,2 1 2,0-3-2,-2 0 0,2 3 3,0 0 3,0-2-2,2 3-2,-2-4-2,0 2 0,0 1 0,0 0 1,-2 3-1,-5-1 0,1 1 2,-3-2-2,-2 1-2,0 1 3,-4 1-1,0 1 0,0 1-2,-3 1 3,1-1-1,-2 4 0,-1-4-3,1 4 3,0-2 0,-3-1-2,0 2 2,2-1 0,-1 2-1,-1 2 1,-4-5 0,2 2-2,1 2-5,-3-4-3,-2 2-3,2 1 5,-3 1 0,1-1 7,0 2-1,-4-3 0,2 3 4,-1 0-2,-1 0 0,-1 0-2,3 0 2,-3 2 0,-1-2 0,4 1-2,-3-1 2,3 0 0,0 0 0,-3 0 0,5 0 0,-5 0 0,1 0 0,2 0 0,-5 2 1,3-2-1,1 0-3,1 0 3,-3 0 2,1 0-2,2 0 0,-5 0 0,3 0 0,-3-3 0,2 3-2,3 0 4,-2-3-4,2 2 2,-3 0 0,-1 0 0,1 1 0,3 1 0,-3-1 0,1 0-2,-1 0 4,1 0 0,-2 0-4,1 0 1,-2 0 1,0 0 1,1 0-1,2 1-1,-3-1 1,1 0 0,1 0 0,-2 1 1,3-1 1,1 0-4,-1 0 4,4 0 0,-2 0-1,-1 0 6,-1 0-2,-1 0-4,1 0-1,-1 1 0,-1 2 0,-1 0 0,1-3 0,-1 3 0,-3 2 0,3-2 2,-1 0-2,-1-1 0,0 1 0,0-2 1,2 4-1,1-2 0,-1 2 0,-1-2 0,-1-1 0,2 0 1,-2 1-2,0-1 1,1 0 1,-1 0-2,3 1 2,1-2-1,-2 2 0,3-2 0,-3 0-1,1 2 2,-1 0 0,3 0-1,2 1 0,-3 0 0,0-1 0,3 1 0,0-2 0,0 0 2,2 0-2,2 1-2,0 0 2,-3 0 2,1-1-2,2 1 0,0-1 2,0 2-1,-4-2-2,2 1 2,-4-3 0,3 3-2,1-3 1,0 0 0,2 0 1,-2 0-1,2 1 0,0-1 7,0 0-5,-2 0 0,2 0-1,2 0-1,-2 1 0,0-1-1,2 0 1,-1 0 1,-1 0-1,2 0 0,-2 4 2,0 0-2,2 1 0,-2 1 0,-2-2 1,2 1-1,0-1 0,0 0 1,0-2-2,0 4 1,0-3 1,2 1-1,0 1 0,0-1 0,1 1 0,1-1 0,1-2 0,3 0-1,3-1 1,5-1 1,1 0-1,7 0-9,2 0-50,2-1-132,9-4-79,-1-3-279</inkml:trace>
</inkml:ink>
</file>

<file path=customXml/item24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03.307"/>
    </inkml:context>
    <inkml:brush xml:id="br0">
      <inkml:brushProperty name="width" value="0.04667" units="cm"/>
      <inkml:brushProperty name="height" value="0.04667" units="cm"/>
      <inkml:brushProperty name="fitToCurve" value="1"/>
    </inkml:brush>
  </inkml:definitions>
  <inkml:trace contextRef="#ctx0" brushRef="#br0">81 38 123,'0'-5'0,"0"2"177,0 0-102,0 0 6,0-2 10,0 2-35,2 0-7,-2-2 3,0 2 2,0-1 3,0 3 4,0 1-15,0 0-12,0 1-1,0 1-10,0 0-15,0 1-8,0 5 0,0 5 15,0 6-12,-2 5 0,-4 4-2,-2 3 2,0 0-2,0 5 1,0 0-1,0 2 1,0 1 0,3 1 3,-6-5-4,6-5-2,-1-5-1,6-7 4,0-1-2,0-4 0,8 0-2,-2-4 2,2-4 0,2-2-1,1-1 2,0 0-2,2-2-1,1 0 2,-1-5 0,0-5-18,1 1-14,-4-1-33,-2-1-13,0 3-44,0 2-101,-2-2-77</inkml:trace>
</inkml:ink>
</file>

<file path=customXml/item24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03.525"/>
    </inkml:context>
    <inkml:brush xml:id="br0">
      <inkml:brushProperty name="width" value="0.04667" units="cm"/>
      <inkml:brushProperty name="height" value="0.04667" units="cm"/>
      <inkml:brushProperty name="fitToCurve" value="1"/>
    </inkml:brush>
  </inkml:definitions>
  <inkml:trace contextRef="#ctx0" brushRef="#br0">141 0 540,'-10'20'0,"-2"11"273,-2 5-167,-2 8-12,-2 1-24,0 2-14,2 0 7,4-1-32,0-5-24,4-6-7,6-5 0,2-8 1,0-6-14,4-4-15,4-6-10,2-5-37,0-1-42,4-3-60,0-6-194</inkml:trace>
</inkml:ink>
</file>

<file path=customXml/item24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06-10T09:16:38.899"/>
    </inkml:context>
    <inkml:brush xml:id="br0">
      <inkml:brushProperty name="width" value="0.06667" units="cm"/>
      <inkml:brushProperty name="height" value="0.06667" units="cm"/>
      <inkml:brushProperty name="fitToCurve" value="1"/>
    </inkml:brush>
  </inkml:definitions>
  <inkml:trace contextRef="#ctx0" brushRef="#br0">167 209 41,'2'1'22,"5"0"-11,-3-1 5,4 0 16,-3 0-3,3 0-4,-1-4 8,1 0 6,-3-3 11,3 1 34,-4-6 2,-1 1-4,1-2 10,-2-2-17,-2 0-15,2-2-1,-2 1-11,0-2 4,0 1-3,-4 3-6,-1 1-6,-1 3-11,-2 1-6,-1 4-11,0 2-2,-3 1-5,3 2-2,-4 3 0,2 3 6,-4 4-4,0 5 4,0 6 1,-2 2-3,-2 8 7,0 2 8,1 0-9,3-1-6,4 1-3,1-4 3,6-6-7,4-3 2,0-7 1,10-3 0,5-6-2,5-4-2,5-7 6,-1-5-2,2-7 0,1-2-10,-1-1 9,-4-5 0,3 5-6,-7-2 6,-1 2 0,-2 3 0,-5 3 2,-7 3 0,-1 7 3,-2 1 5,-5 4 3,-7 1 0,1 8-7,-2 3 6,2 3-2,1 5 0,3 0-7,-1-2-1,5 3 4,-1-2-7,4 1 2,0 1 0,4-2 3,-1-1-4,1 0 2,2-2-1,-1-3 0,3-1-33,1-5-1,1-3-10,1-1-21,2-2-28,-2 0-20,4-2 3,-4-5-38,2 0-105,-3-1-6</inkml:trace>
</inkml:ink>
</file>

<file path=customXml/item24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06-11T09:19:59.407"/>
    </inkml:context>
    <inkml:brush xml:id="br0">
      <inkml:brushProperty name="width" value="0.06667" units="cm"/>
      <inkml:brushProperty name="height" value="0.06667" units="cm"/>
      <inkml:brushProperty name="fitToCurve" value="1"/>
    </inkml:brush>
  </inkml:definitions>
  <inkml:trace contextRef="#ctx0" brushRef="#br0">0 0 220,'3'1'0,"-1"2"-2,1 2 2,1-2-85</inkml:trace>
</inkml:ink>
</file>

<file path=customXml/item24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12.314"/>
    </inkml:context>
    <inkml:brush xml:id="br0">
      <inkml:brushProperty name="width" value="0.04667" units="cm"/>
      <inkml:brushProperty name="height" value="0.04667" units="cm"/>
      <inkml:brushProperty name="fitToCurve" value="1"/>
    </inkml:brush>
  </inkml:definitions>
  <inkml:trace contextRef="#ctx0" brushRef="#br0">0 82 695,'5'-15'0,"4"2"60,1-1-30,-1 0 18,-2 6 13,3-2-2,0 4-33,-1 4-16,-1 2-1,-4 0-4,1 0-7,-2 2 4,-1 6 1,-2 0-3,0 3 0,0 3 4,0-4-1,-2 1-4,-3 4 1,-2-2 0,1 1 3,-3 1-5,5-2 1,-6-2 2,8-2-1,-4-4 0,4-2 0,2-2 0,0-1 0,2-3-9,6-2 8,2-5-22,-3-1 8,5-2-12,0 0-25,2-2-1,-1 3 3,-1-1 8,3 4 0,-3-3 0,0 1 18,-3 3 19,1 0 3,-3 6 4,3 2 15,-6 0 14,4 0-3,-6 0-4,1 2-2,-1 3-4,0 3-8,-2 0 2,0 4 8,0-4-2,0 3 0,-2 1-2,0-1-11,-1-3-9,1 5 0,-3-2-60,5-1-39,0-2-90,-3-2-172</inkml:trace>
</inkml:ink>
</file>

<file path=customXml/item24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03.402"/>
    </inkml:context>
    <inkml:brush xml:id="br0">
      <inkml:brushProperty name="width" value="0.04667" units="cm"/>
      <inkml:brushProperty name="height" value="0.04667" units="cm"/>
      <inkml:brushProperty name="fitToCurve" value="1"/>
    </inkml:brush>
  </inkml:definitions>
  <inkml:trace contextRef="#ctx0" brushRef="#br0">62 44 709,'0'-2'0,"-4"0"208,0 2-130,-4 0-50,0 5-12,0 3 3,0 1-8,0 2 2,2 0-4,2 0-7,0 2-2,4-1 0,0-1 0,6 0-2,4-4 2,2-2 0,4-2 0,-2-2 0,6-1 0,-2 0 3,4-6-3,-2-3 3,1-3-3,1-1 0,-2-2 0,-2 1 0,-4 1 1,-2-1-1,-6-1 4,-4 1-1,-2 2-2,-6 2 2,-4 3 9,-4 4-5,-6 3-7,-2 0 0,-2 5-7,3 2-45,3-1-40,6 3-6,0-4-26,8 4-54,2-4-73,2 0-36</inkml:trace>
</inkml:ink>
</file>

<file path=customXml/item24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06-10T09:14:58.737"/>
    </inkml:context>
    <inkml:brush xml:id="br0">
      <inkml:brushProperty name="width" value="0.06667" units="cm"/>
      <inkml:brushProperty name="height" value="0.06667" units="cm"/>
      <inkml:brushProperty name="fitToCurve" value="1"/>
    </inkml:brush>
  </inkml:definitions>
  <inkml:trace contextRef="#ctx0" brushRef="#br0">46 0 854,'-3'16'0,"-1"4"79,-2 6-18,1 0 16,-1 7 13,0 0-18,3 3-27,-3 0 6,2 0-31,4-5-15,0-7-3,2-8-2,6-6 0,-3-4-16,3-5-15,1-1-31,1-8-68,-2-5-37,2-3-42,1-3-172</inkml:trace>
</inkml:ink>
</file>

<file path=customXml/item24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06-11T09:50:38.902"/>
    </inkml:context>
    <inkml:brush xml:id="br0">
      <inkml:brushProperty name="width" value="0.04667" units="cm"/>
      <inkml:brushProperty name="height" value="0.04667" units="cm"/>
      <inkml:brushProperty name="fitToCurve" value="1"/>
    </inkml:brush>
  </inkml:definitions>
  <inkml:trace contextRef="#ctx0" brushRef="#br0">42 8 347,'0'-4'0,"0"4"157,0-4-67,0 4-3,0 0-5,3 0-19,-3 4-34,3 7 37,-1 6 33,1 6-43,-3 7-19,0 2-7,-8 0-17,3 6-7,-4-2 0,1 3-5,0-7-2,0 1-7,3-11-7,2-1-6,3-5-13,0-10 2,0-1-7,0-5-18,0 0-3,0-3 10,5-10-39,3-4-5,-5-4 12,3-3-31,-4-1-15,1-3 13,0 1-38</inkml:trace>
</inkml:ink>
</file>

<file path=customXml/item24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12.381"/>
    </inkml:context>
    <inkml:brush xml:id="br0">
      <inkml:brushProperty name="width" value="0.04667" units="cm"/>
      <inkml:brushProperty name="height" value="0.04667" units="cm"/>
      <inkml:brushProperty name="fitToCurve" value="1"/>
    </inkml:brush>
  </inkml:definitions>
  <inkml:trace contextRef="#ctx0" brushRef="#br0">61 147 490,'2'2'0,"1"-1"155,1 2-35,4-3-54,-4 0 2,6 0-28,-1-3-14,0-3-8,4-2 5,3-4-22,-1 4 5,-1-3-3,1-5 1,-4 4-5,-1-1 1,-2-2 0,-6 3 4,0 2-4,-2 0 0,-2 3 16,-3 3-16,-7 0 0,0 4 0,-5 0 0,1 0 0,-4 4-1,6 4 1,-3 2 1,4 2-1,0 1 0,-1 3 33,2-1-25,0 7 6,0-1 0,2 1-5,3 3-5,2-2-1,3-2-3,2-3 0,4-3-3,4-2 3,4-3 0,2-3-78,3-6-7,5-1-72,1-3-15,-1-5-46,-1-2-66</inkml:trace>
</inkml:ink>
</file>

<file path=customXml/item2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03.370"/>
    </inkml:context>
    <inkml:brush xml:id="br0">
      <inkml:brushProperty name="width" value="0.04667" units="cm"/>
      <inkml:brushProperty name="height" value="0.04667" units="cm"/>
      <inkml:brushProperty name="fitToCurve" value="1"/>
    </inkml:brush>
  </inkml:definitions>
  <inkml:trace contextRef="#ctx0" brushRef="#br0">26 0 723,'-4'6'0,"-2"3"164,0 4-77,4 0-2,-2 2-13,2 4-23,2 0-29,0 2-6,0-3-9,6-3-4,6-1 1,2-5-4,4-3 2,4-3 0,-3-3 2,3-3-1,0-4-2,-2-3-13,0-2 3,-4-5 1,0 1-9,0-4-9,-4 3 5,0-1 21,-6 1 3,-4 5-2,-2 0 2,-4 6 37,-6 2 2,2 4 5,-6 4-14,2 5-12,0 4-8,0 3-5,4-1-5,2 2-2,4 2-1,2 0 4,0 1-4,2-1-22,2-3-50,4-1-59,4-2-37,-2-3-64,0-1-187</inkml:trace>
</inkml:ink>
</file>

<file path=customXml/item25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03.469"/>
    </inkml:context>
    <inkml:brush xml:id="br0">
      <inkml:brushProperty name="width" value="0.04667" units="cm"/>
      <inkml:brushProperty name="height" value="0.04667" units="cm"/>
      <inkml:brushProperty name="fitToCurve" value="1"/>
    </inkml:brush>
  </inkml:definitions>
  <inkml:trace contextRef="#ctx0" brushRef="#br0">111 862 511,'-3'-11'0,"1"2"118,0-2-93,0 1-17,-2-1-4,2 0 1,-6-1 5,2 1-8,-2 1 3,2-1 16,-2-2-1,0-1 6,-2-2-1,2-3-7,2 1 2,0-2-2,2-1-8,-2 1-7,2-2 2,-2 1-2,4 2 0,2 2-3,-2 1 0,2 1 10,0 1-7,0 1 2,2-2-4,4 5-2,0-5 1,4 1 0,-2 0 0,4-1 0,2 1-2,0 0 2,4 0-1,0 3 1,1-1 0,1 2 0,2 1 0,4-2 3,0 4 0,2-3 3,2 3 2,-2 0-4,4 0 4,0 3-2,0-1-5,1 0 2,-1 2 1,4 0-1,2 1 1,0-2 6,4 2-1,2 0-3,-3 1-3,5-2 5,0 0-4,-2 1-4,2 0 0,0 2 2,0 0-2,-3-1 0,3 1 0,-2 0 0,0 0 0,-2 1 1,0 1-1,0 0 0,-3 0 2,1-2-2,2 1 0,-2 2 0,0-2 0,2 1 0,0-2 1,1 1 1,3-1-1,-2 0-1,2 0 0,0 1 0,0 2 0,-2-2 0,-1 1 20,1 1-4,0-1-9,0 1-4,0 1-1,0-2-4,0 0 4,-1-1-2,3-1 0,2 0 0,0-1 0,0-4 0,2-1 0,-1 0 1,1 0-1,4 0 0,-6 2 0,2 1 0,-2 2 9,-5 0 1,3 1-2,-2 0-5,0 0 0,-2 3-3,0 0 0,0-2 3,1-1-3,1 0 0,2 0 1,2-4-1,0 1 0,2-3 2,-1 1-2,3 2 0,-4 1 14,2-2-6,-2 2-1,0-1-6,1 1-1,-1-2 0,2 2 2,0-3-2,0 1 0,0-1 1,-1-1-1,3-1 0,0-1 0,-2 2 0,2 1 0,0 3 0,-3 1 0,3 1 0,0 0 0,2 0 0,0-1 0,-4 1 2,1-3-2,3 1 0,-4 0 0,0-1 0,-4 2 0,0 0 0,-1 1 0,1 0 0,0-1 0,0 1-2,2 0 4,0 0-2,1 0 0,3 0 0,0 1 0,2 1 0,-2 1 0,-2-1 0,-1-2 0,1 3 0,0-1 0,0-1 0,-2-1 0,2 0 0,-3 0 0,3 0 0,0 0 0,0 0 0,0 0 0,0 0 0,3 0 0,1 0 0,4 0 0,-2 0 0,0 0 0,1 0 0,1-1 0,-2-2 0,0 1 0,-2 1 0,-1-2 0,1 1 0,2 0 0,-2-1 0,0 1 0,0 1 0,1 0 0,1 1-2,0-1 2,-2 1 0,0-2-1,-1 1 1,-3 1-2,2 0 2,-2-1-1,-2 0 1,0 0 0,-1-1 0,1 1 0,-4 0 0,0 0 0,-2-1 0,0 2 0,0-3 0,1 2 0,1-1 0,0 1 0,2-2 0,0 2-3,-2 0 1,0-1 2,-1 0 0,-1 1 0,0 0 0,-2 0 0,2-2-2,-2 2 2,0 0 0,-1 0-4,3 1 4,-2-1 0,-2 0-6,2 1 6,-2-2 0,4 1 0,0 1-5,-1-2 1,-1 0 1,4-1 3,0 3 0,-2-2-2,0 1 2,2 1 0,-5-1-1,-1 1 2,2 0-1,-4 0 0,4 0 0,-6 0 0,-2 0 0,2 1-1,-3 0 1,1-1 0,0 2 0,0-1 0,-4 1 0,2 0 0,-8 0 0,0 2 0,0 2 0,-4 0 0,-2 2-1,1-1 1,-3 2 0,0 1 0,-4 0 0,2 0 0,-2-1 0,0 4-2,-2-4 2,-2 3 0,0 1 0,-2 0 0,2 1 0,-2 1 2,2 0-2,0 2 0,2 0 4,0 4-4,-2-2 0,0 4 6,0 0-4,-2-2 0,2 4 3,0-1-2,-4-1-2,0-1 4,-2-2-4,0 0 2,4 0-3,-2-3 0,0 2 1,0-2-1,-2-3 0,0 0 1,-4-1 1,-2 1-1,0 1-1,-2 1 0,0 0 0,0-3 0,-4 2 0,4-2 0,-2 2 0,-2-2 0,2-1 0,-2 2 2,-2-1-1,-4-3-2,0 2 1,-4-1 0,3-2-20,-5 0 8,-2 1 7,-2-1 3,2-1 2,-2 3 0,0 1 0,-4-1 0,-2 3 0,-2 2 0,1-3 0,-1 1-8,-4-1 6,-2-3-1,2 1 1,0-3 2,-2-1 0,2 1 0,-1-1 0,-1-2 0,-2-2 0,2 1 0,-2-2-13,0 1 5,1-1 2,1 1 2,0 0 5,2-1-1,0 1 0,0-2 0,2 1 0,-4-1-1,3 2 1,-1-1 0,-2-2 0,2 0-15,2 0 4,-4 0 8,0 0 5,-1 0-4,-3 2 2,-2-2 0,0 3 0,-2-2 0,2 0-1,1 1 1,-1 1 0,0-3 0,0 0 0,0 2 0,4-1 0,-2 2 1,1 0-2,1-2 1,-2 2 0,2-1 0,-4 0 0,2 1 0,-1-2 0,-1 0 0,0 0 0,-2-1 0,2 2 0,-2-2 0,3 2 0,-1-1 0,-2-1 0,2 1 0,0 1 0,2 0 0,-2 1 0,1-2 0,-1 2 0,-2-1 0,4 0 1,0 0-2,2-1-1,-1 0 4,1 0 1,0-1-5,0 0 2,-2 0 0,4 0 0,0 0 0,-1 0 0,1-1 0,-2 1 0,0 0-1,-2 0 1,2 1 0,1 0 0,-5 0 0,4 2 0,-2-2 0,0 0 1,0 2 1,2-3-4,-3 1 1,1 1 2,0-2-1,0 0 0,0 1 0,0-1 0,2 0 0,3 1 0,-1-1 0,0 2 0,0 0 0,0-1 0,2 0 0,0 0 0,-1 2 0,1 0 0,0 0 0,0-1 0,2 1 0,-4-1 0,4-1 0,1-1 0,-3 0-1,4 0 2,-4 1-1,0-1 0,0 0 0,0 0 0,0 1 2,1 2-2,1-2 0,0 1 0,2 0 1,-2-2-1,2 3 0,0-3 0,2 0 0,-3 1 0,1-1 0,-2 0 0,-2 0-1,2 0 1,0 0 1,-2 1-1,2 1 0,-1 0 0,-1-1 0,0-1 2,-2 0-2,2 1-2,-2-1 2,2 1 0,1-1 0,3 0 2,-4 0-2,4 0 0,0 0 0,0 0 0,0 1-2,0-1 2,-1 3 0,1-1 0,0 0 0,-4 0 0,4 1 0,-2-1 0,0 1-1,0 0 1,1-2 1,-1 1-1,0-1 0,-4 1 0,4 2 0,-4-3 0,0 2 0,-1 1 0,1 1 0,0-3 0,0 3 0,0-2 0,-2-2 0,0 3 0,-1-2 0,3 0 0,0 0 0,-2 0 0,4-2 0,0 2 0,2 0 0,-2-1 6,3 0-7,-3 0 2,2 0-1,0-1 0,0 1 0,0-1 2,2 0-2,0-1 1,5-2-1,-1-1 0,0 2 0,2-3 3,2 3-3,-4-1 0,2 2 0,0 0 0,0 2 0,1-1 0,-3 0 0,0 0 2,0 0-2,2 1 0,-2-1 0,4 0 0,-2 0 0,2 0 0,-2 0 3,3 0-3,-1 0 0,0-1 0,2 1 6,-2-1 2,2 0-2,0 1-3,0-2-2,0 2-1,0-2 0,0 1 0,-1-1 2,1 2-2,2-1 0,0 0 3,-2 1-5,2-3 4,0 1 1,2 0-3,-4-1 0,2 1 4,0 1-4,2 1 0,0-2 1,5 0-1,-1 1 3,0-3-1,0 2-2,0 1 0,4-1 0,-2-1 5,2 1 0,2-2-1,0 1 6,2-1-5,-2 1 2,2-1-4,0 0 0,2-1 1,0 0 3,0-1 4,2 0-6,-2-1-2,2 2 2,0-1 1,0-3-1,0 0 4,2 2 8,-2-3 5,2-1-6,-2 1 2,2 0 3,0-2-3,-2 0-5,2 1-4,-1-2-3,1-1-3,-2 1 0,2-1-1,0 1-1,2-3-1,0 4 0,2-1 1,0 0-1,0 0-36,2-1-59,0 0-104,4-4-79,0 0-236</inkml:trace>
</inkml:ink>
</file>

<file path=customXml/item25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06-10T09:17:21.463"/>
    </inkml:context>
    <inkml:brush xml:id="br0">
      <inkml:brushProperty name="width" value="0.06667" units="cm"/>
      <inkml:brushProperty name="height" value="0.06667" units="cm"/>
      <inkml:brushProperty name="fitToCurve" value="1"/>
    </inkml:brush>
  </inkml:definitions>
  <inkml:trace contextRef="#ctx0" brushRef="#br0">109 58 656,'-2'0'0,"-3"0"110,1 0-43,0 4 5,1 2-18,-1 4-7,-2 6 9,1 2-17,-3 4-9,1 3-9,-3-1-11,3 2-3,-5-3-6,3-1-1,1 0 0,1-3 0,1-1-1,4-6 1,2-3 0,0-6-5,0-3-3,4-3 6,0-5 4,2-2 0,-1-2-2,1-2 0,-2-1 4,-1 0-4,3-1 0,-2-4 3,0 0-3,1-5 0,3-4 0,-1 3 0,3-2 0,-1 6-1,0 3 1,-1 6 10,0 2 0,0 2 9,1 1-2,-1 4-2,3-1 1,-1 2-1,3 1-2,-6 2 0,6 0 2,-3 2 0,1 4-1,0 1-5,-1 2-2,1 0 4,-3 2-3,-3 0 4,-1 4 2,-2 0 1,-2 2-6,-6-3-3,-5 3 0,0-5-4,-2-1-1,-4 0 1,2-2-2,-2-3 0,2 1-35,0-3-12,3-1-51,1-3-7,2 0-5,3 1-57,5-3-2,1 0-48,1 0-106</inkml:trace>
</inkml:ink>
</file>

<file path=customXml/item25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12.258"/>
    </inkml:context>
    <inkml:brush xml:id="br0">
      <inkml:brushProperty name="width" value="0.04667" units="cm"/>
      <inkml:brushProperty name="height" value="0.04667" units="cm"/>
      <inkml:brushProperty name="fitToCurve" value="1"/>
    </inkml:brush>
  </inkml:definitions>
  <inkml:trace contextRef="#ctx0" brushRef="#br0">29 777 360,'-7'-22'0,"2"-1"49,0-1 14,1 2 5,1-1-7,-4-2 2,5 6-15,2-6-7,0 3-9,0 0-7,0 0-6,7-2-5,0 5-8,0-2-3,3 0-3,-1 1 0,3 2 0,3 0 8,-4 3-3,3 1 6,3 1 0,0 2-6,2 0-5,2 1 0,4 2 0,-2-2 0,1 0 0,2 0 0,3 1 0,-1 1 0,1-1 0,2 2 0,2 1 0,-2 4 0,5-2 2,-5 1 4,5 0-4,-1 0-1,-2 0 3,6 1 3,-4-1-4,1 3 4,2-2 2,0 2-6,3 0-1,-3 0 1,-2 0 0,2 0-2,0 0 1,0 0 2,-2 0 6,0 0-1,-5 0 1,2 0 11,0 3 0,3 0-15,-2 0-1,1-2-2,1-1-4,2 0 1,2-3 0,3-4 10,10-2 56,-1 2-15,6-2-45,-2 2-6,2 0 0,1 0 0,-1 0 12,4 2-12,2 0 0,-2 0 2,4 2-2,-6 1 0,2 1 0,-3 1 1,-1-2-1,4 1 7,-6 1 20,4 0-8,-3 0-2,3 0-4,-6-2-6,4 1-7,1-1 0,-1 1 0,-2-2 1,2 0-1,1 2 0,-1-3 1,4-1-1,-6 2 0,4 0 0,-5-3 2,0 5-2,0-4 3,-5 4-3,-3-1 0,-4 2 0,0-1 0,2 0 0,-1-2 1,-2 0-1,5 1 7,2 1-4,-5-1-2,5-1 3,0-1-1,-3 2-3,1 1 0,-1-2 0,1-2 0,1 1 0,2 1 1,-3 0 2,4 1-2,-1-1 3,2 1-3,-2-1 5,5 3-8,-3-5 2,-2 4 0,0 1 0,-5-2-3,5 2 5,-4 0-2,3 0 0,1-1 0,1 1 1,-4-1-1,3-1 2,0 1-2,1 1 0,3-2 1,-1 2-1,1 0-1,-2 0 1,1 0 1,-1 0-1,-1 0 0,-1-1-1,0 2 1,-5-1 0,3 0 0,-3 0 0,0 0 0,3 0 0,-1-1 1,3 2-1,-2-1 0,0 0 0,0 0 0,-6 0 0,1 3 0,-2 1 0,-1 4 0,-6-3 0,-1 5 0,-2-2 3,-8-1 2,-1 3-3,-1 3-1,-2-2-1,1 0 0,-4 1 0,-4 1 1,0 2-1,-2-1 0,-1 4 3,-2 0 1,-2 4 0,-3-1 6,3 4 0,-5-3-3,3 4-3,-1-2 0,0-2-2,0 3-3,1-2 2,0 3 1,-1-1-1,-2 0 2,0 1-2,0-1 0,0 2 0,-2 0 1,-4 1-1,0 1 1,-2 1-3,6-4 1,-3 2 0,5-3 1,0-1-3,0-3 3,3-1 0,-1-1-2,0 1 2,1-2 0,-1 1-1,-2-4 0,0 2 0,0 0 3,-5-5-4,1 1 1,-1 0 0,0-1 5,-2-3-5,0 0 0,-3-1 5,1-1-3,-1 0-1,-4-3 2,-5 2 2,0 1 5,-3 0-3,1 1-3,-5-1-4,-1 2 0,-1-4 0,-5 2 1,-1-2-2,1 1 0,0-1 2,-6-1-1,-1 1 0,0-3 0,-3 4 0,2-2 0,-2 4-2,-2-4 3,0 2 0,-3-3-2,-5 7 0,1-3 1,-1 3 0,-3 1 0,1-2 0,-2 0 0,0 0-4,-5 1 1,0-1 3,-5-3 0,2 0-2,1-2 3,2 3 0,-2-1-2,2 0 1,0 0 0,0 0 2,0 1-3,5 0 0,-3-1 1,1-2 0,0 2 0,-1-2 0,5 0 0,1 1 0,-4-1-1,3-1 1,-1 0 0,-4 0-2,5 0 1,0-1 2,3 0-2,-1 1 0,1 0 2,2 3 0,2-3-1,-4 2-1,5-1 1,-4 2 1,1-2-2,0 2 2,0 1-1,-2-1 0,4-3-1,0 0 1,-1 2 0,-2-2 0,6 1-4,-5-1 4,5-3 0,-3 3 0,-2 0 1,0 1-1,5 0 0,-3 3-2,1-1 2,2 0 0,-1-4-1,1 3 1,2-2 0,-2 0 0,-3 2-1,0-3 2,-1 3-1,1-4 0,0 5 0,0-5 0,1 2 1,-1 2-1,0-3-2,3 1 2,-5-1 0,3 0 0,-3 1 0,2 0 0,-2 1-1,0-1 2,2 0-1,1 0 0,-1-3-1,3 3 1,0-1 0,1 0 0,1 1-1,3-3 2,-3 2-1,0 2-1,0-1 2,1 0-2,-1 0 0,2 0 2,0 1 0,4 0-2,-4-2 1,1-1 0,1 1 1,-1 0-1,2-2-1,2 0 1,-2 0 0,5 0 1,-3 0-1,1 1 0,1-1 0,-2 0 0,3 0 0,0 0 1,2 2-2,0-2 0,0 0 1,0 0 0,2 0 0,0 0 0,3-3 1,-3 1-1,4 1 0,0-1 0,0-1 0,3-2 1,1 1-1,-1-2 0,1 1 0,2 0 0,-1-5 0,4 4 2,1-3-3,2-1 1,-2 1 1,3-3-2,2 1 1,4 0 0,-2-2 0,1-1 1,3-2-1,1-2 0,0-1 0,1-6 0,0 2 1,0-7 3,-1-2-3,0-4-1,1 1 0,-2-4 4,1-4-4,1 1 0,0-5 1,-1 0-1,3 2-32,0 3-27,-2 4-42,-1 7-29,-1 0-91,-2 7-256</inkml:trace>
</inkml:ink>
</file>

<file path=customXml/item25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03.315"/>
    </inkml:context>
    <inkml:brush xml:id="br0">
      <inkml:brushProperty name="width" value="0.04667" units="cm"/>
      <inkml:brushProperty name="height" value="0.04667" units="cm"/>
      <inkml:brushProperty name="fitToCurve" value="1"/>
    </inkml:brush>
  </inkml:definitions>
  <inkml:trace contextRef="#ctx0" brushRef="#br0">227 0 961,'-24'0'0,"0"9"12,-4 4 0,0 4-9,-2 0 12,2 4 18,2-2 6,8 1-16,6-1-15,4-3 7,8-3-11,2-2-5,8-3 1,2-4 0,6-4 0,0-2 0,4-6 0,2-4 0,0-1-27,-2-2-11,0-1-12,-4 2 3,-4-1 18,-4 3 23,-2 2 6,-4 2 0,-4 2 4,0 4 24,-4 2 19,-4 1-14,0 7-13,-2 4 1,2-2-6,0 5-10,-2-2-4,6 2 0,-2 0-2,2-1 1,4 1 0,0-2 0,2 0 0,2-3-12,4-1-16,2-3-5,2-1-4,0-3-10,2-2-16,-2 1-7,2-1-12,-2-1-65,2-4-88,-2-2-31</inkml:trace>
</inkml:ink>
</file>

<file path=customXml/item25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03.329"/>
    </inkml:context>
    <inkml:brush xml:id="br0">
      <inkml:brushProperty name="width" value="0.04667" units="cm"/>
      <inkml:brushProperty name="height" value="0.04667" units="cm"/>
      <inkml:brushProperty name="fitToCurve" value="1"/>
    </inkml:brush>
  </inkml:definitions>
  <inkml:trace contextRef="#ctx0" brushRef="#br0">137 0 763,'-8'16'0,"-4"3"71,0 3-37,-1 3 36,-1 3 10,3 5-14,-5 2-26,2 5-33,2-2-7,0-3 0,6-5-34,2-5-28,2-7-2,2-6-15,0-6-35,0-2-49,2-4-29,2-6-9</inkml:trace>
</inkml:ink>
</file>

<file path=customXml/item25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06-10T09:17:54.854"/>
    </inkml:context>
    <inkml:brush xml:id="br0">
      <inkml:brushProperty name="width" value="0.06667" units="cm"/>
      <inkml:brushProperty name="height" value="0.06667" units="cm"/>
      <inkml:brushProperty name="fitToCurve" value="1"/>
    </inkml:brush>
  </inkml:definitions>
  <inkml:trace contextRef="#ctx0" brushRef="#br0">2 64 867,'-2'-17'0,"2"3"14,0 1-9,0 4 59,0 5 22,0-1-21,0 4-41,0 0-18,0 1-10,2 1-8,-2 5 3,4 1 18,-2 7 44,0 1-15,0 2-8,2-1 1,-3-2-2,1-1-4,0-7-2,4 2-13,-4-4-8,2-1-4,-1-2 4,3-1 5,2-1 4,1-6 3,2-2-1,1-5-11,1 0 0,-2-1-1,1-1-2,-1 5-1,-3-1-3,-1 3-3,-1 6 8,-4 1 0,-2 1 0,0 1-13,2 1-6,-2 4-10,0 4 26,0 2 6,0 0-6,1 4-6,1-3-26,2-1-33,-2 0 7,4-2-6,-1-2-37,3-1 6,3-2-11,1-2-38,3-2 30,0-2-3,4-5-9,-2-1 0</inkml:trace>
</inkml:ink>
</file>

<file path=customXml/item25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06-11T09:17:38.548"/>
    </inkml:context>
    <inkml:brush xml:id="br0">
      <inkml:brushProperty name="width" value="0.06667" units="cm"/>
      <inkml:brushProperty name="height" value="0.06667" units="cm"/>
      <inkml:brushProperty name="fitToCurve" value="1"/>
    </inkml:brush>
  </inkml:definitions>
  <inkml:trace contextRef="#ctx0" brushRef="#br0">-1 11 278,'0'-4'0,"0"1"144,0 1-10,0 1-43,0 1-17,0 0-7,2 0-31,0 1 15,0 3 36,2 3-23,1 1-15,-1 2-7,2 2-9,1 3-9,-1 1-1,3 6-3,-2-2-1,1 3 3,1 3-5,-3-2 0,5 3-6,0-3-3,0 2 1,2-1-3,0 0-5,0-2 1,-2-1 1,2-3-3,-5-2 0,3-5 0,0-1 0,-3-1 2,-1-4-2,2 0 0,-5-3-2,0-1-43,-4-2-35,0 1-30,0 0-59,-8 1-48,-1 1-161</inkml:trace>
</inkml:ink>
</file>

<file path=customXml/item25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06-11T09:20:15.694"/>
    </inkml:context>
    <inkml:brush xml:id="br0">
      <inkml:brushProperty name="width" value="0.06667" units="cm"/>
      <inkml:brushProperty name="height" value="0.06667" units="cm"/>
      <inkml:brushProperty name="fitToCurve" value="1"/>
    </inkml:brush>
  </inkml:definitions>
  <inkml:trace contextRef="#ctx0" brushRef="#br0">6 0 543,'-3'0'0,"3"0"223,-2 0-145,2 0-8,0 0 22,-2 1-23,2 3-16,0-1-6,0 1-20,2-1 1,3-2 6,3 2-16,1 0-5,4 0 0,2 3-4,0-1-4,2 1-3,-2 2-1,1-2-1,1 3 0,-4 2 0,0-3 0,-5 3 0,-1 1 0,-3 0 1,-4 0-1,0 1 0,0 2 0,-2-2 5,-4 2-5,-3-2 0,-2-2 6,0 1-3,-2 0 1,3-2 0,-3-1 6,0 1-5,2 0-3,-2 0 1,0-6-3,4 3 0,3-3-4,2-4-8,4 1-41,0-1-86,4 0-63,0 0-202</inkml:trace>
</inkml:ink>
</file>

<file path=customXml/item25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12.325"/>
    </inkml:context>
    <inkml:brush xml:id="br0">
      <inkml:brushProperty name="width" value="0.04667" units="cm"/>
      <inkml:brushProperty name="height" value="0.04667" units="cm"/>
      <inkml:brushProperty name="fitToCurve" value="1"/>
    </inkml:brush>
  </inkml:definitions>
  <inkml:trace contextRef="#ctx0" brushRef="#br0">0 214 440,'0'-13'0,"0"2"126,0-2-30,0-2-41,2-2-19,4-1-21,0 0 0,4 0 2,2 1-6,0 1-7,2-2-1,0 5 0,1 3-6,-5 1 3,1 5 0,-4 1 2,3 3-2,-5 0 9,2 7 3,-2 3 2,-3 0-4,-2 4 6,0 4 2,0-1-1,0 3-2,-2 1-4,-1 1-2,-4 1-7,5 1 1,-3-5-1,0 0-2,0-3 0,3-8 0,0-1 18,2-6-14,0-1 10,0 0 1,4-10 1,6-2-16,-3-5 0,5-3 3,0 0-3,3-1 0,-2-1-3,4-2-9,0 0-18,-3 3-6,3 1 0,-6 3 17,1 7 16,-2 3 5,-5 3-2,2 4 0,-4 0 33,-1 0-7,-2 4 3,2 4-5,0 1-8,-2 2-3,3 1 6,-3 0 3,0 4 2,0 0-4,0-3-4,0 7 4,0-3-5,0 2-14,0 0-2,-3-5 2,3 2-2,-2-8-34,2-2-25,0-2-42,0-4-73,0 0-71,0-1-190</inkml:trace>
</inkml:ink>
</file>

<file path=customXml/item25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03.413"/>
    </inkml:context>
    <inkml:brush xml:id="br0">
      <inkml:brushProperty name="width" value="0.04667" units="cm"/>
      <inkml:brushProperty name="height" value="0.04667" units="cm"/>
      <inkml:brushProperty name="fitToCurve" value="1"/>
    </inkml:brush>
  </inkml:definitions>
  <inkml:trace contextRef="#ctx0" brushRef="#br0">238 101 169,'2'-7'0,"-2"-1"139,0-2-51,0 1 31,0-2-22,-2 2-36,0-1-6,0 1 13,-4 0-2,0 2-11,-2 2 1,-2 0-20,-2 4 1,1 1-7,-5 4-11,3 6-2,-5 2-4,2 6-2,-2-1 2,2 6 4,-2 1-4,4 3 6,0 5 11,0 1-19,6 0-4,0-2-1,2-1-5,6-3 0,0-7-2,6-2 0,4-4 1,6-4 0,4-5 0,4-5 0,2 0 0,0-9-76,4-1-17,0-2-59,4-2 3,-1 1-11,-5-3-58,0 2 54,-6 1-7</inkml:trace>
</inkml:ink>
</file>

<file path=customXml/item2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06-11T09:19:16.465"/>
    </inkml:context>
    <inkml:brush xml:id="br0">
      <inkml:brushProperty name="width" value="0.06667" units="cm"/>
      <inkml:brushProperty name="height" value="0.06667" units="cm"/>
      <inkml:brushProperty name="fitToCurve" value="1"/>
    </inkml:brush>
  </inkml:definitions>
  <inkml:trace contextRef="#ctx0" brushRef="#br0">48 85 607,'3'-6'0,"-3"3"209,0 1-86,0 0-9,0 2-47,-3 2-31,-1 3-16,-5 6-12,3 3-5,-3 1-1,3 4-2,-3-1 0,5 0 0,4 0 1,0-4-2,0 1-1,4-6 3,7 0 0,0-5-1,4-3 0,2-1 27,1-2-19,1-6-1,1-2 5,-2-3-6,4-2-4,-5 0-1,0-3 0,-2 0 0,-4-1 0,0 0 3,-7-3 1,-2 3 4,-2 0 6,0 2-7,-8 2-3,-3 6-4,-6 4 3,2 4-4,-5 1 0,5 3-4,-2 3 2,3 4-18,3 1-23,2-1-20,3 1-16,4-3-1,2 1-19,0-1-35,4-1 4,5 2-38,-3-5-72,3-1-4</inkml:trace>
</inkml:ink>
</file>

<file path=customXml/item26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03.536"/>
    </inkml:context>
    <inkml:brush xml:id="br0">
      <inkml:brushProperty name="width" value="0.04667" units="cm"/>
      <inkml:brushProperty name="height" value="0.04667" units="cm"/>
      <inkml:brushProperty name="fitToCurve" value="1"/>
    </inkml:brush>
  </inkml:definitions>
  <inkml:trace contextRef="#ctx0" brushRef="#br0">26 38 594,'-2'1'0,"0"5"169,-4 4-127,2 4-13,0 2 8,0 1 2,0-2-18,4 2-4,2-2 9,2-2-17,4-1-3,0-5-1,2-4-2,2-1 3,2-2 0,2-3-3,0-7 0,2-2 1,2-2-4,-4-5 0,1 3 0,-1-4-13,-2 2-2,-2-1 4,-4 4 8,0 1 2,-4 2 1,-2 5 0,-2 3 4,0 0 7,0 4 14,-4 0 0,0 4-15,2 1-5,-2 5 0,2 3-3,0-2-2,2 5 0,0-1 0,0 1 0,2 2 0,4-4 0,0 4 2,4-5-2,0-3-6,2 1-2,0-5-11,2-3-4,2-1-4,-2-2-11,2-3-9,0-4-27,0-4-49,0-3 5,0 0-41,-4-5-75</inkml:trace>
</inkml:ink>
</file>

<file path=customXml/item26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06-11T09:50:47.802"/>
    </inkml:context>
    <inkml:brush xml:id="br0">
      <inkml:brushProperty name="width" value="0.04667" units="cm"/>
      <inkml:brushProperty name="height" value="0.04667" units="cm"/>
      <inkml:brushProperty name="fitToCurve" value="1"/>
    </inkml:brush>
  </inkml:definitions>
  <inkml:trace contextRef="#ctx0" brushRef="#br0">0-1 657,'0'0'0,"0"0"103,2 0-60,-2 4 14,6 4-44,-3 4-11,-1-1-4,1 1-17,0 1-30,-1 2-57,1-4-52,0 5-55,0-5-52</inkml:trace>
</inkml:ink>
</file>

<file path=customXml/item26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03.480"/>
    </inkml:context>
    <inkml:brush xml:id="br0">
      <inkml:brushProperty name="width" value="0.04667" units="cm"/>
      <inkml:brushProperty name="height" value="0.04667" units="cm"/>
      <inkml:brushProperty name="fitToCurve" value="1"/>
    </inkml:brush>
  </inkml:definitions>
  <inkml:trace contextRef="#ctx0" brushRef="#br0">116 4 495,'0'-4'0,"0"4"204,-2 0-108,0 0-21,0 8-37,0 6-4,-4 11 36,2 4-26,-2 9-24,-2 2-10,-2 2-7,0 3-2,-2 0 0,0-1-2,0-5-30,2-8-19,2-6-8,2-6 4,4-8-17,2-2-31,-2-7-14,2-2-47,0-6-47,0-7-25</inkml:trace>
</inkml:ink>
</file>

<file path=customXml/item26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12.392"/>
    </inkml:context>
    <inkml:brush xml:id="br0">
      <inkml:brushProperty name="width" value="0.04667" units="cm"/>
      <inkml:brushProperty name="height" value="0.04667" units="cm"/>
      <inkml:brushProperty name="fitToCurve" value="1"/>
    </inkml:brush>
  </inkml:definitions>
  <inkml:trace contextRef="#ctx0" brushRef="#br0">15 99 149,'-9'-4'0,"4"2"139,2-3-14,3 2-9,3-4-42,4 2-20,3 0 10,7 0-2,2 1-9,2 2-6,3 1-14,-1 1 1,7 0 22,-2 0-17,-1 3-7,-2 1-4,-5 1-6,-1 1-8,-7 1-2,-5 5-5,0-2-5,-5 2 2,-2 1 3,-2 2 4,-5 1 14,-2-1-6,1 1-11,1-3-9,2-1 2,5-3-1,0-3 0,2-5 3,6 1-3,6-2 8,3-6-7,2-3 0,2-6 4,5 0-5,-1-2 0,-1 0 0,-5-2 1,2-1 1,-6 3 4,-3-1 12,-6 0 9,-3 0 5,-3 2-26,-12 1-1,-2 6 0,-6 5-5,-1 4 0,-7 7 0,0 5 0,0 4 0,4 3-195,3 1-35,2 4-137</inkml:trace>
</inkml:ink>
</file>

<file path=customXml/item26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06-10T09:14:13.334"/>
    </inkml:context>
    <inkml:brush xml:id="br0">
      <inkml:brushProperty name="width" value="0.06667" units="cm"/>
      <inkml:brushProperty name="height" value="0.06667" units="cm"/>
      <inkml:brushProperty name="fitToCurve" value="1"/>
    </inkml:brush>
  </inkml:definitions>
  <inkml:trace contextRef="#ctx0" brushRef="#br0">132 0 826,'0'4'0,"-1"2"37,-5 2 14,-2 3 3,1 3 17,-1 3-20,-1 5-30,-2 1-13,0 2-4,-3 2-2,3-3-3,2-3 1,-1-1 0,1-5 1,2-3-1,1-3-63,2-4 5,4-4-39,0-1-20,0-9-59,4-4-154</inkml:trace>
</inkml:ink>
</file>

<file path=customXml/item26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06-11T09:17:52.127"/>
    </inkml:context>
    <inkml:brush xml:id="br0">
      <inkml:brushProperty name="width" value="0.06667" units="cm"/>
      <inkml:brushProperty name="height" value="0.06667" units="cm"/>
      <inkml:brushProperty name="fitToCurve" value="1"/>
    </inkml:brush>
  </inkml:definitions>
  <inkml:trace contextRef="#ctx0" brushRef="#br0">67 15 468,'-7'0'0,"1"3"191,-3 4-80,1-1-24,-1 6-17,2 4-35,1-3-9,-1 4-1,3-2-8,0 2-4,4-1-1,0-2-4,0-3-5,4 0 4,5-5-3,-3-4-1,3 1 4,4-3-1,-2-4-2,2-2 0,2-7 0,-2 2-4,-1-3 0,-1-1 0,0 2 1,-7-1-1,3-3-4,-5 4 4,-2-3 0,0-1 0,0 7 0,-4-1 2,-3 3-2,1 6 0,-3 2 0,0 0-24,3 1-21,-3 3-17,5 1 13,0 1-32,-1-1-43,3 2-8,2-4-39,0 0 15,0 2 30</inkml:trace>
</inkml:ink>
</file>

<file path=customXml/item26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03.340"/>
    </inkml:context>
    <inkml:brush xml:id="br0">
      <inkml:brushProperty name="width" value="0.04667" units="cm"/>
      <inkml:brushProperty name="height" value="0.04667" units="cm"/>
      <inkml:brushProperty name="fitToCurve" value="1"/>
    </inkml:brush>
  </inkml:definitions>
  <inkml:trace contextRef="#ctx0" brushRef="#br0">228 9 286,'2'-5'0,"0"2"109,-2 3-45,0-2 22,2 2 7,-2 0-17,0 0-29,-2 4-8,-2 4 32,-6 5-18,-2 6-6,-4 2 5,-6 4-30,0 3-9,0 0-6,-4 3 5,0-1-3,4-3-9,0-2 0,10-6 0,0-4 0,8-7 0,4-1 0,0-4 0,0-3-27,6 0-12,4-6-31,2-4-13,2 0-16,0-3-54,-2 1-64,2-1-25</inkml:trace>
</inkml:ink>
</file>

<file path=customXml/item26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03.547"/>
    </inkml:context>
    <inkml:brush xml:id="br0">
      <inkml:brushProperty name="width" value="0.04667" units="cm"/>
      <inkml:brushProperty name="height" value="0.04667" units="cm"/>
      <inkml:brushProperty name="fitToCurve" value="1"/>
    </inkml:brush>
  </inkml:definitions>
  <inkml:trace contextRef="#ctx0" brushRef="#br0">113 16 704,'-11'1'0,"-5"8"88,0 0-62,2 0 3,2 3 5,0 1-1,2-2-11,2 4-5,0-3 0,4 4-7,2-3-1,2-2 0,0 2 0,8-3 0,-2-3 0,6 0 1,0-2 13,4-4-9,0-1-10,2-4-3,1-5 4,-1-1-7,-1-2 1,1 1 2,-4 1-1,0 2 0,-4-2 0,-4 2 0,-4 1 4,-2-5-2,0 2 1,-2-2-1,-6 0-2,-2 1 0,0 0 2,0 0-2,-2 2 0,0 2-2,1 3 2,-3 2 0,1 1-5,-3 1 2,4 2-11,0 1-14,2 3 3,2 1-14,4 0-36,0 2-6,4-2-31,0 1-148,4-2-146</inkml:trace>
</inkml:ink>
</file>

<file path=customXml/item26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06-10T09:16:20.481"/>
    </inkml:context>
    <inkml:brush xml:id="br0">
      <inkml:brushProperty name="width" value="0.06667" units="cm"/>
      <inkml:brushProperty name="height" value="0.06667" units="cm"/>
      <inkml:brushProperty name="fitToCurve" value="1"/>
    </inkml:brush>
  </inkml:definitions>
  <inkml:trace contextRef="#ctx0" brushRef="#br0">185 0 790,'-11'20'0,"-6"6"78,0 2 45,-2 7-20,-2 0-18,0 6-47,2 2-20,0 0-16,2 2 1,4-7-6,5-5-36,5-3-46,3-9-52,2-3-110,5-8-75</inkml:trace>
</inkml:ink>
</file>

<file path=customXml/item26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06-11T09:50:52.455"/>
    </inkml:context>
    <inkml:brush xml:id="br0">
      <inkml:brushProperty name="width" value="0.04667" units="cm"/>
      <inkml:brushProperty name="height" value="0.04667" units="cm"/>
      <inkml:brushProperty name="fitToCurve" value="1"/>
    </inkml:brush>
  </inkml:definitions>
  <inkml:trace contextRef="#ctx0" brushRef="#br0">-1 148 269,'0'-5'0,"2"-4"263,1 4-192,3 2-8,-4-4 14,1 7-10,5 0-7,-5 5 0,5 14 1,-5 7 13,-3 7-12,0 7-24,0 5-14,-8-1-14,2 1-6,3-4-4,-2-7 0,2-4-9,1-11-5,-1-4-6,3-9 5,0-3-3,0-3-20,0-8 7,5-8-15,3-3-15,-2-8 29,-3 0 0,2-3-19,-2-1-12,-1-4-11,4-6-22,-1-2 17,-5 0 5,3 1-1,2 7 49,-2 5 34,0 8 30,-3 3 26,2 6 27,1 2 21,0 3-46,5 0-21,3 3 16,2 0-11,1 0-12,5 4 1,-3 1-8,0 0-1,1 3 3,-1 5-12,-3 3-2,1 4 3,-6-1-3,0 3 1,-5 3 3,-3-3-3,0 5 0,-6-2 3,-4 0-6,-7 3-6,-4-4-7,-1 1-3,-2-5-1,5-3 0,0-2-20,3-5-5,5-2-26,0-1-7,3-2 0,2 0 4,4 0 16,2-2-12,2-1-42,9-2-13,0 0-16,5-1-95,0 0-28</inkml:trace>
</inkml:ink>
</file>

<file path=customXml/item2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12.282"/>
    </inkml:context>
    <inkml:brush xml:id="br0">
      <inkml:brushProperty name="width" value="0.04667" units="cm"/>
      <inkml:brushProperty name="height" value="0.04667" units="cm"/>
      <inkml:brushProperty name="fitToCurve" value="1"/>
    </inkml:brush>
  </inkml:definitions>
  <inkml:trace contextRef="#ctx0" brushRef="#br0">193 0 269,'-3'0'0,"3"2"71,-2 3-9,-3 2-5,3 3 9,-5 2 5,2 6-27,-2 0-16,0 1 9,0 6 1,-7 2-4,4 4 2,-5 4-3,1 1-9,0 5-5,-3 3 2,1-4 0,1-1 3,3-2-6,3-6-8,2-6-7,2-5-3,5-9 0,0-6 0,2-5-4,6-2-47,1-11-88,3-3-62,0-3-73</inkml:trace>
</inkml:ink>
</file>

<file path=customXml/item27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12.336"/>
    </inkml:context>
    <inkml:brush xml:id="br0">
      <inkml:brushProperty name="width" value="0.04667" units="cm"/>
      <inkml:brushProperty name="height" value="0.04667" units="cm"/>
      <inkml:brushProperty name="fitToCurve" value="1"/>
    </inkml:brush>
  </inkml:definitions>
  <inkml:trace contextRef="#ctx0" brushRef="#br0">76 132 631,'-3'6'0,"3"-2"113,0 3-54,0-3-15,3-1 1,3-3 1,4 0-10,0 0-15,1-6-6,4-2-7,-5-3-6,2-1 0,-3 0 1,1-2-2,-1-1 1,-2 2-4,-2-2 1,0 1 1,-3 4-21,-2 0 9,-2 3 14,-3 3-4,-2 1-25,-3 3 20,-2 0-1,1 0 0,-1 6 5,-3 2 5,1 1-1,0 2-2,-1 3-1,3 1 2,1 2 23,1 1-3,0 1 16,-1 4-2,3-2 4,1 2 7,0-1-11,4-3-10,3 0-15,0-4-4,0 0 0,5-2-6,7-5 1,3 1 0,-1-5-43,3-2-20,-1-2-36,3 0-39,-2-3-59,-3-1-29,-2 1-99</inkml:trace>
</inkml:ink>
</file>

<file path=customXml/item27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12.403"/>
    </inkml:context>
    <inkml:brush xml:id="br0">
      <inkml:brushProperty name="width" value="0.04667" units="cm"/>
      <inkml:brushProperty name="height" value="0.04667" units="cm"/>
      <inkml:brushProperty name="fitToCurve" value="1"/>
    </inkml:brush>
  </inkml:definitions>
  <inkml:trace contextRef="#ctx0" brushRef="#br0">0 161 333,'5'-13'0,"2"1"0,0-2 99,3 0-2,2 1-37,-3-2-16,1 3-4,2 3-1,-3 1-3,1 4 16,-3 1-16,0 3-1,-3 0-12,2 0-7,-2 7 5,-1 2-1,-1 5 2,-2 2-3,0 2-5,0-1-11,-5 1-2,1-1 1,-4 0-4,8-7 2,-2-1 0,2-2 0,0-5-1,0-2-1,2 0 2,3-5 0,5-6 5,2-3-8,-3-3-5,5-3-13,-1 2-8,4-2-11,3 0-12,-1 1 17,-3 4 17,-2 0 12,1 0 4,-6 7 2,1 1 0,0 6 31,-6 1 3,3 0 5,-2 1-11,-3 3-3,1 2-6,-1 4-8,0 0-1,1 2-1,-3 2 0,0 1-3,0 3-3,-5 1-3,0 1 0,1-2 0,-4 1 1,4-6-1,2 1 0,-4-1 0,4-8-40,2 0-30,0-5-27,8 0-27,-2-6-66,2-8-46</inkml:trace>
</inkml:ink>
</file>

<file path=customXml/item27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03.491"/>
    </inkml:context>
    <inkml:brush xml:id="br0">
      <inkml:brushProperty name="width" value="0.04667" units="cm"/>
      <inkml:brushProperty name="height" value="0.04667" units="cm"/>
      <inkml:brushProperty name="fitToCurve" value="1"/>
    </inkml:brush>
  </inkml:definitions>
  <inkml:trace contextRef="#ctx0" brushRef="#br0">175 1 678,'-10'-3'0,"-7"3"122,3 5-51,-7 3-50,3 2-5,-2 1-13,4 5 2,-3 1 0,7 3 7,0 3 2,4-3 13,2 2 9,6-4-16,0 0-17,8-3-4,6-2 1,2-5 0,5-4-116,3-4 18,2-7-13,5-4-19,0-4-107,-2-3 40</inkml:trace>
</inkml:ink>
</file>

<file path=customXml/item27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06-10T09:17:48.164"/>
    </inkml:context>
    <inkml:brush xml:id="br0">
      <inkml:brushProperty name="width" value="0.06667" units="cm"/>
      <inkml:brushProperty name="height" value="0.06667" units="cm"/>
      <inkml:brushProperty name="fitToCurve" value="1"/>
    </inkml:brush>
  </inkml:definitions>
  <inkml:trace contextRef="#ctx0" brushRef="#br0">0 41 709,'0'0'0,"0"0"24,3 0 18,3 5 53,2 0 15,1 4-22,2 3-16,1 1-13,1 2-1,-2 2-13,0-1-17,1 4 0,1 0 2,-2 1-6,2 3-7,1 0 4,1 3 11,0-1-4,0 0-8,-2-4-6,2-1-6,-2-2 1,1-2-2,-3-5-5,0-1-1,-1-6 0,1-2-2,-2-2 1,-1-1 0,-1-3 3,1-4 0,1-6 7,1-2-4,-1-3-5,-1-2 2,1-5 0,-1 0-2,-1-2 0,3 0 1,-3 0-1,3 4-2,-3 2 0,1-1 1,-1 3 0,5 0 0,-5 1-2,-1 3 3,3 4-2,-1 2-1,-1 0 2,1 3 0,-2 0-14,1-1-14,-1 0-24,1 0-53,1-1-95,-2-1-100,1-1-371</inkml:trace>
</inkml:ink>
</file>

<file path=customXml/item27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06-10T09:17:14.434"/>
    </inkml:context>
    <inkml:brush xml:id="br0">
      <inkml:brushProperty name="width" value="0.06667" units="cm"/>
      <inkml:brushProperty name="height" value="0.06667" units="cm"/>
      <inkml:brushProperty name="fitToCurve" value="1"/>
    </inkml:brush>
  </inkml:definitions>
  <inkml:trace contextRef="#ctx0" brushRef="#br0">160 11 857,'-10'-7'0,"-3"3"114,-2 4-24,0 0-30,-4 3-7,2 5-4,2 1-12,4 0-17,-1 2-13,5 0-2,3 0-4,4-1 0,0 0 0,2-3-2,3-2 1,1 0 0,4-1 0,-1 2 3,2-4 1,3 2-5,-3 2 2,0-1 2,-1 1-5,-1 2-4,1 2 9,-1 2-2,-3 3 0,-1 4 1,-1 3 2,0 1-4,-2 4 0,-2 1 4,0 0-4,0 2 0,-2-4 0,-2 0 0,-1-2 1,-1-1 0,-2-2-1,1-3 5,-1-5-6,1-2 1,1-7 0,-2 0 8,1-3-8,-3-1 0,-1-4 4,2-4-6,-3-7 4,1 1-3,5-5-2,-3-1 2,3 1 1,0-1 0,1 2 1,3 3-1,0 1 0,0 4 2,2 2-3,2 1-3,5 4 2,3 0 0,-1 0-41,7 1-74,-1-2-28,4 1-76,1 1-112</inkml:trace>
</inkml:ink>
</file>

<file path=customXml/item27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06-11T09:18:07.823"/>
    </inkml:context>
    <inkml:brush xml:id="br0">
      <inkml:brushProperty name="width" value="0.06667" units="cm"/>
      <inkml:brushProperty name="height" value="0.06667" units="cm"/>
      <inkml:brushProperty name="fitToCurve" value="1"/>
    </inkml:brush>
  </inkml:definitions>
  <inkml:trace contextRef="#ctx0" brushRef="#br0">52 0 566,'0'9'0,"0"4"214,0 3-70,0 5-55,-2 0-25,0 5-28,-3 2-16,1 2 3,-2-1-4,-1 4-12,1-3-7,1-4 0,-1-4 0,4-6-2,0-4-31,2-7-2,0 0-6,-2-5-18,2 0-14,0-6 10,0-3-79,0-1-22,0-5-40,-3 3-62</inkml:trace>
</inkml:ink>
</file>

<file path=customXml/item27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12.263"/>
    </inkml:context>
    <inkml:brush xml:id="br0">
      <inkml:brushProperty name="width" value="0.04667" units="cm"/>
      <inkml:brushProperty name="height" value="0.04667" units="cm"/>
      <inkml:brushProperty name="fitToCurve" value="1"/>
    </inkml:brush>
  </inkml:definitions>
  <inkml:trace contextRef="#ctx0" brushRef="#br0">310 0 315,'-4'0'0,"-1"8"47,-7 2 14,2 4-1,-6 8-19,-3 2-24,0 7-6,-3 2-4,-4 0-3,2 2-3,-3-1 3,4 0-2,-1-5-2,5-4 0,0 1 0,2-7 0,5-1 0,2-3-52,6-7-62,4-3-84</inkml:trace>
</inkml:ink>
</file>

<file path=customXml/item27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03.351"/>
    </inkml:context>
    <inkml:brush xml:id="br0">
      <inkml:brushProperty name="width" value="0.04667" units="cm"/>
      <inkml:brushProperty name="height" value="0.04667" units="cm"/>
      <inkml:brushProperty name="fitToCurve" value="1"/>
    </inkml:brush>
  </inkml:definitions>
  <inkml:trace contextRef="#ctx0" brushRef="#br0">168 10 753,'-12'-5'0,"0"1"133,-2 2-66,2 2-26,-4 0 6,-2 5-15,2-2-16,-2 6-14,6 1 0,4-2-2,2 1 0,6-1-2,0 0 2,4 0-12,2 0-8,2-1-6,0 0-3,2-1 7,2-1-12,-2 2-20,2-2 12,0 3 21,-2 0-7,2-1 28,-2 0 0,0-1 0,-2-1 0,-4 1 0,-2-3 3,-2 2 7,-6 1 18,-6-2-2,-2-1-12,-4-1 7,0 0 8,0-1-10,0 0-7,0 0-9,4 0 0,2-1-4,2 0 1,6-1 0,4-2 0,0-1-59,6-1-31,6-1-39,0-1-113,0 0-35</inkml:trace>
</inkml:ink>
</file>

<file path=customXml/item27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03.558"/>
    </inkml:context>
    <inkml:brush xml:id="br0">
      <inkml:brushProperty name="width" value="0.04667" units="cm"/>
      <inkml:brushProperty name="height" value="0.04667" units="cm"/>
      <inkml:brushProperty name="fitToCurve" value="1"/>
    </inkml:brush>
  </inkml:definitions>
  <inkml:trace contextRef="#ctx0" brushRef="#br0">200 1695 83,'-4'-1'0,"-4"-2"299,2 1-198,0-4-21,0-2-26,0-3-5,0-3 8,-2 0-10,0-2-4,0-2-17,0-1-13,-2-2 3,2 0 10,0-2 7,0-4-10,0 0 6,2-3-11,0 1-18,0 2 0,0-1 9,0-1-8,0-1 5,-2 3-4,0-3-4,2-1-1,-2 1 5,2-1 2,2 1-4,2 2-1,-2-2 1,2 1 8,2 0-6,0-1-1,0 3-2,2 5 1,2-2 1,4 2 1,-2 0-1,0-2-1,2 4 0,-2 1 1,2-3-1,4 4 0,0-1-5,0 4 6,2-1-1,0 3 0,-2 2-1,2 1 1,2 2-2,-2-1 2,0 0-1,6-1 1,-4-1 0,2 3 0,0-1-2,-2 2 2,2 1 0,1 1-4,3 3 4,0-1 0,2 0-1,2-1 1,2 2 1,-2-3-1,4 2 0,-2-1 2,0 0-2,4 1 0,-3 0-2,1 0 2,0 0 0,0 1 0,0-3 0,-4 3 0,2-1 0,0-2 0,-2 2 0,-4 2 0,0-2 0,1 3-1,-3 0 1,0-1 0,0 1-2,0-1 2,4-2 0,6-1 3,2-3 0,2-1 4,4 1-3,0 1 1,5 0-4,3-1 4,4-2-5,4-1 0,2 0 0,0-1 0,3 1 0,1-1 0,0 2 2,2-2-2,0 2 0,-3-2 2,1 4-2,0-2 1,2-1-1,-3 1 0,3 1 0,0-2 2,0 2-2,0 1 0,-1 0 5,-1 0 4,2 0 1,0 1-3,0-2 3,-1 2-1,1-1-1,0-1-2,0 1-3,0-2-2,-3 4-1,5-2 0,-2-1 1,2 3-1,-2-1 0,3 0 3,-1 4 1,-2-3 0,0-1 0,-1 1 5,-1-2 3,2 4-4,0-3-1,0 4-2,-3-4 1,3 0 2,0 1-2,-2-1 3,4 4 5,-1-2-2,1 3-4,0-2-2,-2 1 0,0 2-3,-1 0-5,3 0 4,-2-1-2,0-1 1,2-2 0,-1 1-1,1 1 0,2-4 1,2 2-1,-1 2 0,1-2 0,0 2 8,2 0-3,-5 2 3,1-2 1,-4 2-1,2 2-1,-2 0-4,-3 0-3,3 1 0,4-1 1,-2-1-1,0 0 0,-1 1 0,1-2-1,0-2 2,0 2 0,0-1-1,1 1 3,-1-2-3,2 1 0,0-2 2,-1 2-1,1-1-2,0-1 1,0 2 0,-2 0 1,1 1-1,-1-1 0,2 1-1,-4-2 2,-1 2-1,3-3 0,0 1 0,-2-3 1,0 1-1,-1-1-1,-1-1 1,2 2 1,-6 0-1,2 0 0,-1 1-1,-1-1 2,0 1 0,-2 0-2,-2 1 2,0 1 2,-3 1-5,-1 0 4,0 0-1,-2 0-1,0 0 0,-4-1 0,1 1 0,-1 0 0,0 0 0,2-2 0,-2 0 0,2 0 0,-2-1 0,-1 0 1,1 2 0,0 0 0,2 1 6,-6 0-1,0 0-1,0 0-2,-3 0-3,1 0 0,2 0 0,-2 0 2,2 0-2,0 0 0,-4 0 0,4 0 2,-2 0-2,1 0 0,-1 0 0,0-2 0,-2 2 0,4 2 0,-4 0 1,2 0-1,-2 2 0,-1-1 0,3 1 0,-2 2 0,2 0 0,-4-2 0,0 0 0,0-1 0,-4 2 1,0 0-1,-3 2-1,1-1 1,-4 1 0,2 0 0,-2 0 0,0 1 0,-2 0 0,0 0 0,-2 1 0,0 1 0,2-1 0,-2 0 0,2 0 0,0 0 0,-2 1 0,-1 0 0,1 2 14,-2-1 3,-2 0-6,-2 2-6,-2 0-4,0 0 0,-2 2 2,-2-2-2,-2 3 0,-2 2 1,2 1-2,-4 3 0,0 2 5,-2-2-5,-4 4 0,-2 1 4,-2 2-5,-2 2 2,0 2 0,-2 0-2,2-2 2,-4 2 0,2-1-1,3 1 0,-1-2 0,-2 1 0,2-3 0,0 1 2,-2-1-2,2-2 0,0-1 0,-2 0 1,-2-4-1,2 3 3,-2-6-3,0 1 0,2-2 4,-2-2-4,0 0 0,-2-2 2,0-2-2,0-2 0,-2 1 0,-1-3 2,-3-1-2,0 0 0,-4-1 0,-4 1 1,0-1-1,-6 0 0,-2-3 0,-2 3 1,-3 2-1,-1-1-1,0 1 1,-2 1 0,-2-1-2,-2 2 3,-1-1-2,-3 0-2,0-1 3,-2 2-1,2 0 1,0 0 0,-1-1 0,1 0 0,-4-2-3,2-2 0,2 1 2,-1 0-2,1-3-1,2 1 1,-2 1 4,2-2-2,3 2-1,-3-2 2,2 2-3,-2-1 3,4 1 0,-2 0-6,-1 1 5,-1 0 0,0 1-1,-4 1 2,2 0 0,3 0 0,-3 1-2,2-1 2,0 0-10,2 0 6,0 1 0,1-2-5,-1 1 6,0 1 1,2-2-3,0 0 3,0 0-1,1-1 0,-1 0 3,-2 1 0,2-1 0,-2 0 0,1 1 0,1-1 0,-2-2 0,4 2 2,0-2-2,2 2-2,0-2 2,1 1 0,-1 1 0,0-1 0,-2-2 0,4 3 0,0-1 0,1-2 0,-1 2 0,-2-2 0,2 1 0,-2 1 0,0-1-1,0 0 0,3 2 2,-1-3 0,0 1-2,0 0 1,0 1 0,2 0 0,0-2-2,-1 2 2,1 0 0,-4-1 0,0 1 0,2 0 0,-2-3 0,3 2 0,1 0 0,-4 1 0,2 3 1,2-3-1,-4 0 0,2 1 1,1-2-1,-1 0-1,0 2 1,2-2 0,-2 1-2,2 1 2,-4 1-9,1-2 7,-1-1 3,-2 2-2,0 1 1,0-3 0,2 4 1,3-2-1,-3 0 1,0 1-1,0-3 0,0 1-1,2 0 0,0-3-1,1 3 2,3-3 0,-2 1 0,2-1 0,-2-2 0,2 0-1,-2 2 1,3 2 0,-3 0 1,-2 0-1,0 3 0,0-1 0,2-1 0,0-2-3,1-1 5,-1 3-2,0-1 0,-2-2 0,4 2 0,-2-2 0,0 0 1,1 1-1,1 0 0,2-1 0,-2 1 1,2 0-1,-2 0 2,4-1-2,-4 2 0,5-2 0,-1 1 0,-2-1 0,2 0-1,-2-1 1,2 0-2,0-1 3,2 1 0,-3-1-2,3 0 2,-2 0 0,-2 2-1,2 0 0,-2-1 0,-2 0 0,-2 2 1,5-1-2,-1 2 0,0-2 1,-2 0 1,2 1-1,-2 0 0,4-1 0,0 1 0,1-1 0,-1 0 1,-2 1-1,2-1-1,-2 1 1,0 0 0,2-1 0,-2 1 1,3 0-2,-3 2 2,0 0-1,0-3 0,0 4 0,0-4 0,0 2 0,0-1 1,1 1-2,1-3 1,-4 1 0,4-1 1,-2-1-1,2 3 0,2-2 0,0 0 0,3 0 0,-3 0 2,2 1-2,0-1 0,2-1 2,2 0-2,-2 0 0,2 0-2,0 0 2,2 0 0,-1 0 2,1 1-2,2-1 0,0 0 1,0-1 1,2 1 7,4 0-3,-4-3-3,2 3 0,0-2-1,2 0-2,2-1 0,-2 1 5,2-1-5,2-2 0,-1 1 3,3-2-5,-2 2 4,0-2 0,2 0-3,0 1 2,0 1 2,2 1-2,0 0 1,2-1-1,0 0 2,0 0 2,2 1-4,0-2-2,-2 0 2,4 0 2,-2 1-2,2-2 4,0 1 3,-4-1-2,2-1 2,2 1-1,-4 1-3,4 0-2,0 1-1,-2 1-2,0-1 2,2 1 0,-4-2-1,2 2 0,-2-2 0,-2 0 0,2 2 0,0-1 0,-2 2 0,2-3 2,-2 0-3,-1 0 0,1-1 1,0-3 0,0 0 0,4-1-2,-2-3 2,0 1 0,2-3 0,2-2 0,0 1 0,2-4 0,2-4-9,2-1-40,8-5-50,4 0-101,-2-4-217</inkml:trace>
</inkml:ink>
</file>

<file path=customXml/item27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06-11T09:51:51.361"/>
    </inkml:context>
    <inkml:brush xml:id="br0">
      <inkml:brushProperty name="width" value="0.04667" units="cm"/>
      <inkml:brushProperty name="height" value="0.04667" units="cm"/>
      <inkml:brushProperty name="fitToCurve" value="1"/>
    </inkml:brush>
  </inkml:definitions>
  <inkml:trace contextRef="#ctx0" brushRef="#br0">4 98 242,'0'-4'0,"0"-1"82,0 0-28,-2 1 17,2 2 11,-2 1-19,2-1-5,0 2 7,0-1-21,0 1-35,0 0-11,2 0 4,4 0 56,3 0-7,-1 0-14,5 0-17,1-1-1,3 1-6,2 0 10,2 1-8,4 0-5,2-1-1,5 2 8,1-2-4,3 0-9,2 0-2,4 0 0,2 0-3,2 0 1,2 0 0,0-2 1,1 2-1,1 0 0,0 0 2,1 0-4,1 0 2,3 0 2,-1 2-2,1-1 0,1 0-2,1-1 2,-3 1 0,3 3 3,-2-2 0,-3 2 4,-2 0-6,1-3-2,-1 3 2,-4-4 2,4 0-3,-1 0 3,-1 0 1,2 0-1,1-4 7,-3-1 2,0 0-7,2 1-3,-1 1 12,-1-1 9,2 2-14,0-2 1,1 1 5,-1 2 3,0 1-9,1-1-4,-1 1-4,0-1 2,3-1-3,-1 1 0,-1 0 8,-1-3-6,0 1 1,3-1 4,-5 1 4,0 0-5,-2 1-3,0 0-2,-2 2 3,-2-1-2,0 0 3,0 1-2,-2 0-2,0 0-2,-4-2 2,1 2 5,-1-2-8,0 1 4,-3-3-1,3-1-1,-5 0-1,1 1 1,-5-1 4,-4 3-4,0-1 0,-2 3 1,0-2-1,-2 2 2,-2 0-1,-1 0 0,-5 1-2,-1 2 0,-1-2 2,-3-1 2,0 1-3,-1 0-2,-1 2 2,0-2 0,0-1-1,0 0 1,1 0 0,-3 1 0,0-1 1,-2 2-2,2-2 1,-2 1 0,2-1 0,2 0 0,0 0 0,3 0 0,-3 1 0,2-1 3,0 0-3,3 0-2,1 0 5,1 1-6,-5 1 3,5-1 0,-1 0 6,-2 1-6,1 1 0,-1-2 15,1 2-6,1-3-1,-4 1 1,5-1-2,-1 0 1,1 1-2,1-1 4,1 0-7,0 0 1,-3 0 2,1 0-2,-1-1-2,-2 1 1,3-1 1,-5 1-1,3 0-1,-3 0 3,-2 0 2,-2 0-3,0 0-4,-2 0 0,0 0 4,0 0-2,0 0 0,-2 0-1,0 0-2,0 1-51,-2 1 10,2 0-5,-3-1-39,3 1-13,-4 2-38,2-3-116,2 0-141</inkml:trace>
</inkml:ink>
</file>

<file path=customXml/item2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06-10T09:15:38.301"/>
    </inkml:context>
    <inkml:brush xml:id="br0">
      <inkml:brushProperty name="width" value="0.06667" units="cm"/>
      <inkml:brushProperty name="height" value="0.06667" units="cm"/>
      <inkml:brushProperty name="fitToCurve" value="1"/>
    </inkml:brush>
  </inkml:definitions>
  <inkml:trace contextRef="#ctx0" brushRef="#br0">43 68 711,'-4'4'0,"-2"2"35,2 2 40,-1 3-4,-1 3-22,0 2-34,3 2 15,1 3-10,-2-3-6,2 0-1,2-1-10,0-2-4,8-4-2,-1-3 6,5-4 15,-1-4 2,2 0 7,0-8-10,1-4-5,-1-1 6,0-5-5,-2 2 3,3-1-10,-7-1-4,1 1 2,-4 2-2,-3-7 5,-1 2-2,0-2-5,-3 1 0,-1 3 5,-4 7 1,-1 6-6,-1 1 0,3 4-43,-5 2-14,3 2-18,0 3-53,1 0-41,0 2-143</inkml:trace>
</inkml:ink>
</file>

<file path=customXml/item28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06-11T09:19:59.832"/>
    </inkml:context>
    <inkml:brush xml:id="br0">
      <inkml:brushProperty name="width" value="0.06667" units="cm"/>
      <inkml:brushProperty name="height" value="0.06667" units="cm"/>
      <inkml:brushProperty name="fitToCurve" value="1"/>
    </inkml:brush>
  </inkml:definitions>
  <inkml:trace contextRef="#ctx0" brushRef="#br0">5 13 416,'-2'-2'0,"0"2"330,2 0-184,0-1-19,7 0-84,3 1 10,5-3-3,3 2-25,4 0-12,2-1-10,2 2-5,0-1-13,4 2-101,3 5-10,-1 2-92,1-2-344</inkml:trace>
</inkml:ink>
</file>

<file path=customXml/item28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12.347"/>
    </inkml:context>
    <inkml:brush xml:id="br0">
      <inkml:brushProperty name="width" value="0.04667" units="cm"/>
      <inkml:brushProperty name="height" value="0.04667" units="cm"/>
      <inkml:brushProperty name="fitToCurve" value="1"/>
    </inkml:brush>
  </inkml:definitions>
  <inkml:trace contextRef="#ctx0" brushRef="#br0">0-2 156,'5'0'0,"-3"0"202,2 0-65,2 0-15,0 2-18,2 3-20,1 2-11,3 6-1,0 0-19,3 5-17,1 0 2,1 1-10,2 1 6,3 5 2,-1-1-12,0 5-3,8-1 21,-5 0-17,4 0-11,-4-2-9,2-3-3,-2 1-1,-2-3-1,-4 0 0,1-4 3,-2-3-4,-3-4-31,-4-5-49,-1 0-59,-1-1-48,-6-3-70,-2-1-269</inkml:trace>
</inkml:ink>
</file>

<file path=customXml/item28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03.404"/>
    </inkml:context>
    <inkml:brush xml:id="br0">
      <inkml:brushProperty name="width" value="0.04667" units="cm"/>
      <inkml:brushProperty name="height" value="0.04667" units="cm"/>
      <inkml:brushProperty name="fitToCurve" value="1"/>
    </inkml:brush>
  </inkml:definitions>
  <inkml:trace contextRef="#ctx0" brushRef="#br0">0 7 548,'6'-3'0,"0"1"108,0 0 2,-2 7-32,0 4-27,0 8-13,-4 3-13,0 3-6,0 2-10,0-2-7,0 0-2,2-3 0,4-3 0,0-5-2,0-3 4,4-4-2,-2-3 0,4-2 0,2-5 0,0-5 6,2-3-5,0-4-1,-2-1 0,4-3 0,-6 0 3,2 0-4,-4 3 2,0 2-1,0 4 0,-6 2-27,0 5-14,-2 2-24,-2 3-15,0 3-43,0 4-98,0 0-53</inkml:trace>
</inkml:ink>
</file>

<file path=customXml/item28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06-10T09:14:54.097"/>
    </inkml:context>
    <inkml:brush xml:id="br0">
      <inkml:brushProperty name="width" value="0.06667" units="cm"/>
      <inkml:brushProperty name="height" value="0.06667" units="cm"/>
      <inkml:brushProperty name="fitToCurve" value="1"/>
    </inkml:brush>
  </inkml:definitions>
  <inkml:trace contextRef="#ctx0" brushRef="#br0">-1 27 712,'-2'-4'0,"2"0"158,6 1-103,2 2 6,1-2-12,2 1-8,0 0-4,6 0 3,-2 2-14,2-1-10,4-1-11,-1 1-1,1 1-5,0 0 2,-3 0-1,-3 0 0,-1 2-31,-1 3-45,-2 0-63,-2-2-26,-3 4-171</inkml:trace>
</inkml:ink>
</file>

<file path=customXml/item28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12.414"/>
    </inkml:context>
    <inkml:brush xml:id="br0">
      <inkml:brushProperty name="width" value="0.04667" units="cm"/>
      <inkml:brushProperty name="height" value="0.04667" units="cm"/>
      <inkml:brushProperty name="fitToCurve" value="1"/>
    </inkml:brush>
  </inkml:definitions>
  <inkml:trace contextRef="#ctx0" brushRef="#br0">123 0 891,'-11'14'0,"-1"6"165,-2 3-85,0 3-28,2 7 2,1-2-5,-1 5-18,1 2-12,-1 0-13,2-4-4,6-3-4,4-6 0,0-4-2,8-8-34,4-7-10,0-2-22,2-4-49,3 0-26,1-2-32,-1-6-59,-1-2-1,-7 4-19</inkml:trace>
</inkml:ink>
</file>

<file path=customXml/item28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03.502"/>
    </inkml:context>
    <inkml:brush xml:id="br0">
      <inkml:brushProperty name="width" value="0.04667" units="cm"/>
      <inkml:brushProperty name="height" value="0.04667" units="cm"/>
      <inkml:brushProperty name="fitToCurve" value="1"/>
    </inkml:brush>
  </inkml:definitions>
  <inkml:trace contextRef="#ctx0" brushRef="#br0">11 78 669,'-4'14'0,"2"6"96,-2 6-48,4-1-22,-2 1-11,2 1-1,0-1-1,0-4-2,0-2-3,0-6-1,2-5-6,0-4-1,2-5 0,0-7 19,0-6 9,0-2-16,-2-6-5,2-2 5,-4-1-4,2-2-8,4 0 0,-2 1 0,4-2 0,-2 6 0,2 2 0,0 5 1,-2 5-1,0 3 28,-1 3 17,3 1-12,0 2-11,2 2-6,0 1-5,0 1-4,-4 1-2,4 1-1,1 0-2,-1 0-1,2-1 0,0-2-2,-3 1-25,1 0-16,0 1-8,0-1 8,0-1 13,0 0 0,-4 0 9,2-1 16,-2 0 2,0-1-1,-2 0 3,4-1 0,-2 0 0,0 0 0,0 0 0,0 0 0,2-5 0,0 1 9,-4-2 15,4-3-5,2 0-4,-4 0-1,4-2-2,-2-1-1,-3 3 9,1 0 5,-6 0-5,0 5 10,-2-1 3,-5 2-4,-3 3 7,-2 0-4,-2 3-12,-4 6-6,2 5-7,-4 1-6,6 2-1,-4 2 0,6 1 0,2 0 0,0 1 0,6-5 0,4 0 0,0-2-2,10-4 2,6-2-77,4-6 7,4-2-31,4-1-74,4-8-44,-1-1-141</inkml:trace>
</inkml:ink>
</file>

<file path=customXml/item28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06-10T09:14:03.434"/>
    </inkml:context>
    <inkml:brush xml:id="br0">
      <inkml:brushProperty name="width" value="0.06667" units="cm"/>
      <inkml:brushProperty name="height" value="0.06667" units="cm"/>
      <inkml:brushProperty name="fitToCurve" value="1"/>
    </inkml:brush>
  </inkml:definitions>
  <inkml:trace contextRef="#ctx0" brushRef="#br0">124 31 153,'-15'2'0,"-2"2"31,3 0-31,-1 1-9,2-2 9,2-3 0,1 0 63,3 0 32,3 0 15,0 0-33,0-4-13,2 0 16,1 0-11,-5 0-6,6-1 8,-2 4 0,2-1-12,0 2-20,0 0-20,0 0-16,0 1-6,0 0-11,6 1 9,-3 2 7,5 1 8,3 1-5,1-1-5,3 0 0,2 0 2,2-1-2,3 0 0,3-1 0,3 0 0,1-2 0,-1-1 8,2 1-3,-1 0-1,1 0-3,2 1-2,2-1 2,0 0 1,-2 1-2,2-2 0,4 0 0,-2 0 1,3 0-1,5-5 33,-1 0-23,3-1 0,1-2 5,-2 3-3,0-2-4,3 1-1,1 2-2,-4-1 3,0 2-3,1 0-5,-3 0 0,1 0 3,-1 0-3,1 1 0,-3-1 1,1 3-1,-6-1 0,3 1 2,-3 0-3,2 1 2,-2 2-2,0-1 1,1 3 0,1-3 0,0-1 0,0 1 0,0-2 3,-4 0-5,1 0 4,-1 0-1,-3 0-2,-1 0 2,0 0 0,-3 0-2,1 1 2,2 1-2,2 0 1,2-1 0,0-1 0,0 0 1,0 0 0,-2 0-1,1 0 0,-1 0 0,0 0 2,-2 2-4,2 2 2,-2 1 0,1-1 2,-1 1-1,2-2 0,0 0-1,2-3 0,2 0 7,0 0-2,2-3-5,1 0 0,-3 1 2,2 0-2,-2 0 4,0 1-4,-2 1 0,0 0 6,0 0-6,0 0 0,-2 0 5,2-1-5,-2 1 0,4 0 4,0 0-1,1-1-1,3-2 1,0 0 10,3 0 14,1 0-18,-1 0-1,1 1 2,1 0-7,-4-1-2,3 0 3,-1 2-2,-1-1-4,3 1 4,1-1 0,-3 1-4,0-3 4,-1 3-1,0-1-1,-3 0 0,3 2 0,-4 0 1,-1-1 4,3 1-2,0 0-1,-1-1 2,1 1-2,-2 0-3,2 1 2,-1-1 3,-1 0-6,0 0 3,-2-1 0,-2 1-2,2-2 2,-1 1 0,-1 1-1,2 0 0,-4 0 2,1-1-2,-1 3 8,-2 1-9,2-1 2,-2-2 0,0 2 0,1-2-2,-3 0 0,2 2 1,0-2 0,3 0 0,-1 0 0,2 0 2,-4-2-3,2 2 2,-2-1 0,0 1-1,3 2 0,-3 0 0,0 1-1,2-2 1,-2 1 0,4 1 0,0-2 3,2 2-4,0-2 2,0-1 0,-2 0-2,-2 0 0,2 2 1,-2-1 0,2 0 0,-2-1 0,-1 0 0,3 1 0,0 0 0,0 1-1,0 0 1,-2 0 1,-2-1-3,2 2 4,2-2-1,-2 2-1,0-1 0,0-1 1,-1 1-2,-1-1 0,2 0 1,0 0 0,2 1 0,-2 0 0,2-1 0,0 0 0,0-1 0,0 0 0,2 0 3,0-1-4,0 1-1,-2 0 4,2 0-2,0 0-1,-2-2 2,0 0 0,0 1-2,2-1 1,-1-1 1,3 2-2,0-1 1,-2-1 1,0 2-2,-4 0 2,2-1-2,-2 1 1,2 0 0,-2 0 0,0-1 0,-2 0 1,-1 0-2,-3 2 0,3-2 2,-3-1 1,0 1-3,-3 1 1,2 1-1,-3-1 1,-3 1 0,0 1-1,0 2 2,0-1-2,2-1 0,-2 1 2,1-2 0,1 0-1,0 0-2,0 0 3,-1 0 0,1 0-4,0 0 6,-2 0-3,2 0 0,-2-1 0,-4 1 2,0 1-4,-2-1 1,-4 0 1,-1 1 1,-2-1-1,-3 1 0,1 0 0,-2 0 10,-2-1-3,0 0 13,0 0 2,0 0-14,-2 0-10,-2 0 4,3-1-4,-3-1-71,0 1-46,-4-1-91,-1 0-208</inkml:trace>
</inkml:ink>
</file>

<file path=customXml/item28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06-11T09:18:13.383"/>
    </inkml:context>
    <inkml:brush xml:id="br0">
      <inkml:brushProperty name="width" value="0.06667" units="cm"/>
      <inkml:brushProperty name="height" value="0.06667" units="cm"/>
      <inkml:brushProperty name="fitToCurve" value="1"/>
    </inkml:brush>
  </inkml:definitions>
  <inkml:trace contextRef="#ctx0" brushRef="#br0">186 99 743,'-13'-1'0,"-2"1"190,0 1-90,-1 5-39,-1 5-16,2 2-8,0 7-4,-2 0-8,2 3-6,0 2-5,4-1 3,0 3 3,5-3-6,1-1-5,5-5-7,5-3-4,3-7 2,5-2 0,7-6 2,-1 0-2,2-9-2,3-5 2,2-2-28,2-5-3,1-1-7,-3-5-18,0 2 11,-5-3 9,-1-1-4,-3-4 9,-6 0-12,-5 0 2,1 6 25,-5 7 19,-2 6 61,-2 6 8,-5 4-18,-1 4-7,-1 3-5,-2 5-17,-2 3-8,-2 4-4,4 2 3,1 4 5,1 0-4,0 3 1,5 1 8,-5-2-10,7 3-5,2-2-3,0-3-1,0 3-7,0-6 0,5-1 0,1-3 0,5-6-4,2-1 3,2-1-14,0-6-36,2 0-20,-2 0-3,2-7 4,1 2 2,-1-2-13,-2-2-21,0-4 11,-1 0 1,-1 3-28,-2-5 39,-3 3 52,-1-1 31,-3 2 39,0-2 47,-1 5 25,-3 1-3,0 0-5,0 1-34,0 1-35,0 2-5,0-1-11,0 4-11,0-2-1,0-1-4,4 3 2,0-3 4,1 2 13,1 1 1,-2-1-6,3 1-4,-3 0-4,3 0-6,-3 0-7,2 1 2,1 0 1,1-1-3,3 0 2,2 0 6,-2-5-2,0-1-6,-1-2 2,-1-1 4,-2 0-4,-3 2-1,-2-1 0,-2 2 13,-6 3 9,-3 1 11,-6 2-8,0 5-7,-5 5-15,-3 3 2,-1 3-1,0 2-4,3 1 0,1 3 18,3-1 0,3 0-5,3 3-6,7-3-4,4 0-4,2-8-1,5 3 0,8-6-3,0-3-26,5-4-39,0-3-38,1-2-38,5-7-74,0-4 14,2-2-96</inkml:trace>
</inkml:ink>
</file>

<file path=customXml/item28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06-11T09:19:03.677"/>
    </inkml:context>
    <inkml:brush xml:id="br0">
      <inkml:brushProperty name="width" value="0.04667" units="cm"/>
      <inkml:brushProperty name="height" value="0.04667" units="cm"/>
      <inkml:brushProperty name="fitToCurve" value="1"/>
    </inkml:brush>
  </inkml:definitions>
  <inkml:trace contextRef="#ctx0" brushRef="#br0">7 6 138,'0'-3'93,"-4"2"-22,2 1 5,2 0 32,0-2-30,0 2-18,0-2-20,0 2-11,0 0 2,0 0 8,0-1-2,0 1 6,0 0 0,0 0-18,0 1 3,0 6 33,0 1-32,2 5-19,-2 0-1,0 5-6,0 4-2,0 3-1,0 2 0,0 1 0,0-1 0,0 1 1,-2 0 1,2-4-4,0 4 2,0-3 0,0-3 2,0 2-2,2-2 0,0 1 0,0-3 3,-2 1-5,0-3 2,0 2 0,0-3 0,0-1 0,-2-1 0,0-3 0,0-3 0,2 0 0,-1-7 0,1 2 0,0-1-13,0-3-10,0 0-24,0 0-7,0-2-13,0-4-44,0 1-4,1-6-62,1 4-123</inkml:trace>
</inkml:ink>
</file>

<file path=customXml/item28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12.274"/>
    </inkml:context>
    <inkml:brush xml:id="br0">
      <inkml:brushProperty name="width" value="0.04667" units="cm"/>
      <inkml:brushProperty name="height" value="0.04667" units="cm"/>
      <inkml:brushProperty name="fitToCurve" value="1"/>
    </inkml:brush>
  </inkml:definitions>
  <inkml:trace contextRef="#ctx0" brushRef="#br0">8 223 324,'-3'-3'0,"0"0"78,1-3-26,2 0-14,0-4 4,0 0 1,5-2-10,0-1-8,5 0-4,-6-2-4,9 3-5,-4-3 0,3-1 7,2 4-1,-4-3-6,2 3-5,0 1-7,0 3 0,-2 1 8,-1 2-3,-2 3-3,3 2 3,-3 0-3,-5 0-4,3 4 2,-4 4 4,4 0-3,-5 4 8,0 1 2,0 2 7,-5 1-6,-1 3-11,-1-1 1,-2 4 1,-1-3-3,-2 1 0,3-1 0,-1-4 2,3-2-2,2-3 0,0-3 5,5-2-5,-2-5 0,2 0 3,2-5-4,3-5 2,4-2-1,1-4 0,2 0 0,2-2 0,1 0 0,0-2 0,1 3 0,-1-1-3,-1 3 3,0 0 0,1 2 0,-3 0 0,2-1 0,-1 6 0,-4-3 0,3 2 5,-2 2 33,-3 4 6,-3 2-4,1-1-13,0 2-13,-5 0-11,2 2-2,-2 4 8,0 8 1,-4 2 3,-4 2-5,-1 4-6,-1 0-4,-2 2 4,1-2 1,1 1-5,-2 2 2,2-8 0,3-3 0,0-3-1,4-5-1,1-3-3,2 0-30,0-3-34,5 0-31,4-3-27,-1-6-54,1-1-104</inkml:trace>
</inkml:ink>
</file>

<file path=customXml/item2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03.437"/>
    </inkml:context>
    <inkml:brush xml:id="br0">
      <inkml:brushProperty name="width" value="0.04667" units="cm"/>
      <inkml:brushProperty name="height" value="0.04667" units="cm"/>
      <inkml:brushProperty name="fitToCurve" value="1"/>
    </inkml:brush>
  </inkml:definitions>
  <inkml:trace contextRef="#ctx0" brushRef="#br0">9-2 669,'-2'0'0,"0"0"132,0 3-87,2 7 0,-2 0-12,2 4-26,0 3-7,0-2 0,2 0 0,0-3 0,-2 1 0,4-3-61,-4-1-41,5-2-66,-1-4-59,-2-2-45</inkml:trace>
</inkml:ink>
</file>

<file path=customXml/item29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03.362"/>
    </inkml:context>
    <inkml:brush xml:id="br0">
      <inkml:brushProperty name="width" value="0.04667" units="cm"/>
      <inkml:brushProperty name="height" value="0.04667" units="cm"/>
      <inkml:brushProperty name="fitToCurve" value="1"/>
    </inkml:brush>
  </inkml:definitions>
  <inkml:trace contextRef="#ctx0" brushRef="#br0">10 0 385,'2'5'0,"-2"2"171,2 0-73,-2 4-21,0 1-18,-4 0-34,2 5-12,0-2-12,0-1-2,2-2 1,-2-2 0,0-4 0,2-2-78,0-2 4,4-2-78,0-5-88</inkml:trace>
</inkml:ink>
</file>

<file path=customXml/item29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03.569"/>
    </inkml:context>
    <inkml:brush xml:id="br0">
      <inkml:brushProperty name="width" value="0.04667" units="cm"/>
      <inkml:brushProperty name="height" value="0.04667" units="cm"/>
      <inkml:brushProperty name="fitToCurve" value="1"/>
    </inkml:brush>
  </inkml:definitions>
  <inkml:trace contextRef="#ctx0" brushRef="#br0">-1 129 275,'0'0'0,"0"0"56,-3 0-38,3 0 20,0 0 22,0 0-14,0 0-5,0 0 30,6-3 0,-6 1-14,2 0 5,1 1-19,2-1-19,1 2-8,2-1-3,0 1-4,3 0-2,0 0-4,2 0-2,1 4-1,2-2 0,3 3 6,3 0-2,-1-1 0,9-2-4,-3-1 0,6-1 0,-1-3 0,1-3 2,-1 1-2,3 0 0,1-1 18,1 1 19,4 4-33,-3 1 2,3 0-3,-1 1 5,1 2 14,2 2-14,0-2 1,3-1 2,0 1-3,0-1-4,0-2 4,1 0 5,-1 0 1,-3-3-1,0-2-1,6 2-2,-6-1-1,6 1 1,0 2-2,-6 1-5,3-4-3,-3 4 0,1-1 0,-1 1 0,-2 0 0,-1 0 0,1 0 0,-1 0 0,-4 0 0,4 3 4,-2-1-3,3-2-1,-1 1 0,-2-1 0,3 0 4,-3-5 1,-3 1 0,0-1-2,3-2-2,-5 1 1,2 0 2,-3 1-1,1 3-3,-4-1 0,-1 0 0,-1 0 1,0 0-1,2-1 0,-4 1 1,5 0-2,-6-3 1,0 2 1,1 0-2,-4-1 1,1 2 0,0 1 2,-3-1-2,2 1 0,-4 1 0,2-1 0,-6 2 2,1 0-2,2 0 0,-3 0 0,1-1 0,2-3 0,-2 4 0,-1-3 0,3 3 0,-5 0 2,0 0 0,-3 0-1,0 0 1,0 0 1,1 3-3,-1-3 0,3 4 1,-3-4-1,3 0 1,-3 1-1,5 1 23,-5-1-2,6 3-6,-3-3-6,2-1-4,-2 0-5,0 2 0,0-2 2,-1 0-2,4 0 0,-3 0 0,0 0 0,2 0 3,-2 0-2,3 0 1,-6 0 0,5 0 0,1-2-2,-1 2 0,-2 0 2,5 0-2,-2-1 0,-1-1 11,4 0-6,-4-1-2,1 3 1,-1-1-4,1-1 0,-1 2 0,-2-2 0,5 2 0,-2 0 0,2 0 0,0 0 2,3 0-3,-2 0 2,-1 0 1,0-1-2,0-1 0,1-1 0,-1 0 2,-3 1-2,1-1-1,0 3 1,-4 0 0,1 0 0,0 0 0,0 0 0,0 3 0,-3-1 0,5 1 0,1 2-21,2-4-59,0 3-90,1-4-67,2 0-202</inkml:trace>
</inkml:ink>
</file>

<file path=customXml/item29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06-10T09:15:51.803"/>
    </inkml:context>
    <inkml:brush xml:id="br0">
      <inkml:brushProperty name="width" value="0.06667" units="cm"/>
      <inkml:brushProperty name="height" value="0.06667" units="cm"/>
      <inkml:brushProperty name="fitToCurve" value="1"/>
    </inkml:brush>
  </inkml:definitions>
  <inkml:trace contextRef="#ctx0" brushRef="#br0">108 4 468,'-6'-2'0,"1"1"107,-3 1-49,3 0 14,-1 1-12,-1 1-29,1 5-4,-1 0 2,-3 6-6,1 1-7,0 3-7,-1 3-6,5 0 2,-1 1-2,3 0-1,-1 0 1,2-1 0,2-2-3,0-5 0,4 0-2,1-6 2,3-3 0,3-2 0,0-2 2,2 0 1,2-6-3,-2-5 0,0 0 11,0-1-10,-2-1 1,-1-1 1,-3 2-1,-1-2 1,1 0 0,-5 3 0,0-1 0,-2-2 0,0 3 0,-6-1 2,1 3-2,1 0-3,-2 2 0,3 0 4,-3 2-7,1 2-1,-1 1-7,2 2-6,-1 0-3,-1 1-2,0 3-18,5 0-19,-3 2-25,2 2-61,2 1-26,-2-2-77</inkml:trace>
</inkml:ink>
</file>

<file path=customXml/item29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12.358"/>
    </inkml:context>
    <inkml:brush xml:id="br0">
      <inkml:brushProperty name="width" value="0.04667" units="cm"/>
      <inkml:brushProperty name="height" value="0.04667" units="cm"/>
      <inkml:brushProperty name="fitToCurve" value="1"/>
    </inkml:brush>
  </inkml:definitions>
  <inkml:trace contextRef="#ctx0" brushRef="#br0">2 51 355,'-2'-8'0,"2"4"9,0-2 22,2-1 21,5 2 5,1-2-18,4 0 4,2 1 7,-3 5-10,4 1 7,4 0-2,-5 1-10,8 3 1,-3 4-13,2 2-1,1 2-3,-6 1-5,-2 2 7,-4 4 3,-3-1-7,-5 3-5,-2 1-5,0 1-2,-6-2-2,-2 0 0,-6-4-2,-1-1 2,-1 0-1,-3-6-2,5-1 0,-3-4-29,3-4-2,2-1 4,0 0 4,0 0 17,2-1 4,4-1-1,0 0 0,4 1 1,2-1 2,0 2 0,0 0 0,0 0-13,5 7 20,4 3 12,1-2 6,5 5 3,-1 0-1,2 0 3,6 0-7,2 0 19,-1-2-14,3-2-9,1-5-4,-1 2-2,-5-3-8,3-3-5,0 0 0,-7 0 5,1 0-7,-3-3-136,-3 1-3,-3-2-35,-2 4-151</inkml:trace>
</inkml:ink>
</file>

<file path=customXml/item29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03.429"/>
    </inkml:context>
    <inkml:brush xml:id="br0">
      <inkml:brushProperty name="width" value="0.04667" units="cm"/>
      <inkml:brushProperty name="height" value="0.04667" units="cm"/>
      <inkml:brushProperty name="fitToCurve" value="1"/>
    </inkml:brush>
  </inkml:definitions>
  <inkml:trace contextRef="#ctx0" brushRef="#br0">139 0 826,'-10'14'0,"-4"7"0,2-1 69,1 6 1,-1 3 11,2 6 5,-4 6-43,2-1-25,0 3-13,0-7-4,4-3-2,2-5 1,2-6 0,2-6 0,2-5 0,0-4-1,0-6 1,0-1 0,0-9-5,2-4-16,2-6-10,0 1-8,0-6-24,0 1-17,-2 0 36,0 1 8,-2 3 1,0 1 30,-2 0 5,-2 2 0,-2-1 0,4 4 3,-2 1 26,2 5 22,0 3 20,2-2 9,0 3-33,4 2-29,4 1-11,4 0 6,4 0 6,-2 4-2,2 2-6,-2 1 2,0 3 6,-3 4-2,1-2 2,0 3 2,-4 2-6,0-2-5,0 4 0,-4-3-4,0 1-5,-2-2-1,0 0 0,-2-4 0,0-3-19,0-1-43,0-3-42,2-3-54,0-1-16,4-5-16,2-6-158</inkml:trace>
</inkml:ink>
</file>

<file path=customXml/item29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06-10T09:17:30.852"/>
    </inkml:context>
    <inkml:brush xml:id="br0">
      <inkml:brushProperty name="width" value="0.06667" units="cm"/>
      <inkml:brushProperty name="height" value="0.06667" units="cm"/>
      <inkml:brushProperty name="fitToCurve" value="1"/>
    </inkml:brush>
  </inkml:definitions>
  <inkml:trace contextRef="#ctx0" brushRef="#br0">11 8 883,'2'-6'0,"0"2"118,-2 4 41,0 0-100,0 2-50,0 5 2,-2 5 14,-2 4-1,1-1-9,1 3-8,0-4-4,0 1 1,2-3 4,2-3 1,0-3 6,7 1 0,-1-6-9,1-1-2,2-2-1,1-7 2,3 0-3,0-4-1,0-4-1,0 3 0,2-3 4,-2 5-6,-4 1 1,1 0 2,-5 7 1,-1 0-2,-3 4 20,-1 0-14,-2 6-3,0 4 2,0 0-2,0 2-3,2-3 0,2 1-5,2 0-36,1 0-42,1 0-52,1 0-320,2-4-15</inkml:trace>
</inkml:ink>
</file>

<file path=customXml/item29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06-11T09:52:17.908"/>
    </inkml:context>
    <inkml:brush xml:id="br0">
      <inkml:brushProperty name="width" value="0.04667" units="cm"/>
      <inkml:brushProperty name="height" value="0.04667" units="cm"/>
      <inkml:brushProperty name="fitToCurve" value="1"/>
    </inkml:brush>
  </inkml:definitions>
  <inkml:trace contextRef="#ctx0" brushRef="#br0">159 25 342,'-2'-7'0,"0"2"101,2 2-60,-2-1 11,0 0 24,-2 3-17,-1 0-7,3 1 3,-4-1-22,0 1-11,2 0-6,-5 2 5,-1 6 0,1 0-1,-3 5-4,3-4 2,1 3 1,-3-3-7,1 0-6,2 2 1,-3-1 2,5-1 0,-3 2 3,5-4-5,0 1-1,2-2-5,0-1 1,2-3-2,0 3 0,0-1-2,0-2 2,4 0 2,-2 1-2,2-1 0,3-1 4,-1-1-4,-2 1 0,7 0 4,-3-1-2,5 2-2,-1-2 0,3 1 1,-1 1-1,3-2 0,-2 2 0,2 0 0,-3-1-69,3 4-48,-2 1-56,-3-1-165</inkml:trace>
</inkml:ink>
</file>

<file path=customXml/item29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12.425"/>
    </inkml:context>
    <inkml:brush xml:id="br0">
      <inkml:brushProperty name="width" value="0.04667" units="cm"/>
      <inkml:brushProperty name="height" value="0.04667" units="cm"/>
      <inkml:brushProperty name="fitToCurve" value="1"/>
    </inkml:brush>
  </inkml:definitions>
  <inkml:trace contextRef="#ctx0" brushRef="#br0">0 5 291,'0'-1'0,"0"1"305,0 0-201,0 4-11,0 4 27,0 2-33,2 3-18,5-1-11,-2 0-16,2 5-2,1-1 8,-1-3-12,2-3-9,3-3-12,0-5-8,0-2 5,0 0 4,2-6 3,-2-4-3,0-3-8,2-2-7,-2 3 0,3-3 0,-3 1 0,-1 7-2,1-4-6,-2 5-47,2 0-73,-3 1-115,3-1-57,-2 2-270</inkml:trace>
</inkml:ink>
</file>

<file path=customXml/item29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03.415"/>
    </inkml:context>
    <inkml:brush xml:id="br0">
      <inkml:brushProperty name="width" value="0.04667" units="cm"/>
      <inkml:brushProperty name="height" value="0.04667" units="cm"/>
      <inkml:brushProperty name="fitToCurve" value="1"/>
    </inkml:brush>
  </inkml:definitions>
  <inkml:trace contextRef="#ctx0" brushRef="#br0">0 123 454,'0'-16'0,"4"-1"118,0 0-45,6-1 3,-2 4-7,0 1 0,2 4-12,-2 2-3,2 2-4,0 4-17,0 1-18,0 0-8,0 6-3,-2 2-1,-2 2-1,-2 4 1,-2 0-1,-2 4-1,0-3 0,-2 3 1,-2-2-2,0-3 0,0 1 1,0-4-1,2-3 0,-2-5 4,4-2-5,2-2-1,2-5 4,4-6 1,0-2-3,4-1 0,2-2 0,-2-2-2,2 0-12,0 0-17,-1 2 19,-1 8 9,-2 0 1,-4 8 4,-2 2-2,0 0 0,-2 7-5,-2 5 5,0-1 10,0 2-1,-2-1 2,0-3 2,0 1 0,2-1-11,0-2 1,0 0 1,2-1-2,-2-1-2,2-3 0,0-1 1,4-1 0,0 0 3,0-6 3,0-2-5,0-4-2,4 1 0,-2-3 1,2 2-1,-2 3 0,0-1 0,-4 4 0,2 3 0,-4 2 0,0 1-1,0 0 1,-2 0-3,0 7 4,0 1 1,0 1 2,0 1 1,0-1-2,4 2-3,-2 1 0,-2 0 2,2 1-2,0 1 0,0-1 0,2-1 0,-2-2-4,0-1-24,0-2-43,4-4-34,2 0-45,0-3-90,2-5-56</inkml:trace>
</inkml:ink>
</file>

<file path=customXml/item29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03.513"/>
    </inkml:context>
    <inkml:brush xml:id="br0">
      <inkml:brushProperty name="width" value="0.04667" units="cm"/>
      <inkml:brushProperty name="height" value="0.04667" units="cm"/>
      <inkml:brushProperty name="fitToCurve" value="1"/>
    </inkml:brush>
  </inkml:definitions>
  <inkml:trace contextRef="#ctx0" brushRef="#br0">63 57 654,'-10'0'0,"2"0"254,-2 6-121,2 0-34,0 3-39,0 0-8,4 0-7,0 3-14,2 1-7,2-1-10,0 3-6,2-4-7,6 1-2,2 0 2,2-5-1,2-4 0,2 0-2,0-3-2,2-3-4,-2-5 5,0-2-4,-4-2 8,0-1-1,-3-1 0,-1 0 0,-2-2 0,-4-1 3,-2 2-3,0-4 3,-2 0 1,-4 4 0,-4 4 3,-1 3 7,-3 6-3,-2 2-10,0 9-2,0 0-15,4 4-38,0 3-58,2 0-82,4 2-38,4-3-108</inkml:trace>
</inkml:ink>
</file>

<file path=customXml/item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06-11T09:51:08.114"/>
    </inkml:context>
    <inkml:brush xml:id="br0">
      <inkml:brushProperty name="width" value="0.04667" units="cm"/>
      <inkml:brushProperty name="height" value="0.04667" units="cm"/>
      <inkml:brushProperty name="fitToCurve" value="1"/>
    </inkml:brush>
  </inkml:definitions>
  <inkml:trace contextRef="#ctx0" brushRef="#br0">98 238 39,'-3'-3'37,"-2"-2"18,5 2-6,0-1-9,-3-2 4,3 1-15,-6 0-11,4 1-5,-1-3-8,-5-1-3,5 0-2,-5 2 0,3 3 7,2-4-3,-8 3-2,6 0 0,-3 1 1,5-1 28,-5 2 25,8-1-20,-3 3-16,0 0 6,1-3 12,-4 3-7,4-2-6,2 2-6,0 0-8,-3 0-1,3 0 0,0 0-4,0 0-10,5 0 6,9-2 19,2 2 8,6 0-7,5 0-7,3 0 0,5-3-3,5-2-5,4 2-1,-1-2-3,6 1 4,2-1 8,1-2-9,7 3-4,-5-4-2,0 0 0,3 0 5,-3-2 5,-2 4 9,2 1 4,-5-1 4,-1-1-4,4 3-3,-3 0-6,-1 0-5,-2 2-2,0-1 1,3 0-1,-3-1-1,0 3-1,3-1 9,0 1 5,-3-3 1,2 4 1,1 0-7,0-1-3,-3 1-4,0 0-5,0 0 1,-3 1-3,3-1 0,0 0 3,-2-1-3,2-2 0,-6 1 1,-5 0-1,6 2 0,-8-1 0,2-1 0,0 2 0,-3 0 0,4 0-1,-4 3 2,-2 1 0,0-1-2,-1-3 2,4 3 2,-3-1-2,2-1-2,-2-1 2,-3 0 5,0 0-4,3 0 2,0 0 3,-3 0-3,3 0-3,-3 0-2,0 0 2,-3 0-1,0 0 0,1 0-1,-6 0 1,2-1 0,-2 1-2,0 3 2,0 0 0,0 2-1,-3-4 1,1 1 0,2 1 0,0-3 1,0 2-2,0-1 2,-1-1 1,4 0-2,-3 2 0,3-2 0,2 2-2,0 1 2,1 0 0,-3 0 0,2 3 0,-5-1 0,0 2 0,2-1 0,-2 0-1,0 1 0,0-2 2,0-1-1,-3 0 0,3-1 0,0-2 0,3 1 0,-3-1 1,3-1-1,-3 4-1,0-3 1,-3 1 1,3-1-1,-3 1-2,0 1 1,0 0-6,1-1 3,-1 1 4,0-3 0,0 2 0,3 1 0,0 0 0,0 2 0,0-2 0,0 2 0,-3-3-1,1-1 1,2-1 1,-3 3-1,3-3 0,0 2 1,-3-2-1,-2 0 3,2 0-3,-3 0 0,4 5 0,-4-4 0,3 2 0,-2-1 0,-1-2 1,4 0-1,-1 0 0,0 2 0,0-2 0,-2 0 0,-3 0 0,0 0 0,-3 0 0,0 0 0,3 0 0,-3 0-2,-3 0 2,6 0 0,-6 0 0,9 0 1,-3 0 0,2-2-1,1 0 0,-6 1 0,8 1 0,-2 0 0,2 0 2,-2 0-2,5 0 0,-3 0 0,0 0 0,0 0 0,-2 0 0,2 0 1,0 1-1,-2 4 0,-1-3 1,4 3-1,-1-2 0,0 2 0,0-1 0,1 0 0,2-3 0,0-1 0,-1 0 2,-1 0-2,2 0 0,-3 0-2,-3 0 4,4 2-4,-4 1 2,3-1 3,1 1-2,-1-2 0,0 1 1,3 1-4,-3 0 1,6 2 0,-3-3-7,0 1-7,3-3 15,-3 0 0,0 0 0,-1-3 0,-1 1 0,-1 0 0,0 2 2,3 0-2,-3-1 1,6 1-1,-3-2 3,0 1 3,3-1-3,-3 0-3,-1 2 0,4 0-1,-3-3 1,-3 3 0,1-1 0,-1 1 0,3 0 0,-3 1 1,3 1-1,-5-1 0,4-1 1,-1 2-1,2-2 0,0 0 6,-3 0 3,0 0-4,3 0 0,0 0-7,0 0 4,0-2 6,3 2-3,-3 0 5,-1 0-6,4 0-7,-3 2 6,0 0 2,0-1-5,0 4 0,0-3 0,-3-1-1,-2-1 2,2 0 0,-3 0-1,1 0 0,2 2 0,3-2 0,-3 0 0,3 0 0,-2 0 0,-1 0 0,-3 0-4,1 0-4,-1 3 9,1-1-2,0-1-2,-1 2 6,1-3-2,-1 0-2,-2 0 2,3 0 0,-1 0-1,1 0-4,-1 0 4,1 0 0,-4 2 0,-1-2-1,-9 0 0,2 2-9,-2 1-18,0 0-9,0 5-18,-8-2-24,0 5-59,-8 1-60,2-4-430</inkml:trace>
</inkml:ink>
</file>

<file path=customXml/item3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03.521"/>
    </inkml:context>
    <inkml:brush xml:id="br0">
      <inkml:brushProperty name="width" value="0.04667" units="cm"/>
      <inkml:brushProperty name="height" value="0.04667" units="cm"/>
      <inkml:brushProperty name="fitToCurve" value="1"/>
    </inkml:brush>
  </inkml:definitions>
  <inkml:trace contextRef="#ctx0" brushRef="#br0">11 32 382,'-4'-1'0,"0"1"246,2 0-158,0 0-16,2 0-1,0 0 18,0 0-17,0 0-16,0 0-9,2 0-1,6 1 36,4-1-38,2-1-27,2 1-9,3-3-4,1-2-2,0 2-3,0-2-14,-2 0-69,0 1-47,-2 1-77,0 1-15,-4 0-130</inkml:trace>
</inkml:ink>
</file>

<file path=customXml/item30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06-10T09:18:11.717"/>
    </inkml:context>
    <inkml:brush xml:id="br0">
      <inkml:brushProperty name="width" value="0.06667" units="cm"/>
      <inkml:brushProperty name="height" value="0.06667" units="cm"/>
      <inkml:brushProperty name="fitToCurve" value="1"/>
    </inkml:brush>
  </inkml:definitions>
  <inkml:trace contextRef="#ctx0" brushRef="#br0">113 12 829,'-11'0'0,"-2"3"0,-1 4 165,1 3-69,0 2 1,0 3-31,1 0-30,1 3 0,5-1-4,-1 0 1,7-3-6,0-1-9,0-4-3,5 0-2,3-3-5,3-1-4,2-1 0,1-4 0,5-4-3,0-5 0,3-3 5,1-1-7,-2-3-12,-2 2-6,-3-3-3,-3 4-3,-4-3 3,-3 3 1,-4-2-12,-2 2 7,-4 2 3,-5 1 0,-5 2 19,-1 6 0,1 2 2,-3 3 3,2 4-2,4 1-5,-1 0-11,3-2-13,5-1-31,2 1-17,2-3-25,0 2-47,8 2-11,1-4-75,1 4-97</inkml:trace>
</inkml:ink>
</file>

<file path=customXml/item30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06-11T09:50:31.773"/>
    </inkml:context>
    <inkml:brush xml:id="br0">
      <inkml:brushProperty name="width" value="0.04667" units="cm"/>
      <inkml:brushProperty name="height" value="0.04667" units="cm"/>
      <inkml:brushProperty name="fitToCurve" value="1"/>
    </inkml:brush>
  </inkml:definitions>
  <inkml:trace contextRef="#ctx0" brushRef="#br0">-1 16 367,'-3'0'0,"1"2"241,2-2-144,0 0-31,0 0-11,5 0 0,0 0 20,6 0-5,3 0-33,-1 0-20,6 0-10,0 0-4,3 0-2,-3-2-1,0-1 0,2 2-42,-2-1-40,0 0-22,0 1-35,-3-1-95,-2-3-60</inkml:trace>
</inkml:ink>
</file>

<file path=customXml/item30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06-11T09:19:20.082"/>
    </inkml:context>
    <inkml:brush xml:id="br0">
      <inkml:brushProperty name="width" value="0.06667" units="cm"/>
      <inkml:brushProperty name="height" value="0.06667" units="cm"/>
      <inkml:brushProperty name="fitToCurve" value="1"/>
    </inkml:brush>
  </inkml:definitions>
  <inkml:trace contextRef="#ctx0" brushRef="#br0">189 0 891,'-4'-2'0,"-5"2"109,-2 0-27,0 4-43,-2 1 13,3 3-19,3 4-19,5 0-12,2-2-2,0 2 0,2 0-5,2 0 1,1-1-6,3 0-1,1 1 2,0-4 8,-3 2-5,3-1 3,-3 0 3,1-1 0,-5-1 0,1-2 1,-3 2 14,0-2 9,-5-1 2,-6 1 10,-2-2-7,-4 0-14,-1 4-7,-3-4-5,1 3-5,1-1-30,-1-1-58,3 2-60,1 0-148,1 0-182</inkml:trace>
</inkml:ink>
</file>

<file path=customXml/item30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03.373"/>
    </inkml:context>
    <inkml:brush xml:id="br0">
      <inkml:brushProperty name="width" value="0.04667" units="cm"/>
      <inkml:brushProperty name="height" value="0.04667" units="cm"/>
      <inkml:brushProperty name="fitToCurve" value="1"/>
    </inkml:brush>
  </inkml:definitions>
  <inkml:trace contextRef="#ctx0" brushRef="#br0">72 2 373,'4'0'0,"-2"0"156,0 2-61,-2 8 5,0 5 30,0 4-34,0 3-30,0 9 8,0 3-12,0 3-8,-6 5-2,-2 4-32,-2 2-6,0-2-7,0-4-9,0-4 4,2-7-1,2-4-1,-2-5 0,6-7 0,0-9 0,2-3 1,0-3-1,2-4 0,4-6-2,-2-6-9,2-2 8,0-3-1,0-1-13,0-4-1,0-2-14,4-4-50,4 2-11,0 0 15,2 6 42,-2 5 32,-2 5 4,0 4 0,-4 6 6,-2 1 28,2 3 24,0 4-6,0 3-7,2 3 1,-4 3-13,2 3-8,-4 0 3,0 5 1,-2 0-4,-2 3-10,0 1-10,-2-2-2,-2 0-3,0 0 0,0-8 0,0-1 1,2-6-2,2-4-57,0-3-40,2-1-29,6-4-64,-2-4-201</inkml:trace>
</inkml:ink>
</file>

<file path=customXml/item30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06-10T09:17:34.075"/>
    </inkml:context>
    <inkml:brush xml:id="br0">
      <inkml:brushProperty name="width" value="0.06667" units="cm"/>
      <inkml:brushProperty name="height" value="0.06667" units="cm"/>
      <inkml:brushProperty name="fitToCurve" value="1"/>
    </inkml:brush>
  </inkml:definitions>
  <inkml:trace contextRef="#ctx0" brushRef="#br0">79 1 836,'-5'0'0,"-1"0"174,-1 5-101,-3 4 15,3 2-18,-3 2-15,1 5-1,1 3-24,1 1-9,3 1-5,0-2-2,2-1-7,2-4 2,2 1-3,6-7-6,5-1 0,0-6 0,6-3 2,0-1-2,2-9 0,1-1 4,3-8-6,-1 1-4,0-3-1,-1 0-5,-1 0-3,-3 0 2,-6 0-2,1 1 13,-11 4 0,1 5 4,-4 4 4,-4 6 9,-5 1 7,-2 1-4,-1 7-5,1 2-4,-2 1 4,3 5-2,5 0 3,-1 0-7,2 3-4,4-1-3,0 2 0,4 0 0,0-2 0,3-1-12,5-3-24,-1-4-41,4-5-23,2-2-46,2-3-71,2-3-40,0-6-105</inkml:trace>
</inkml:ink>
</file>

<file path=customXml/item30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12.285"/>
    </inkml:context>
    <inkml:brush xml:id="br0">
      <inkml:brushProperty name="width" value="0.04667" units="cm"/>
      <inkml:brushProperty name="height" value="0.04667" units="cm"/>
      <inkml:brushProperty name="fitToCurve" value="1"/>
    </inkml:brush>
  </inkml:definitions>
  <inkml:trace contextRef="#ctx0" brushRef="#br0">4 11 652,'-2'0'0,"-1"0"210,3 0-127,0 0-13,0 0-16,3 0-6,-1 0-12,5-1-27,0-1-9,0 1 0,3-1 2,2 0-2,-5-1 0,5 0-67,0 3-27,0 0-34,-3 0-64,1 0-218</inkml:trace>
</inkml:ink>
</file>

<file path=customXml/item30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03.440"/>
    </inkml:context>
    <inkml:brush xml:id="br0">
      <inkml:brushProperty name="width" value="0.04667" units="cm"/>
      <inkml:brushProperty name="height" value="0.04667" units="cm"/>
      <inkml:brushProperty name="fitToCurve" value="1"/>
    </inkml:brush>
  </inkml:definitions>
  <inkml:trace contextRef="#ctx0" brushRef="#br0">0 0 220,'0'5'0,"0"2"-2,0 0 8,0 2-3,2 1-3,0-3 0</inkml:trace>
</inkml:ink>
</file>

<file path=customXml/item30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06-10T09:14:25.984"/>
    </inkml:context>
    <inkml:brush xml:id="br0">
      <inkml:brushProperty name="width" value="0.06667" units="cm"/>
      <inkml:brushProperty name="height" value="0.06667" units="cm"/>
      <inkml:brushProperty name="fitToCurve" value="1"/>
    </inkml:brush>
  </inkml:definitions>
  <inkml:trace contextRef="#ctx0" brushRef="#br0">13 21 782,'-7'3'0,"1"1"267,6-3-112,0 0-60,0 0-26,4-1-1,4 0-14,1-2-12,4-1-23,4 0-17,2-1-2,0-3 0,1 4-46,-5-2-60,6 2-66,-4 3-69,2-2-193</inkml:trace>
</inkml:ink>
</file>

<file path=customXml/item30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06-11T09:16:40.833"/>
    </inkml:context>
    <inkml:brush xml:id="br0">
      <inkml:brushProperty name="width" value="0.06667" units="cm"/>
      <inkml:brushProperty name="height" value="0.06667" units="cm"/>
      <inkml:brushProperty name="fitToCurve" value="1"/>
    </inkml:brush>
  </inkml:definitions>
  <inkml:trace contextRef="#ctx0" brushRef="#br0">5 2 743,'0'-3'0,"0"3"40,0 0-31,0 2-5,0 2 10,0 2-13,-3 5-1,1 1 0,2 1-61,0-2-82,-2 0-200</inkml:trace>
</inkml:ink>
</file>

<file path=customXml/item30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12.436"/>
    </inkml:context>
    <inkml:brush xml:id="br0">
      <inkml:brushProperty name="width" value="0.04667" units="cm"/>
      <inkml:brushProperty name="height" value="0.04667" units="cm"/>
      <inkml:brushProperty name="fitToCurve" value="1"/>
    </inkml:brush>
  </inkml:definitions>
  <inkml:trace contextRef="#ctx0" brushRef="#br0">15 17 74,'-2'-3'0,"-3"-1"155,2 2-69,2 0-16,1-1 6,-3 0 22,3 2-8,0 1-10,0 0 2,0 0-33,0 0-18,0 0-8,0 0 16,0 6 8,0 0-4,3 4 4,-3 7-1,0 2 0,0 4-16,0-1-17,0 6-8,-3-3 0,3-4-4,0-2 0,0-2 1,0-3-4,4-4-38,-1-4-21,2-5-7,-3-1-36,3 0-27,-1-3-55,-1-3-177</inkml:trace>
</inkml:ink>
</file>

<file path=customXml/item3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06-10T09:17:29.210"/>
    </inkml:context>
    <inkml:brush xml:id="br0">
      <inkml:brushProperty name="width" value="0.06667" units="cm"/>
      <inkml:brushProperty name="height" value="0.06667" units="cm"/>
      <inkml:brushProperty name="fitToCurve" value="1"/>
    </inkml:brush>
  </inkml:definitions>
  <inkml:trace contextRef="#ctx0" brushRef="#br0">165 5 690,'-8'-5'0,"-3"4"156,-1 1-43,-1 2-50,-1 5-22,-2-1-20,1 5 10,0 2-2,-4 2-3,6 4-1,2-2 3,1 3-5,5-2 2,3-2-7,2-1-13,5-5-5,5-4 0,1-4 3,4-2-4,2 0-2,0-7 1,1-1-3,3-5-6,-2 2-9,0 0 2,-2-1 1,-4 1 9,-3 1 8,-7 2 0,-3 3 1,0 1-1,0 4 35,-3 0-28,-1 1-8,0 3-1,0 3 3,-1 0-2,3 3-16,2 1-24,0 0-53,0 2-93,4 1-67,1 0-107</inkml:trace>
</inkml:ink>
</file>

<file path=customXml/item31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06-10T09:17:13.946"/>
    </inkml:context>
    <inkml:brush xml:id="br0">
      <inkml:brushProperty name="width" value="0.06667" units="cm"/>
      <inkml:brushProperty name="height" value="0.06667" units="cm"/>
      <inkml:brushProperty name="fitToCurve" value="1"/>
    </inkml:brush>
  </inkml:definitions>
  <inkml:trace contextRef="#ctx0" brushRef="#br0">58 38 795,'-4'-3'0,"0"2"81,1 1 62,-3 0-37,2 2-39,1 3-22,-3 0-1,2 4-13,-1-2-11,1 5 4,-2 1-3,4-1-4,-1 2 0,1-2-7,0 0-7,2 1 0,2 0 1,3-5-1,5-1-4,-1-4 2,4 0 0,-2-2-1,4-1 0,0-1 3,0-6-2,0 0 0,2 0-2,-2 0 2,0-3 1,-4 0-3,-1-1 0,-1 0 2,-2-2 2,-1 0-4,-4-2 2,-2 0 3,0 1-7,-2 1 5,-5 3-2,-3 1 0,1 3-6,-4 2 4,0 2-1,0 1-2,1 1 0,1 3-5,2 0-6,1 4-10,3-3-19,1 0 1,2 0 1,0-2-21,2 4-21,2 0-38,4 2-47,3 1-2,0-1-74,1 0-106</inkml:trace>
</inkml:ink>
</file>

<file path=customXml/item31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12.296"/>
    </inkml:context>
    <inkml:brush xml:id="br0">
      <inkml:brushProperty name="width" value="0.04667" units="cm"/>
      <inkml:brushProperty name="height" value="0.04667" units="cm"/>
      <inkml:brushProperty name="fitToCurve" value="1"/>
    </inkml:brush>
  </inkml:definitions>
  <inkml:trace contextRef="#ctx0" brushRef="#br0">-2 80 248,'8'-16'0,"-6"5"270,7 0-141,1 2-43,0 2-39,4 1 6,-3 1 8,4 1-17,1-2-3,-1 3 2,2 3-23,3-2-11,-6 2-2,0 2-7,-2 4 0,-5 3 0,0 5 5,-5 1 3,-2 0 10,-6 6 4,-7-2 3,-5 2-12,-4-2-8,0-3-1,3-2-5,-3-3 1,3-2 0,0-1 0,5-2-96,4-1 24,1-2-34,4-1 8,2-1-21,3-1-86,3 0-16,2-1-7</inkml:trace>
</inkml:ink>
</file>

<file path=customXml/item31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06-10T09:15:35.339"/>
    </inkml:context>
    <inkml:brush xml:id="br0">
      <inkml:brushProperty name="width" value="0.06667" units="cm"/>
      <inkml:brushProperty name="height" value="0.06667" units="cm"/>
      <inkml:brushProperty name="fitToCurve" value="1"/>
    </inkml:brush>
  </inkml:definitions>
  <inkml:trace contextRef="#ctx0" brushRef="#br0">13-2 729,'-1'0'0,"-1"0"142,0 4-69,0 1-53,0 4-16,2 3 8,0 4 5,0 3-4,-2 2-3,2-2-5,-2 0-4,2-4-1,0 0 0,0-4-7,2-4-18,0-3-56,2-3-54,0-1-70,1-4-139</inkml:trace>
</inkml:ink>
</file>

<file path=customXml/item31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12.349"/>
    </inkml:context>
    <inkml:brush xml:id="br0">
      <inkml:brushProperty name="width" value="0.04667" units="cm"/>
      <inkml:brushProperty name="height" value="0.04667" units="cm"/>
      <inkml:brushProperty name="fitToCurve" value="1"/>
    </inkml:brush>
  </inkml:definitions>
  <inkml:trace contextRef="#ctx0" brushRef="#br0">333 6 291,'-5'-4'0,"-2"1"166,-3 3-53,1 0-31,-3 0-11,0 6-16,-2 1-5,-1 1 1,-3 6 3,-1-1-7,-3 3-9,-2 4-5,-2 4-2,5 2-9,-5 5-9,1-1-5,4-2-8,7-1 0,0-7 0,1-2 0,9-6-86,-1-3-26,5-7-65,0-2-49,0-2-140</inkml:trace>
</inkml:ink>
</file>

<file path=customXml/item31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12.363"/>
    </inkml:context>
    <inkml:brush xml:id="br0">
      <inkml:brushProperty name="width" value="0.04667" units="cm"/>
      <inkml:brushProperty name="height" value="0.04667" units="cm"/>
      <inkml:brushProperty name="fitToCurve" value="1"/>
    </inkml:brush>
  </inkml:definitions>
  <inkml:trace contextRef="#ctx0" brushRef="#br0">72 163 515,'3'2'0,"-3"-2"71,2 1 23,2-1-38,3 0-26,3-5-8,0-3-7,4 0-8,0 0-6,3-4-1,0 2 0,-3-1 2,0-2-2,0 0 0,-4 0 0,-1 3 2,-4 0-2,-5 0 0,0 2 1,-2-2-1,-8 4 0,1 1 0,-3 0 2,-3 4-2,-1 1 0,-1 0 0,-2 6 16,0 2 12,2 4 7,-4 1 9,5 5-3,-1-2 0,3 4 7,-1-2-17,8 3-8,0-1 1,5 1-13,2 0-3,0 0-2,2-4-4,8-2-2,1 1 0,3-10-7,3-1-30,5-1-36,-3-3-41,2-1-33,-5 0-97,4-3-88</inkml:trace>
</inkml:ink>
</file>

<file path=customXml/item31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03.451"/>
    </inkml:context>
    <inkml:brush xml:id="br0">
      <inkml:brushProperty name="width" value="0.04667" units="cm"/>
      <inkml:brushProperty name="height" value="0.04667" units="cm"/>
      <inkml:brushProperty name="fitToCurve" value="1"/>
    </inkml:brush>
  </inkml:definitions>
  <inkml:trace contextRef="#ctx0" brushRef="#br0">165 0 563,'4'0'0,"0"4"200,-2 8-93,2 9-9,0 5-31,-2 7-9,0 2-6,-2 5-18,-2 2 3,-4 0-14,0 0-16,0-3-6,2-4-1,-4-3 0,-2-10 0,2-4 0,0-6 0,2-5 0,-2-5 0,2-1-10,-4-7-11,0-3-22,2-3 3,-1-5 11,1 0-2,-4-5-13,2 0-15,0-3 5,0 0 29,2 2 17,0-1 6,4 6 4,4 2 1,-2 6 24,2 3 10,6 1 2,4 1 7,4 3-9,2-2-8,6 2-1,-1 2-14,5-2-1,6 2 5,-2 1 0,2 2 3,0 5 0,-2 2-10,-6 3 4,-2 3 6,-6 3 0,-4 2-6,-6 1-5,-6 3-2,0-1-4,-4-5-1,-2-1-1,0-6-2,2-5 0,2-4 1,0-1-1,2-2-45,0-3-9,4-3-23,4-3-53,2-2-14,-2 0-37,2-1-117,-1-1 2</inkml:trace>
</inkml:ink>
</file>

<file path=customXml/item31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06-10T09:18:06.599"/>
    </inkml:context>
    <inkml:brush xml:id="br0">
      <inkml:brushProperty name="width" value="0.06667" units="cm"/>
      <inkml:brushProperty name="height" value="0.06667" units="cm"/>
      <inkml:brushProperty name="fitToCurve" value="1"/>
    </inkml:brush>
  </inkml:definitions>
  <inkml:trace contextRef="#ctx0" brushRef="#br0">26 159 790,'4'0'0,"0"0"0,1 2 135,-1-2-11,5 0-36,-1-4-22,3-3-23,2-2-22,-1-3-10,0 0-5,-1 0-3,-2-3-1,1 3 0,-5 0 0,1-2-1,-2 4 0,-4 1 3,0 3 0,0-2 2,-4 0-2,-2 4 1,-1-1-3,-2 3-4,-1 2-1,-1 0-1,-1 5 2,-1 0 1,-1 5-1,3 1 4,0 1 1,0 3 1,1 0 3,1 1-1,3 0-3,1 3 2,1-3 1,4 0-1,0 1-3,0-4-2,5 2 0,1-5 0,3 2-1,1-4 0,3-3-1,0-1-19,2-2-35,0-2 6,-3 0-73,5 0-47,0-2 13,-4-2-11,0-1-243</inkml:trace>
</inkml:ink>
</file>

<file path=customXml/item31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06-10T09:17:26.708"/>
    </inkml:context>
    <inkml:brush xml:id="br0">
      <inkml:brushProperty name="width" value="0.06667" units="cm"/>
      <inkml:brushProperty name="height" value="0.06667" units="cm"/>
      <inkml:brushProperty name="fitToCurve" value="1"/>
    </inkml:brush>
  </inkml:definitions>
  <inkml:trace contextRef="#ctx0" brushRef="#br0">218 19 524,'-8'-9'0,"1"5"77,-1 1 36,-3 0-45,-2 2-19,1 1-7,-3 0-7,1 5-4,1 2-6,-5 4 3,1 4 3,0 3-9,-2 2-6,4 4 6,2-3 7,3 1-10,5-1-6,3-3 1,2-3-10,2-5-1,5-2-2,5-3 3,3-5 1,2-3-1,3-4 0,1-7-2,1 2-2,-4-2 0,-1-2 0,-2 3 2,-6-1-2,1 1-2,-6 2 2,-1 1 5,-3 2-3,0 3 0,-5 2 4,-3 3-2,1 0 11,-5 2 6,5 3-6,-5 3-2,4 0-3,-1 1-7,1 0-2,-1 3 2,6-2-2,1 1-1,0-1 0,2 0 0,2-1-1,3 0 1,2-2 0,-1 1-8,3-1-17,0-1-35,2 1-35,0-4-13,4-2-14,-1-1-71,-1 0-47,2-2-67</inkml:trace>
</inkml:ink>
</file>

<file path=customXml/item31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06-11T09:16:45.873"/>
    </inkml:context>
    <inkml:brush xml:id="br0">
      <inkml:brushProperty name="width" value="0.06667" units="cm"/>
      <inkml:brushProperty name="height" value="0.06667" units="cm"/>
      <inkml:brushProperty name="fitToCurve" value="1"/>
    </inkml:brush>
  </inkml:definitions>
  <inkml:trace contextRef="#ctx0" brushRef="#br0">0 0 490,'2'4'0,"0"2"50,0 2-27,-2 1-22,0 0 1,3 1-4,-3 3-49,0-2-86,3 2-41</inkml:trace>
</inkml:ink>
</file>

<file path=customXml/item31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03.504"/>
    </inkml:context>
    <inkml:brush xml:id="br0">
      <inkml:brushProperty name="width" value="0.04667" units="cm"/>
      <inkml:brushProperty name="height" value="0.04667" units="cm"/>
      <inkml:brushProperty name="fitToCurve" value="1"/>
    </inkml:brush>
  </inkml:definitions>
  <inkml:trace contextRef="#ctx0" brushRef="#br0">15 38 579,'0'0'0,"0"6"31,-2 5 39,0 3-9,0 7-22,0 5-8,2 5 13,0 6-2,-2 5-17,0 4-14,0-5-11,2-4 0,0-4 0,0-9-19,0-7 7,0-7 7,2-4 2,0-5 3,-2-4 0,0-10 6,0-5-6,0-6 0,0-4 0,0 0 5,0-5 6,0 1-6,0 1-4,0-1-2,0-1 1,2 3 0,2-1 1,2 5-1,4 5 0,0 2 46,0 9 24,2-2-14,2 6-6,-1 0-2,2 3-22,3 2-9,-2 1-9,0 2-3,-4 5-1,-2 1-2,-2 3 1,-2-1-1,-4 4 1,-2 2 1,-4 1 0,-4 1-4,-4 0 0,0-2 0,-4-3-29,2 0-4,2-4-17,2-3-28,5-1-11,1-4-11,4-1-26,0-2-1,4-7-66,7-1-57</inkml:trace>
</inkml:ink>
</file>

<file path=customXml/item3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12.433"/>
    </inkml:context>
    <inkml:brush xml:id="br0">
      <inkml:brushProperty name="width" value="0.04667" units="cm"/>
      <inkml:brushProperty name="height" value="0.04667" units="cm"/>
      <inkml:brushProperty name="fitToCurve" value="1"/>
    </inkml:brush>
  </inkml:definitions>
  <inkml:trace contextRef="#ctx0" brushRef="#br0">63 28 572,'-10'0'0,"3"6"154,-5 7-79,2-1-14,1 5-2,5 1-21,-2 4-6,4-1-1,0 7-8,2-2-5,0 1-1,4-3-7,4-1-6,1-5-1,5-2-2,1-11 1,2-2-1,5-3 2,-1-5-3,0-6 0,1-7 4,-1-1-3,-4-5-1,-3 2 0,-4-5 2,-1 6-2,-6-3 0,-3 0 2,-3 2 0,-6-5-4,-5 5 4,-1 2-2,-3 7 0,1 6 0,-5 7 1,5 0 0,-2 9-2,2 2 0,5 2 2,0 1-2,5-2-49,3 3-5,4-2-13,0-1-19,2 0-3,5 1-19,3-2-93,-3 0-10</inkml:trace>
</inkml:ink>
</file>

<file path=customXml/item32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06-11T09:50:34.406"/>
    </inkml:context>
    <inkml:brush xml:id="br0">
      <inkml:brushProperty name="width" value="0.04667" units="cm"/>
      <inkml:brushProperty name="height" value="0.04667" units="cm"/>
      <inkml:brushProperty name="fitToCurve" value="1"/>
    </inkml:brush>
  </inkml:definitions>
  <inkml:trace contextRef="#ctx0" brushRef="#br0">39 110 479,'3'0'0,"-3"3"228,8-1-152,-3 1-25,3-3-6,1 0 7,1 0-1,-2 0-10,3 0-11,0 0-12,0 0-7,0 0 1,0-5 2,-3-1-3,3-1-5,-1-2-2,-1-1-4,-1 4 0,0-2 0,-3 0 2,1 0-2,-4-2-7,1 2 2,-3 2-3,0-2-2,-3 3-1,-2-1 3,-1 1 1,1 3-2,-3 1-2,-3 1-6,6 0-1,-6 1 1,-3 3 5,3 2 6,-2 2 4,-1 0 2,4 1 0,-4 3 0,1-1 0,4-2 9,-1 1-4,-1 1 1,3 3-2,-1-1 5,1 3 8,0-2 1,6 2 3,-1-1-4,0 1-2,3-4-2,0 1-3,3-2-6,0-1-3,5-2 0,0-3-1,3-2 0,-3 0-2,5 0 2,1-1-18,2-2 14,-2 0-15,2 0-22,-3 0 2,1 0-13,-1 0-30,1 0-12,-3-7-29,0 3-100,-3-1-18</inkml:trace>
</inkml:ink>
</file>

<file path=customXml/item32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12.307"/>
    </inkml:context>
    <inkml:brush xml:id="br0">
      <inkml:brushProperty name="width" value="0.04667" units="cm"/>
      <inkml:brushProperty name="height" value="0.04667" units="cm"/>
      <inkml:brushProperty name="fitToCurve" value="1"/>
    </inkml:brush>
  </inkml:definitions>
  <inkml:trace contextRef="#ctx0" brushRef="#br0">52 71 335,'-5'12'0,"-2"0"58,2 0-42,0 0 61,1 2-11,-3-2-38,-1-2-15,4-2-6,-1-1 3,2-3 9,3-1 2,0-3-10,0 0 1,0-7 8,6-1-16,0 1-4,-1-7 0,2 1 3,-2-1-4,0 2 2,0-4-1,-1 4 0,1 0 0,0 0 0,2 3 0,-2-1 21,0 3 8,1 1-1,0 1-11,-2-1 4,1 4 17,0-1-16,0 1-12,-1 2-10,1 0 0,2 0 0,0 0-70,1 0-2,1 2 2,0-1-75,1 1-78,-1 0-46</inkml:trace>
</inkml:ink>
</file>

<file path=customXml/item32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06-11T09:19:12.882"/>
    </inkml:context>
    <inkml:brush xml:id="br0">
      <inkml:brushProperty name="width" value="0.06667" units="cm"/>
      <inkml:brushProperty name="height" value="0.06667" units="cm"/>
      <inkml:brushProperty name="fitToCurve" value="1"/>
    </inkml:brush>
  </inkml:definitions>
  <inkml:trace contextRef="#ctx0" brushRef="#br0">2-1 671,'0'-2'0,"0"2"121,-3 5-112,3 5 65,0 6-8,0 2-25,0 2-4,3 7-5,1 2-20,0 2-10,-4 2 1,0-2-2,0 2 1,0-4-2,0-2 0,-3-2 0,3-5 0,-1-6-28,1-3-2,0-7-12,0 1-24,0-5-39,0 0-14,0-2-24,4-5-87,-4-8-77</inkml:trace>
</inkml:ink>
</file>

<file path=customXml/item32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12.374"/>
    </inkml:context>
    <inkml:brush xml:id="br0">
      <inkml:brushProperty name="width" value="0.04667" units="cm"/>
      <inkml:brushProperty name="height" value="0.04667" units="cm"/>
      <inkml:brushProperty name="fitToCurve" value="1"/>
    </inkml:brush>
  </inkml:definitions>
  <inkml:trace contextRef="#ctx0" brushRef="#br0">90 866 284,'2'0'0,"-2"0"40,0 0 20,0-4-4,-5-2-42,3-4 4,-3 2 16,1-5 3,-2 1-1,4-4-5,-3-1-12,3 2-5,-1-5-10,3 2-6,-2-2 2,0 0 0,2-1 2,0 0-2,-3-1 0,3-1 0,0 0 0,-2 5-2,2-1 2,2 1 0,1 4 0,4-2 0,2 3-2,1 2 2,-3-1 0,5-1 0,0 1 0,2 1 0,3-1-1,0 1 1,4 2 0,-2-1 0,5-2 0,0 2 7,-1 0 3,2 0 23,1 3-13,-3-2-6,6 5-6,-3 0-3,2 0 0,1 1-1,-5 1-2,5 1 6,-8 1 7,6-3 2,1 2 3,3-1-7,-2-1-7,2 0-4,0 2 0,0 0-2,2-4 0,0 4 0,3-3 0,0 1 0,2 0 43,0-1-12,5 1-13,2-2 1,2 4 2,4-3-9,-1-2-6,4 2-4,1 0-1,5 0 5,0-1 6,4 1-3,0 0 1,-2 1-1,0 0 4,0 2 4,0-5-8,2 3-5,-4-1-3,1 1-1,-3-1 0,2-1 1,-1 2-1,-2 1-1,0-3 1,1 2 1,-2 1-1,4-1 0,0 2 3,-1-1-4,-1-2 2,1 1 1,-4-1-2,2-2 0,0-1 0,2 0 1,1-2-1,0-1 0,-3-1 0,3 1 0,-4 1 4,-1 4-2,3-2 0,-4-2-2,-1-1 0,1 5 0,-1-2 0,-1 1 0,3 2-1,-5-1 1,-1 2 0,-1 1 0,2 0 0,-3 2 0,2-1 4,-2-1-1,1 2-2,-1-1 1,-1-1-1,1 0-1,1-3 0,-1 2 0,1-2 0,-3 2 0,3 1 0,-3 2 0,3 0 0,-1 0 26,-1 0-13,1-2-9,-1 6-4,-1-2 0,-2 2 1,0 1-1,-3-1 0,1-3 0,0 1 2,1-2-2,1 2 0,-2-1 0,-1-1-2,5 0 4,-4 2-2,0-2 0,-1 1 0,-2 3 1,0-1-2,-2 0-1,2 1 2,-3-1 2,4-1-2,1 1 0,1-1 0,2 0 0,0-1 0,2 1 0,-3-1 1,4-1-1,1 0 0,-1 2 0,-1-2 0,0 1 0,0-1-1,-2 0 1,-2 1 2,-1 1-2,-1 1 4,-1-3-1,0 1-5,-2-1 2,-3 0 0,5 0 2,-2 2-2,2-4 0,0 2 0,-2 2 2,-1-2 0,1 0 2,0 1-2,-1-1-4,-1 1 4,-1-1 0,-4 0-4,4 2 1,-2 1 2,-4 1-1,-2 0 0,0 1-1,-4-5 1,1 5 3,-3 0-5,-1 0 4,-1 1 13,-3-1-9,1 2-2,-3 1 0,-1-1-2,-1 1-3,0 4 2,-3-2 0,0 0-1,0 3 0,0-1 0,-4 2 2,1-1 0,-4 3 8,3-1 4,-1 3-3,1-2-5,-1 3-2,3 1 1,-1 0-4,1 1 3,-2 0 3,1 3 0,-1-3 0,2 1 1,-5-4 6,2 4-3,0-2-3,1-1 0,-3 1-1,2-5-3,0 3-2,-2-1 2,2-2-2,1-1-2,0 1 0,-3-2 3,0 3 0,0-3-2,0 1 1,-3 2 0,-2-3-3,3 3 2,-3-3 1,1 0-2,-1 3 0,-2-2 0,-1-2 1,-1-1-1,-1 0 1,0-2-1,4-1 13,-4-1-12,1 2 2,-1-2 0,0-1-2,-3-2-2,0 2 2,-3-3 0,-1 5-2,-2-1 1,2-2 0,-6 1 1,-2-2-1,0 1 0,-2-2 0,-4 4 1,-2-6-1,-5 5 0,2 1 1,-5-1-2,1-1-1,-3 3 3,0-4 0,-2 2-1,0-2 0,-1-1 0,3 2 0,-2 0-2,3-1 2,-1 1 1,2-1-1,1-3 0,1-1 0,2 0 0,-2 2 0,1 0-2,0 1 2,0-2 0,-3 1 0,4-1 0,-4 2 0,3 0 0,-1-2-10,-1 2 5,2-2-2,-3 2 5,1 0 1,-1 0 0,1 0 0,0-3 1,-1 4 0,-5-1 1,6 0-1,-3 3-1,0-4 1,0 1 0,1 2-9,-1 0-1,-5-2-1,5 1 2,0-3 9,-2 1 0,2 1 0,-2-1 0,2 3 0,-4 0 0,-1-2 0,0 2-1,0-1 1,1 2 0,-1-2 0,5 2-1,-4-4 1,4 1 1,0 0-1,0 0 0,2-3 0,1 3 0,0 0-1,2-2 1,-1 3 0,4-1 0,-4 2 0,4-2 0,-3 2 0,2-3 0,-2 0 0,5-1 0,-1 1 1,1-1-1,-1 3 0,1-4-1,0 0 1,-3 0 0,0 2 1,4-1-1,-1-1-1,4 2 2,-4-1-2,2-1 1,0 0 0,0 0 1,0 0-1,0 2-1,2-2 1,-2 1 1,0 0-1,0 2-1,0-1 1,-2-2 1,2 0-1,2 1 0,-2-1 0,0 0 0,3 0 0,-3 0 0,2 0 0,0 0 0,-2 0 0,1 0 1,-1 0-2,2 2 1,-2-1 0,0-1 0,2 0 0,-4 0 0,0 0 0,0 0 1,2 0-1,-3 0 0,1 0-1,-3 0 0,-2 1 2,2-1 1,-2 0-4,3 0 2,-2 0 0,2 0 1,-1 0-1,0 0-1,1 0 1,-1 0 0,-2 2 0,4-2 0,-3 0 0,-2 0 0,1 3-1,0 0 2,0-1 0,0 1-1,0-1 0,-3-1 0,3 1 0,0-2-2,2 1 3,-2-1 0,0 0-1,-3 0-1,4-1 1,-2 1 0,1 0 1,3 4-1,-4-3 0,4 1-1,-1 1 1,0-2 0,3 2 2,0-3-3,-3 0 1,5 1 1,-3-1-2,1 2 1,2-1 0,0 1 0,2-1 0,1-1 0,0 0 0,4 0 1,-1 0-1,2 0-1,-1-1 1,0-2 1,0 0-2,1 1 2,-1 1 1,0 0-3,-4-2 1,3-2 1,0 3-2,-2-1 0,3 0 1,1 1 0,-4 1 0,8-2 0,-5 2 0,3-2 0,0-1 1,-1 1-1,5 0 0,-1-1 0,-1 1 0,1-2 0,-1 1 0,3 0 0,-3-1 0,5-2 0,-3 1 0,3 0 0,-1-1 0,3 1 0,1-1 0,-3 0 0,4 1 0,-2 1 0,0 0 1,0 0-1,2-3 0,1 1 1,-1 1-1,1-1 0,2-2 0,-1-2 0,6-5 0,2 0 1,-2-5-1,2 0-1,0-5 1,0-3 0,2-3-1,3-6-1,0-3-61,-1-5-31,1 2-63,0 1-67,0 2-70</inkml:trace>
</inkml:ink>
</file>

<file path=customXml/item32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03.364"/>
    </inkml:context>
    <inkml:brush xml:id="br0">
      <inkml:brushProperty name="width" value="0.04667" units="cm"/>
      <inkml:brushProperty name="height" value="0.04667" units="cm"/>
      <inkml:brushProperty name="fitToCurve" value="1"/>
    </inkml:brush>
  </inkml:definitions>
  <inkml:trace contextRef="#ctx0" brushRef="#br0">0 175 450,'0'-9'0,"0"-3"176,0-2-97,2 1-21,2-2 7,4 2-28,-2-4-15,2 1-4,2 3-9,-2-2-4,4 3 0,-4 2 15,2 2 15,-4 4 4,0 0-9,1 3-6,1 1-5,-4 2-8,0 4-1,0 3-2,0 2-5,-2 3 1,2 3 1,-4 0-2,0 3-3,0-1 0,-4 2 1,0-1-1,0-3 0,0-3 0,4-5 0,0-4-1,0-3 1,2-2 0,4-3 0,0-7 1,2 0-1,0-2 1,2-5-1,0 1-9,4-2-17,-2 2 0,4-3 1,-2 4-3,-2 0 21,-1 3 1,-3 4 5,-2 5 1,-4 1 0,0 2 11,-2 3 12,2 3 5,-2 4-5,0-2-6,0 5 0,0-1-1,0 2-6,0 0 2,2 1 0,0 2-7,-2 0-4,2 0 3,0-3-3,0-1-2,0-4-8,0-1-35,2-4-43,0-2-75,0-2-39,0-2-124</inkml:trace>
</inkml:ink>
</file>

<file path=customXml/item32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03.462"/>
    </inkml:context>
    <inkml:brush xml:id="br0">
      <inkml:brushProperty name="width" value="0.04667" units="cm"/>
      <inkml:brushProperty name="height" value="0.04667" units="cm"/>
      <inkml:brushProperty name="fitToCurve" value="1"/>
    </inkml:brush>
  </inkml:definitions>
  <inkml:trace contextRef="#ctx0" brushRef="#br0">0 0 621,'0'3'0,"0"2"0,0 0 31,0 1-31,2 0 0,0-4-86,0-1-98,4-1-65</inkml:trace>
</inkml:ink>
</file>

<file path=customXml/item32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06-10T09:14:21.096"/>
    </inkml:context>
    <inkml:brush xml:id="br0">
      <inkml:brushProperty name="width" value="0.06667" units="cm"/>
      <inkml:brushProperty name="height" value="0.06667" units="cm"/>
      <inkml:brushProperty name="fitToCurve" value="1"/>
    </inkml:brush>
  </inkml:definitions>
  <inkml:trace contextRef="#ctx0" brushRef="#br0">11 41 828,'-4'5'0,"4"3"0,0 4 55,0 4 44,0-2 8,2 5-18,0-1-31,0 3-42,-2 0-11,0-1-4,0 1 3,0-1-1,-2-2-3,-2-3 0,3-4 2,-1-5-3,2-3 2,0-1 2,0-2-3,0-1 7,0-4-4,0-5-4,-2 0 2,2 1-2,0-2 1,0-2 1,0 0-2,0-2 1,0-2 0,0 2 1,0-3-1,2 1 15,3 1-8,-1-2 1,3 1 4,1 2-3,-1-1-3,1 3 2,1 2 8,-3 1 2,3 2-7,-2 2-3,3 1-3,-1 3-4,0 1-2,1 1 0,1 0 2,0 0-2,-4 1-66,3 5-19,-1-2-31,-2 2-62,3-1-45,-7 2-161</inkml:trace>
</inkml:ink>
</file>

<file path=customXml/item32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03.308"/>
    </inkml:context>
    <inkml:brush xml:id="br0">
      <inkml:brushProperty name="width" value="0.04667" units="cm"/>
      <inkml:brushProperty name="height" value="0.04667" units="cm"/>
      <inkml:brushProperty name="fitToCurve" value="1"/>
    </inkml:brush>
  </inkml:definitions>
  <inkml:trace contextRef="#ctx0" brushRef="#br0">242 100 244,'-3'-6'0,"-3"-1"94,6 0-45,-6-5 18,3 5-5,-1-4 8,2 3-4,-4 1-26,3 0-8,0 1 4,-4 0-8,1 5-1,0-1-9,-7 2-10,7 0-6,-7 0-4,-3 2 2,7 3 0,-4 1 0,1 1 0,-1 1 0,0 5-2,1 3 2,-1 3 4,-3 1-1,7 3 3,-4-1 2,7 2 3,0 0-4,3 0-2,3-3-1,0 3 3,0-2-2,0 4-4,6-2 1,3-1 9,4-5-2,3 1-7,3-6-2,0-2 0,3-4 0,0-7 0,6 0 0,-6 0-2,7-5 2,-2-3-6,-2-7 1,0-1 2,1-1-2,2-3 4,-9-1 2,0 3-2,0-3 1,-3 1 0,-7-1 0,1-1 0,-4 0-15,-6 1 11,0 1 0,0 1 3,-3-1-1,-4-1 1,-5 7 1,-1-3 0,1 2 0,-1 0 4,0 4-2,-2-2 3,-1 4 1,-3 1-1,0 5 1,0 3 7,0 0 1,0 0-5,1 7-4,-1 4 2,3 2 3,-2 0-1,2 2 3,0 5 1,0-1-1,4 3-4,2 6-3,1-2 0,-4 4-4,4 0 1,2-1-2,4-1 0,3 0 0,0-4-2,0-2 2,10-1 0,-1-4 0,4-3-3,6-4 6,-4-5-4,7-1-1,4-4 1,-4-4-5,0-3-4,2-8-1,1-2-1,1 1-12,-1-1-5,-3-2 1,0 1 4,-6-1 6,-4-3 10,4 1 7,-10-1 2,1 4 1,-4-3-1,-3 1-1,0-3 0,-3 7 0,-4-3 2,-2 1-2,0 3 0,-1 0 6,-3 2-4,-2 4 3,2 3-2,-3 2 2,1 4 1,-1 2-4,0 6 7,-3 3 7,3 0-8,1 2 0,-3 0-2,2 5-3,0 3-1,-3-1 2,6 6 4,4-3-5,0 6 2,5-3 4,1-5-5,3-1-4,0-3 0,10-2 6,-1 1-6,4-4 0,6-5-3,-4-5 3,4-2 0,3-8-6,0-5-1,3 0-9,-3-5-7,0-1 1,0-5 9,-9 2 7,-1 0 3,-2-4 3,-1 7 0,-6-3 0,-3-1 0,0 3 1,-3 3 3,-6 4-4,-4 4 0,-3 3 11,1 5-5,-4 1 1,0 1-3,-3 7-1,3 3-3,3 2 0,-2 2 14,5 2-4,1-4-4,-1 7 8,7 0-4,-4-1 2,7 5-1,3-3 2,0-3-2,3 1 6,4-4 3,5-1-3,1-1-10,3-1-6,-5-7 1,5 3-1,0-7-2,0-2 2,-1 1-1,1-10 0,-3-1 0,3-6-19,-4 1 4,-5-1-2,-4-3 7,-3 3 6,0-2 2,0-1-1,-7 3-1,-2 2 1,-4 2 1,1 6-1,-7 5 2,0 2-2,0 0 0,0 4 1,4 5 4,-1 2-4,4 0 1,-1-1 1,7 4 0,3-2 7,0 1 4,3-4 2,0-2-9,9 3-4,4-1 0,6-2 0,-1-1-75,4-4-135,-3-2-394</inkml:trace>
</inkml:ink>
</file>

<file path=customXml/item32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03.529"/>
    </inkml:context>
    <inkml:brush xml:id="br0">
      <inkml:brushProperty name="width" value="0.04667" units="cm"/>
      <inkml:brushProperty name="height" value="0.04667" units="cm"/>
      <inkml:brushProperty name="fitToCurve" value="1"/>
    </inkml:brush>
  </inkml:definitions>
  <inkml:trace contextRef="#ctx0" brushRef="#br0">2 93 349,'0'-1'0,"0"1"123,-2 0-38,2 0-16,0 2-19,0 5-19,0 1 8,2 4 5,-2 3-16,4 0-7,0 4-1,0-2-3,0-2 1,0-1 1,0-6-7,4 2 1,-4-3 5,4-3-6,-4-1-6,2-3 3,2-3 9,0-5 3,0-5-5,2-2-6,2-5-6,-2-1-4,0-3 0,2 3 0,-2-1 0,2-1-55,-2 1-37,0 1-72,0 2-57,0 3-198</inkml:trace>
</inkml:ink>
</file>

<file path=customXml/item32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06-11T09:17:32.025"/>
    </inkml:context>
    <inkml:brush xml:id="br0">
      <inkml:brushProperty name="width" value="0.06667" units="cm"/>
      <inkml:brushProperty name="height" value="0.06667" units="cm"/>
      <inkml:brushProperty name="fitToCurve" value="1"/>
    </inkml:brush>
  </inkml:definitions>
  <inkml:trace contextRef="#ctx0" brushRef="#br0">1 6 242,'-2'-1'0,"2"-1"190,0 2-95,0-2-21,0 2 10,0 0-16,0-1-20,0 1-15,0 0-12,0 3 11,4 0 8,1 3-6,-1 5-6,0 0-13,1 0-1,-1 1-2,3 1-3,2 1 0,-3 2-1,3 1-1,0 0-2,1 2-1,6-1-1,-4 0-2,1 0 0,2 1-2,1-1 2,-4 2 4,1-4-5,1 2 0,-3-2 2,0-1-2,-3-2 0,1-2 0,0-1 2,1-1-2,-3 0 3,-1-3-3,-1 1 2,-1-4-2,0 1 0,-2-1 0,1-3 2,-3 1-2,0-1-57,0 0-46,0 0-102,-7-1-148</inkml:trace>
</inkml:ink>
</file>

<file path=customXml/item3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06-10T09:16:47.573"/>
    </inkml:context>
    <inkml:brush xml:id="br0">
      <inkml:brushProperty name="width" value="0.06667" units="cm"/>
      <inkml:brushProperty name="height" value="0.06667" units="cm"/>
      <inkml:brushProperty name="fitToCurve" value="1"/>
    </inkml:brush>
  </inkml:definitions>
  <inkml:trace contextRef="#ctx0" brushRef="#br0">207 2 475,'-5'-2'0,"-3"1"100,1 1 17,-1 0-34,1 0-32,-3 0-7,3 3 0,-3 1 4,1 4 2,2 0-13,-4 0-10,2 0-8,2 4 6,-5 0 11,1 0 1,-2 2-8,2 0-5,-2 1 3,1 2-4,1 3 3,4-3 0,-1 1-10,6-2-10,-1-3 1,3 0 3,0-1-2,3-2-5,7-2-2,1-2 0,0-4-1,6-1 0,-2-1 0,2-2 0,2-2-31,-5-1-16,2-1-45,-1 2-14,-3-2 0,-1 3-44,-2 1-16,-1 0-96</inkml:trace>
</inkml:ink>
</file>

<file path=customXml/item33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12.318"/>
    </inkml:context>
    <inkml:brush xml:id="br0">
      <inkml:brushProperty name="width" value="0.04667" units="cm"/>
      <inkml:brushProperty name="height" value="0.04667" units="cm"/>
      <inkml:brushProperty name="fitToCurve" value="1"/>
    </inkml:brush>
  </inkml:definitions>
  <inkml:trace contextRef="#ctx0" brushRef="#br0">3 19 293,'3'-5'0,"0"1"80,-1-2 37,3 3-30,-5 2-7,2-1 11,0 2-21,-2 0-17,6 9 26,-4 5 27,-2 7-15,0 3-22,-2 6-31,-6 1-15,6 3-15,-3-1-6,0 1-1,2-6-1,3 0 0,-2-1-84,2-5-3,0-1-27,2-4-60,6-5-83,-3-2-128</inkml:trace>
</inkml:ink>
</file>

<file path=customXml/item33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03.515"/>
    </inkml:context>
    <inkml:brush xml:id="br0">
      <inkml:brushProperty name="width" value="0.04667" units="cm"/>
      <inkml:brushProperty name="height" value="0.04667" units="cm"/>
      <inkml:brushProperty name="fitToCurve" value="1"/>
    </inkml:brush>
  </inkml:definitions>
  <inkml:trace contextRef="#ctx0" brushRef="#br0">112-2 659,'0'-1'0,"0"1"152,2 2-76,-2 10 37,0 7-20,2 5-20,-2 7-19,0 5 6,-2 3-11,-6 2-13,0 2-13,-4 0-13,0-5-7,2-4-5,4-4-4,0-9-10,2-5-3,-2-4-11,2-6-3,2-3-14,0-3-33,0-1 14,-2-6-21,0-5-31,-2-3 26,0-5-9,2 1-81,2-3-16,-4-4 14</inkml:trace>
</inkml:ink>
</file>

<file path=customXml/item33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06-10T09:16:49.049"/>
    </inkml:context>
    <inkml:brush xml:id="br0">
      <inkml:brushProperty name="width" value="0.06667" units="cm"/>
      <inkml:brushProperty name="height" value="0.06667" units="cm"/>
      <inkml:brushProperty name="fitToCurve" value="1"/>
    </inkml:brush>
  </inkml:definitions>
  <inkml:trace contextRef="#ctx0" brushRef="#br0">0 112 765,'0'2'0,"0"1"46,2-1 56,0 2 1,2 0-50,0 0-39,1 0-7,3-1 1,-1-1 2,3-1-2,-1 0 3,0-1 5,3 0-3,-3-2 2,2-2-3,-2-3-11,1 0 8,-1 0-2,-1-1-4,-1 1-6,1-3 5,-5 4 2,3-4-6,0 0 1,-3-1-3,-1 2-8,0-3-10,-2 2-2,0 3 12,0 1 8,-4 0-1,-1 4-2,-3 1 3,-1 0 0,1 1 3,-1 0 2,0 0 0,3 3-1,-1 0 0,-1 2 9,1 0-4,-3 1 8,3 3 11,-3 1 9,3 2-9,-2 1 2,-1 3 1,3-1 0,1 0-5,1 2 9,1 1-5,4-3-15,0 2-6,2-5 1,3 0-4,5-1-4,3-2 2,0-2-1,4-7-6,-1 4-9,3-1-59,0-1-76,0 6 4,-1-6-43,-3-1-78,0-1-54</inkml:trace>
</inkml:ink>
</file>

<file path=customXml/item33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06-10T09:16:37.154"/>
    </inkml:context>
    <inkml:brush xml:id="br0">
      <inkml:brushProperty name="width" value="0.06667" units="cm"/>
      <inkml:brushProperty name="height" value="0.06667" units="cm"/>
      <inkml:brushProperty name="fitToCurve" value="1"/>
    </inkml:brush>
  </inkml:definitions>
  <inkml:trace contextRef="#ctx0" brushRef="#br0">8 0 687,'-4'2'0,"2"3"0,0 0 1,2 2 44,0 1-39,0 1-7,2 2 1,0 2 0,0-2-81,-2 3-86,2-1-101</inkml:trace>
</inkml:ink>
</file>

<file path=customXml/item33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06-11T09:50:40.769"/>
    </inkml:context>
    <inkml:brush xml:id="br0">
      <inkml:brushProperty name="width" value="0.04667" units="cm"/>
      <inkml:brushProperty name="height" value="0.04667" units="cm"/>
      <inkml:brushProperty name="fitToCurve" value="1"/>
    </inkml:brush>
  </inkml:definitions>
  <inkml:trace contextRef="#ctx0" brushRef="#br0">126 0 465,'-8'0'0,"-1"0"201,-1 2-119,-1 4-15,3 2-6,-6 5 2,6 1-23,-5-1-19,2 0 5,5 1-1,-2-1 1,3-4 8,5 3-12,0-5-7,0-3-6,0 0-2,5-4-6,3 0 2,0 0 0,9-8 1,-7-1-4,4-2 0,0 1 1,-1 2-1,-5 3 0,0 2 0,0 2-1,-5 1 1,3 0 0,-6 0-2,0 1 3,0 7-2,0 0-1,0 3 4,0 4-2,0 2 0,-3-1 0,0 3-2,-2 5-3,2 2 1,-2-1 4,-1 2 0,-2-1 0,0 1 0,0-3 0,0-2 0,0-1 0,-3-7 0,0-1 0,6-8 6,-1-2-4,1-3 1,2 0-1,-2-3-3,-1-4 2,1-2 0,2-1-2,-2 1 1,2-4 0,0 0 1,3 2-1,0 1 0,0 1-3,0-1-4,3 4-9,0 0-15,5 1-9,-3-2-21,3 3-27,3-3-16,0 1-44,0-2-116,2-2-32</inkml:trace>
</inkml:ink>
</file>

<file path=customXml/item33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06-11T09:19:24.632"/>
    </inkml:context>
    <inkml:brush xml:id="br0">
      <inkml:brushProperty name="width" value="0.06667" units="cm"/>
      <inkml:brushProperty name="height" value="0.06667" units="cm"/>
      <inkml:brushProperty name="fitToCurve" value="1"/>
    </inkml:brush>
  </inkml:definitions>
  <inkml:trace contextRef="#ctx0" brushRef="#br0">-3-1 470,'0'-2'0,"0"0"135,0 2-35,0 0-28,0 0-11,0 0-20,0 0-28,2 2 25,0 2 6,2 2-6,-2 3-2,0 4 7,0 4-7,0 6-5,-2 4-10,2 5-12,-1 4-8,2 0 0,-3 2-1,0-3 0,0-2 0,2-2-1,-2-6 1,2-5 0,-1-6-14,1-2-14,-2-6-37,2-3-32,-2-3-41,0 0-53,0-11-89</inkml:trace>
</inkml:ink>
</file>

<file path=customXml/item33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03.375"/>
    </inkml:context>
    <inkml:brush xml:id="br0">
      <inkml:brushProperty name="width" value="0.04667" units="cm"/>
      <inkml:brushProperty name="height" value="0.04667" units="cm"/>
      <inkml:brushProperty name="fitToCurve" value="1"/>
    </inkml:brush>
  </inkml:definitions>
  <inkml:trace contextRef="#ctx0" brushRef="#br0">181-1 699,'-12'0'0,"-3"0"119,-1 5-74,0 4 16,0 6 7,0 1-14,0 5-13,-2 2 3,0 0-14,4 2-1,0-2 7,6 0-3,8-5-17,0-5-13,8-2-3,6-5 0,2-4 0,2-2 1,6-6-1,0-3-22,0-5-1,0-3 1,-1 0 3,-5-4-1,0 2 1,-4-4 12,-2 5 7,-4 0 0,-6 3 1,0 5-1,-2 5 14,-6 2 13,0 3-10,-2 5-5,-2 3-4,0 3-1,2-1-9,0 4 2,4 4 0,-2-3 0,2 2 0,0 0 0,4 1-1,0-4-15,4 1-25,4-4-28,0-2-59,4-1-1,0-4-13,2-2-91,2-2-75</inkml:trace>
</inkml:ink>
</file>

<file path=customXml/item33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03.473"/>
    </inkml:context>
    <inkml:brush xml:id="br0">
      <inkml:brushProperty name="width" value="0.04667" units="cm"/>
      <inkml:brushProperty name="height" value="0.04667" units="cm"/>
      <inkml:brushProperty name="fitToCurve" value="1"/>
    </inkml:brush>
  </inkml:definitions>
  <inkml:trace contextRef="#ctx0" brushRef="#br0">80 30 582,'-6'0'0,"-2"0"173,0 2-71,0 5-12,-2 2-28,2 2-8,2 2-5,-4 3-14,4 1-3,0 0 0,2 2-8,4-3-7,0 2-11,4-5-5,2-2-1,4-3 0,0-3-1,4-4 1,2-1 1,0-3-1,-1-7 4,3-2-5,-2-3-7,0-2 2,-4 0-3,-2 0 5,-4 0 3,-2-2 0,-2 2 2,-2-2-1,-4 1 0,-2 4 0,-6 3 1,0 6-1,-2 4 0,-2 1 0,-2 6-4,3 2 3,-3 1 0,6 2 0,2-2-20,2 2-41,4-1-47,0 1-8,4-3-15,2 3-45,6-1-46,0-3-50</inkml:trace>
</inkml:ink>
</file>

<file path=customXml/item33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12.385"/>
    </inkml:context>
    <inkml:brush xml:id="br0">
      <inkml:brushProperty name="width" value="0.04667" units="cm"/>
      <inkml:brushProperty name="height" value="0.04667" units="cm"/>
      <inkml:brushProperty name="fitToCurve" value="1"/>
    </inkml:brush>
  </inkml:definitions>
  <inkml:trace contextRef="#ctx0" brushRef="#br0">13 5 385,'-2'-3'0,"2"2"171,-3 1-63,3 0-41,0 8-33,0 3 12,0 9-10,0 3-16,0 4-12,-3 0-5,3 0 0,0-2 2,-2-1-5,0-2 0,2-5 0,0-2 1,0-5-2,4-4-1,-1-1 4,4-5-2,0-5 0,5-8 0,0-5 0,0-2-7,3-4 6,-4 1 1,3-1 0,1-3-8,-3 3 1,0 0 4,0 5 3,-5 2 0,0 6-1,-2 3 1,2 6-38,-5 2-30,1 0-47,4 2-78,-3 4-19</inkml:trace>
</inkml:ink>
</file>

<file path=customXml/item33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06-10T09:17:54.226"/>
    </inkml:context>
    <inkml:brush xml:id="br0">
      <inkml:brushProperty name="width" value="0.06667" units="cm"/>
      <inkml:brushProperty name="height" value="0.06667" units="cm"/>
      <inkml:brushProperty name="fitToCurve" value="1"/>
    </inkml:brush>
  </inkml:definitions>
  <inkml:trace contextRef="#ctx0" brushRef="#br0">4 131 792,'-2'-17'0,"0"-2"-19,2 1 21,0 0 11,0 4 28,2 3-5,2 4-15,-2 2-12,3 1-7,-1 2 3,-2 2-4,4 0 7,-5 0-3,3 6 0,2 0 1,-4 3 11,2 5 0,-1-2-1,-3 3 8,2 2 1,-2-2 8,0 3 6,0-4-2,0 2-12,0-5-11,0-1-4,0-2-2,0-4-6,2-2-1,0-1-2,0-1-3,0-1-1,2-5 5,1-5 0,1-4 31,1 0-33,-1-3 0,2 0-4,-1 2-7,3-4-5,-1 1-8,0 1-26,-1 6 8,-2 4 29,-3 3 5,-3 5 7,0 0-3,0 0-18,0 3 20,0 4 8,2-1 29,-2 3-15,2 1-1,-2 0 0,0 0 3,2 1-4,-2 2-1,2 1 2,0-2 4,-2-1-6,2-1-9,2-1 3,-3-3 8,3-1-7,-2-2-6,2-1-1,0-1-1,1-1 0,-1 0 2,2-2 1,-1-3-2,5-2 0,-3-3-6,1-2-6,-1 1-15,3-3-10,-3 0-7,-1-1-3,0-1 8,1 1 7,-3 0 6,2 7 17,-4 1 9,-1 1 7,-1 3 9,0 1 1,0 2-4,0 0-7,0 0 4,0 0 0,0 0-6,0 0-11,0 2-10,2 4 13,-2 1 2,4 3 52,-2 1-30,0 3-2,0-1 6,2 1-5,-3 1 0,3-2 7,0-2-9,2-1-7,-3-3-7,3-1 1,2-2-1,-3-2-3,5-1 2,-1-1 2,1 0-5,3-6 1,0-1-1,0-2 2,0-2-3,1-3-2,1 2-8,-4-2 0,-2-1-3,1 0 0,-5 1 1,1 3-5,-2 1 7,-4 3 12,0 5 4,2 2 8,-2 0 7,0 0-7,0 1-13,-2 1-2,-2 4 0,0 1-2,1 4 3,1 2-2,0 2-3,2-2 2,0 3 0,0-3 0,4 1 3,-1 0-2,1-4-5,2-3-10,-1 0-20,1-4-56,2 0-36,-3-3-24,5 0-36,1-7-32,0-4-102</inkml:trace>
</inkml:ink>
</file>

<file path=customXml/item3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06-11T09:19:34.655"/>
    </inkml:context>
    <inkml:brush xml:id="br0">
      <inkml:brushProperty name="width" value="0.06667" units="cm"/>
      <inkml:brushProperty name="height" value="0.06667" units="cm"/>
      <inkml:brushProperty name="fitToCurve" value="1"/>
    </inkml:brush>
  </inkml:definitions>
  <inkml:trace contextRef="#ctx0" brushRef="#br0">0 189 393,'2'-13'0,"5"-3"134,-1-2-11,3 0-50,2 0-23,-1 0-12,3 3-20,0 1 7,-2 2 16,-2 5 9,-5 3 2,-2 2 2,0 2-18,3 7-7,-3 2 5,-2 4-10,0 3-10,0 1 4,-2 0 1,-3 1-3,3-3-2,2 0-5,0-3-6,0-6 4,0-2 5,0-2-3,0-2-9,0 0 0,7-5 9,-1-2-5,5-5-3,0-2 0,2-2-1,5-2 0,-3-1-70,2-3-4,0 4 17,-2 0 16,-2 4 14,0 2 22,-4 6 4,-5 2-1,-2 4 4,-2 3-4,0 4 4,0 4 24,0-1-10,-2 2-2,2 4-8,-2 1-1,0-1 4,2 1 1,-2 0 2,2 1-2,0-1-8,0-3-4,0-4-1,0 0 4,2-2-2,2-4-59,0-3-14,1-1-53,1-5-83,3-4-61,-3-5-33</inkml:trace>
</inkml:ink>
</file>

<file path=customXml/item34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06-11T09:17:49.533"/>
    </inkml:context>
    <inkml:brush xml:id="br0">
      <inkml:brushProperty name="width" value="0.06667" units="cm"/>
      <inkml:brushProperty name="height" value="0.06667" units="cm"/>
      <inkml:brushProperty name="fitToCurve" value="1"/>
    </inkml:brush>
  </inkml:definitions>
  <inkml:trace contextRef="#ctx0" brushRef="#br0">219 241 474,'0'-7'0,"0"0"39,4-5 25,-4-1 2,2 2-4,-2-5-23,2 0-6,-2 0 3,0-4-6,0 2-10,-4 2-7,-2 0-5,1-2-5,-3 4-1,1 1 4,-1 3 16,-1 2 9,0 3-15,-2 1-3,2 3 1,1 1 2,-3 4 10,4 7 6,-1 5-13,-1 3-8,3 8-2,-3-2 0,5 5 3,-1 1 4,1 2 3,4 1-4,-2-1-3,2-1-7,-2 1-3,2-5-2,0-1 0,0-5 0,0-4 0,0-3 0,2-3 0,0-5-10,-2-3-5,2-3-13,-2 0-15,2-1 0,-2 0 10,0-3 0,-4-5-11,-5 0 7,3 1 2,-1-2 3,1-2-1,-3-1 3,0-1 13,0 1 12,3 0 5,4 2 0,-3 2 0,1-2 7,2 2 1,0 2 11,-1-1 9,3 4 3,0-1 4,-2-1 2,2 1-10,0 1-2,0 1-1,7-1-1,-3 1 0,3-2 3,-1 3-5,3 0-2,2-1 0,2 1-10,2-1-6,-2-1 0,9 2-2,-3-2-2,-1 1-1,4-1-14,-3-1-54,1 1-83,-1-3-32,-2 1-100</inkml:trace>
</inkml:ink>
</file>

<file path=customXml/item34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03.319"/>
    </inkml:context>
    <inkml:brush xml:id="br0">
      <inkml:brushProperty name="width" value="0.04667" units="cm"/>
      <inkml:brushProperty name="height" value="0.04667" units="cm"/>
      <inkml:brushProperty name="fitToCurve" value="1"/>
    </inkml:brush>
  </inkml:definitions>
  <inkml:trace contextRef="#ctx0" brushRef="#br0">66 70 662,'0'-6'0,"0"1"174,0-2-121,8 0 19,1 0 19,7 0-22,0 0-12,2-1-9,6 2-17,-2 1-16,0 2-9,0 1-3,-4 2-2,-2 1 1,-2 8-1,-8 1-2,-4 2 1,-6 2 0,-8 6 5,-8 4-3,-8 1-1,-6 0 0,-2 1-1,2-4 0,6 2 0,5-5 0,3-2 0,4-1 0,2-4 0,8-2-1,2-4 1,4 0-5,4-2 4,4 0 0,6 1 1,2-5 0,4 0 1,3-3-1,3 0-27,0-2-29,-4 0-36,-2-1-19,0 2-27,0 1-48,-6-1-61,0-1-35</inkml:trace>
</inkml:ink>
</file>

<file path=customXml/item34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03.333"/>
    </inkml:context>
    <inkml:brush xml:id="br0">
      <inkml:brushProperty name="width" value="0.04667" units="cm"/>
      <inkml:brushProperty name="height" value="0.04667" units="cm"/>
      <inkml:brushProperty name="fitToCurve" value="1"/>
    </inkml:brush>
  </inkml:definitions>
  <inkml:trace contextRef="#ctx0" brushRef="#br0">10-1 322,'-4'0'0,"2"3"196,0 0-137,0 2-1,2 0 2,0 2-9,2 2 9,4 3 5,2-1-14,2 0-9,2 1 3,0-1-18,0-2-8,2 0-13,-4-2-4,0-2 0,1-3-1,-1-2 5,0 0-2,0-3 3,-2-3 0,2-5 0,0 1-4,0-1-2,0-3-1,-4 2 0,2-1 0,-2 3-25,-3 2-42,1 3-23,2 0-54,-4 2-175</inkml:trace>
</inkml:ink>
</file>

<file path=customXml/item34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03.540"/>
    </inkml:context>
    <inkml:brush xml:id="br0">
      <inkml:brushProperty name="width" value="0.04667" units="cm"/>
      <inkml:brushProperty name="height" value="0.04667" units="cm"/>
      <inkml:brushProperty name="fitToCurve" value="1"/>
    </inkml:brush>
  </inkml:definitions>
  <inkml:trace contextRef="#ctx0" brushRef="#br0">56 132 621,'0'0'0,"0"1"117,0 1-50,4 2-4,-2-1-15,4-1-19,0 2 5,2-1 6,2-1-11,0-1-4,0-1 2,2-1-8,4-4-6,0-2-4,-2-1-2,4-4-5,-4 1 1,-2-2-2,2 3 1,-6 1-1,-1-1 0,-3 1 2,-2 1-2,-2 1 2,0-2 0,-2 2-2,-2 0 1,-2 0 0,1 2-2,-5 1 0,2 1 0,-4 2 0,0 1 0,0 0 0,-6 6 3,4 0 1,0 2 4,-2 2 12,2 1 5,0 1-3,0 5 8,-2-2-11,4 6-6,-2-2 5,4 4-3,2 1-3,0-3-4,4 0-3,2-4-2,2-1-2,0-3 0,8-3-1,0-2 0,6-2 0,2-2 0,2-3-11,2-1-16,0-2-12,0-4-19,0 1-3,0-1-17,0-1-45,0 1 10,-2-2-4,-4-1-24,-3-2-24,3 3-53</inkml:trace>
</inkml:ink>
</file>

<file path=customXml/item34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06-11T09:50:49.279"/>
    </inkml:context>
    <inkml:brush xml:id="br0">
      <inkml:brushProperty name="width" value="0.04667" units="cm"/>
      <inkml:brushProperty name="height" value="0.04667" units="cm"/>
      <inkml:brushProperty name="fitToCurve" value="1"/>
    </inkml:brush>
  </inkml:definitions>
  <inkml:trace contextRef="#ctx0" brushRef="#br0">-1-1 477,'0'0'0,"0"0"170,0-1-115,0 1-4,3 0 39,3 3-16,2 2-15,-3-1-13,6 3-29,0 1-13,-3-2-2,5 4-1,1-2-1,-1-2 0,1 2-34,-3-3-10,2 0-17,-2-2 1,3 2-9,-3-2-47,2 2-47,-2-4-50</inkml:trace>
</inkml:ink>
</file>

<file path=customXml/item34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06-11T09:19:36.756"/>
    </inkml:context>
    <inkml:brush xml:id="br0">
      <inkml:brushProperty name="width" value="0.06667" units="cm"/>
      <inkml:brushProperty name="height" value="0.06667" units="cm"/>
      <inkml:brushProperty name="fitToCurve" value="1"/>
    </inkml:brush>
  </inkml:definitions>
  <inkml:trace contextRef="#ctx0" brushRef="#br0">0 138 317,'2'-8'0,"2"-4"214,-2-2-110,3 2-3,1-5-11,1 4-2,-1-1-8,3 1-23,-1 4-10,3 2 11,-2 2-14,-5 0-3,3 3-1,-1 0-15,1 2-9,-3 6 0,0 2 1,-1 6-7,-1 3-5,-2-1-2,-5 4 0,1-3-4,0 2 2,-3-4 0,5 2-1,-2-3 0,4-6-1,0-1 1,0-5 0,2-2-12,4-3 4,3-6 6,4-4-3,2-4-6,-1-1-5,3-3-3,2 3-7,5-6 3,-2 6 8,-3 0 6,-2 6 5,-4 3 6,-4 4-4,-3 4 2,-1 1 3,-1 6 13,-4 4 9,0 3-10,0 1-4,0 1-1,0 3-8,-2-1-3,0-3 2,2 4 0,0-2-1,0-1-83,0-1-30,2-5-89,0-1-45,2-5-162</inkml:trace>
</inkml:ink>
</file>

<file path=customXml/item34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03.386"/>
    </inkml:context>
    <inkml:brush xml:id="br0">
      <inkml:brushProperty name="width" value="0.04667" units="cm"/>
      <inkml:brushProperty name="height" value="0.04667" units="cm"/>
      <inkml:brushProperty name="fitToCurve" value="1"/>
    </inkml:brush>
  </inkml:definitions>
  <inkml:trace contextRef="#ctx0" brushRef="#br0">117-2 795,'-2'0'0,"0"0"178,-1 5-86,-3 2-7,4 5-10,-4 2-16,-2 1-32,0 3-17,-2 1-7,1 3-2,1-2-1,-6 2 0,4-1 0,0-4-101,2-2-36,4-1-64,0-5-137,0-3-165</inkml:trace>
</inkml:ink>
</file>

<file path=customXml/item34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06-10T09:15:35.123"/>
    </inkml:context>
    <inkml:brush xml:id="br0">
      <inkml:brushProperty name="width" value="0.06667" units="cm"/>
      <inkml:brushProperty name="height" value="0.06667" units="cm"/>
      <inkml:brushProperty name="fitToCurve" value="1"/>
    </inkml:brush>
  </inkml:definitions>
  <inkml:trace contextRef="#ctx0" brushRef="#br0">8 0 934,'-2'7'0,"0"2"-10,2 3 45,-2 3-2,0 3-7,2 1-2,0 2 3,0 2 6,2 5-2,0 2-10,-2 0-9,0 2-8,0-2 0,0 2 0,0-2-3,2-2-2,0-3-1,1-4-12,1-6 12,2-1-69,1-6-18,1-4-19,-1-4-58,2 0 36,-1-2 8,1-3-289</inkml:trace>
</inkml:ink>
</file>

<file path=customXml/item34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12.396"/>
    </inkml:context>
    <inkml:brush xml:id="br0">
      <inkml:brushProperty name="width" value="0.04667" units="cm"/>
      <inkml:brushProperty name="height" value="0.04667" units="cm"/>
      <inkml:brushProperty name="fitToCurve" value="1"/>
    </inkml:brush>
  </inkml:definitions>
  <inkml:trace contextRef="#ctx0" brushRef="#br0">16 21 515,'0'-5'0,"0"2"201,0-1-71,2 1-49,5 0-20,-2 2 0,4 1-21,-1 0-4,3 0 5,-2 0-8,3 0-4,-3 0 0,1 1-13,-2 4-9,-4 0-3,-2 3 0,-2-1 2,0 2-3,-6 5 1,-6 0 1,-3 3-4,1 0-2,0 0 1,-2-5 0,1 3 1,5-6-1,4-3-1,1 1 1,5-6 0,0 2-3,0 0 3,0-3 0,7 0 0,0 0 0,2-3 3,4-1-5,-1 3 2,2-1 0,0-1 2,-1 0-2,-1 3-21,-2-2-74,-3 2-47,-2 0-103,-5 0-320</inkml:trace>
</inkml:ink>
</file>

<file path=customXml/item34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06-10T09:17:25.641"/>
    </inkml:context>
    <inkml:brush xml:id="br0">
      <inkml:brushProperty name="width" value="0.06667" units="cm"/>
      <inkml:brushProperty name="height" value="0.06667" units="cm"/>
      <inkml:brushProperty name="fitToCurve" value="1"/>
    </inkml:brush>
  </inkml:definitions>
  <inkml:trace contextRef="#ctx0" brushRef="#br0">113 34 614,'4'-14'0,"-2"4"78,-1 5 0,3 0 9,-4 5-3,2 6-9,-2 6 20,0 7 8,-4 8-30,-3 4-41,-3 6-17,1 2-10,-2 1 2,1 0-4,-1-3-4,2-3-1,-1-3-2,5-7-21,-1-6-30,2-5 1,4-7-2,0-3-14,0-3 1,2-5 6,0-6-40,-2-1 6,0-5 15,0-1 7,0-2-16,0 0 2,-2-2 33,-2 3-6,0-1 13,1 0 61,1 7 48,0 2-7,-4 4 28,3 5 12,-1 1 0,2 0-14,0 1-25,2 0-2,0 0-13,8 1 27,3 0 0,0 1-15,8-2-13,2 3-15,1-2-9,6 0-5,1-1-5,3 0-4,1 0 0,-1 0 3,-4 0-6,0-1-2,-3 1-12,-3 1-10,-7 3 14,-5 1 8,-5 0 5,-5 4 0,-3 2-1,-5 1 15,-1-2 7,-3 4-1,-1-3-4,4 1-9,1-2-6,1-1 0,1-2 8,6-1 11,0-1 8,8-1 4,3-4-6,0 0-1,8-5-6,0-5-8,1-2-9,-1-1 0,0 0 0,-2-2 2,0 0 1,-4 0 3,-3-1 3,-3 0 2,-5-3-2,-2 1-1,-6 2 0,-3 6-2,-6 1-2,-2 8-2,-8 1-5,-1 4-5,-2 8-22,-2 2-60,2 6-120,-3 2-92,1 1-242</inkml:trace>
</inkml:ink>
</file>

<file path=customXml/item3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12.293"/>
    </inkml:context>
    <inkml:brush xml:id="br0">
      <inkml:brushProperty name="width" value="0.04667" units="cm"/>
      <inkml:brushProperty name="height" value="0.04667" units="cm"/>
      <inkml:brushProperty name="fitToCurve" value="1"/>
    </inkml:brush>
  </inkml:definitions>
  <inkml:trace contextRef="#ctx0" brushRef="#br0">207 3 477,'-9'-3'0,"-1"3"138,-2 0-80,-2 5-22,-1 4 13,-1 4 9,-1 2-6,-1 6-21,-1 1-19,0 1 5,2 1 5,3-1-14,1-1-5,6 0 1,2-1-2,3-3-1,2-6 1,2-8-4,8 0-1,2-4 6,5-3 0,0-5-6,2-4-14,0-6 8,-3 3-11,6-1 0,-6-2 2,-1 2 15,-4 1 1,-3 3 4,-4 4 0,-1 2-1,-3-2-1,0 5 0,-3-1 7,1 4 2,0 0-7,-3 0-1,2 4 6,1 3 2,-3-2 0,3 1-1,0 0-5,2 2-1,0 0-2,-3 1 0,3 0 0,0 4 3,0 0-3,-2 2 0,2-5 0,0-2-90,0-2 2,0-2-16,2 1-50,1-4-43,1-1 24</inkml:trace>
</inkml:ink>
</file>

<file path=customXml/item35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06-10T09:14:12.923"/>
    </inkml:context>
    <inkml:brush xml:id="br0">
      <inkml:brushProperty name="width" value="0.06667" units="cm"/>
      <inkml:brushProperty name="height" value="0.06667" units="cm"/>
      <inkml:brushProperty name="fitToCurve" value="1"/>
    </inkml:brush>
  </inkml:definitions>
  <inkml:trace contextRef="#ctx0" brushRef="#br0">0 74 714,'0'-4'0,"0"1"99,2-2-47,3 0-1,3 1 27,3-1 3,0 1-21,4-3-31,2 1-13,2 0-7,0 0-5,2 1-4,-3 0 0,-1 0 0,0 2 0,-2 1-19,-3 2-26,-5 0-28,-1 0-50,-4 4-14,-2 3-14,-4 3-114,-5 0-59</inkml:trace>
</inkml:ink>
</file>

<file path=customXml/item35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06-11T09:17:55.054"/>
    </inkml:context>
    <inkml:brush xml:id="br0">
      <inkml:brushProperty name="width" value="0.06667" units="cm"/>
      <inkml:brushProperty name="height" value="0.06667" units="cm"/>
      <inkml:brushProperty name="fitToCurve" value="1"/>
    </inkml:brush>
  </inkml:definitions>
  <inkml:trace contextRef="#ctx0" brushRef="#br0">61 13 452,'-2'-3'0,"-2"3"149,1-1-60,3 1-19,-2 0 19,2-1-21,0 1-26,0 0-10,0 0-16,2 0-3,5-3 9,-1 2-1,6-1-7,-4 1-9,1 1-4,0 0 2,2 0-3,-3 0 0,-1 0-2,-1 1 2,-4 2 0,5 2-2,-5 3-7,0 1 5,0-1 1,1 1 3,-3 0 0,0 1 0,0 2-1,-5 0 2,3 3-1,0 0 0,0 3-1,0 1 1,-3-3 1,5 2-1,-2-3 0,0 1 16,2-2-12,0 0-1,0 0-1,0-4-2,0 3 0,0 0 0,0-3 3,0-1-4,0 0 1,0-2 0,0 1 4,-2-1-4,0-4 0,-3 4 5,3-1-2,0 0 3,-2-2 3,2-2 3,-3 0-5,3-2-1,-2 1 9,0 2 0,-3-3-3,0 1-2,-2-1-4,0 0-2,-1 0-3,-1 0 0,0 0-1,0 0 0,3 0-35,1 0-33,3 0-59,-1 0-41,5 2-86,0-2-251</inkml:trace>
</inkml:ink>
</file>

<file path=customXml/item35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03.551"/>
    </inkml:context>
    <inkml:brush xml:id="br0">
      <inkml:brushProperty name="width" value="0.04667" units="cm"/>
      <inkml:brushProperty name="height" value="0.04667" units="cm"/>
      <inkml:brushProperty name="fitToCurve" value="1"/>
    </inkml:brush>
  </inkml:definitions>
  <inkml:trace contextRef="#ctx0" brushRef="#br0">174 207 479,'-8'-8'0,"-2"2"112,2 1-47,-2 3 10,-3 0-5,3 2-19,0 0-9,-1 4 0,-1 8 7,-2 3 12,-2 4-12,1 2-12,1 2-13,2-1-9,4-1-2,6-1 2,2-2-6,2-6-1,6 0 2,6-6 1,2-1-1,5-5-2,3-4-1,-3-3-6,1-6-1,2 2 0,-3-7 2,1-1-3,-2-3-5,-1-2-3,-3 1-6,-2-5 4,0 0-3,-4-4-10,-4-2-5,-2-1-14,0 3 6,-4 5 30,0 7 7,-8 8 0,0 7 52,-4 6-24,0-1 2,0 8-10,-2 2-1,3 6-2,3-1 22,0 4-17,4 0-7,2 4-1,0 2 1,2-1 7,0 3-4,4 1-4,2-1-5,2 0-4,1 0-4,1 0 2,0-4-3,0-1 0,0-1-56,0-2-26,-2 0-52,-2-2-95,-4 0-32,-2-3-160</inkml:trace>
</inkml:ink>
</file>

<file path=customXml/item35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06-10T09:16:19.726"/>
    </inkml:context>
    <inkml:brush xml:id="br0">
      <inkml:brushProperty name="width" value="0.06667" units="cm"/>
      <inkml:brushProperty name="height" value="0.06667" units="cm"/>
      <inkml:brushProperty name="fitToCurve" value="1"/>
    </inkml:brush>
  </inkml:definitions>
  <inkml:trace contextRef="#ctx0" brushRef="#br0">241 46 366,'5'-10'0,"-3"3"138,-2 1-48,2 1-11,-2 1-18,0-1-12,-4 2-4,-3-1-16,-2 3-2,-1 1 8,-1 0-9,0 0-7,-5 4 2,1 2-5,-2 1 2,2 4 15,-2 4 4,2 5-6,-2 1-10,0 3-5,0 5-2,2 1 2,0 3-3,4 1 1,2 0-9,7-3-1,2-1-3,2-4 0,7-6 0,6-3-1,0-7 0,4 0 4,1-5-5,-1-5 1,1 0 0,-2-6 4,1-3-6,-1 0 1,-5-3 1,0 1-5,-6 0 6,-5-1 2,-2 4-2,-4-1 0,-3 1 2,-7 1-2,1 0-2,-2 1 0,-2 3 1,2 3 0,-1 0 0,-1 0-3,2 2 3,4 2 0,0 0-2,4 1 3,1-2-1,2 1 0,4 0-3,0-2 3,6 1-9,3-2 10,2-1-1,1 0 0,3 0 2,3-2-2,-2-2 4,5-2-3,-3 1-2,-1-1 1,-2 4 0,-1-2 9,-3 4-2,-3 0 10,-5 3-3,1 3-7,-4 2 4,0 1 0,-4-1-3,3 1-7,-3-2 2,0 3-2,2-2 1,0 0-4,2-1-1,0-2-14,0-2-45,4-1-75,2-1-54,1-1-51,-1-4-155</inkml:trace>
</inkml:ink>
</file>

<file path=customXml/item35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06-11T09:50:54.958"/>
    </inkml:context>
    <inkml:brush xml:id="br0">
      <inkml:brushProperty name="width" value="0.04667" units="cm"/>
      <inkml:brushProperty name="height" value="0.04667" units="cm"/>
      <inkml:brushProperty name="fitToCurve" value="1"/>
    </inkml:brush>
  </inkml:definitions>
  <inkml:trace contextRef="#ctx0" brushRef="#br0">148-2 497,'-8'-1'0,"-3"1"241,0 0-173,3 6 26,-6 4-27,6 4-12,-5 3-5,-1 3-20,3 0-8,-5 3 6,2-1 3,6 3-7,3-2 6,-1-1 0,4-1-11,2-5-9,0-4-2,2-4-5,9-6-2,0-2 1,3 0 1,5-5-4,0-4-9,5-4-13,-2 0-26,-3 2-5,0-2-2,-6 1-9,1 0 17,-1 4 8,-5 0-13,-2 4 2,-4-3-1,-2 4 9,0 1 13,0 2 20,0 0 1,-2 0 2,-4 2 6,1 4 1,-1 2 0,4 0-43,-1 0-45,0 5-35,3-2-21,0 2 24,0 0 49,0 0 19,0 2 40,0-3 15,3-3 28,0-2 66,2-3 0,-2-2-10,2-2 17,3 0-22,0-6-17,6-2-6,0-2-18,-1-4-27,3 3-11,-2-4-3,-1 1 0,4-4 0,-4-1 0,1 5 0,-3-2-7,-1 3 4,-1 5 5,-7 5-2,1 0 0,0 3 44,-3 0-23,0 0-11,0 0 29,2 5 11,-2-1-8,0 8-2,0-3-13,0 2-7,3 2 5,-3 0 7,0 1-2,0 0-4,0-1 0,-3-2 1,3 2 0,0 0-10,0-5-7,3 1-7,0-2-1,-3-2-2,5-4 0,-5-1 0,8 0-5,-2-9 1,2-1-3,5 0-6,-2-1-9,3 0-12,-3 0-3,2 0-6,-2 0-17,0-4 14,2 6 7,-2-1 8,0 2 18,-6 3 7,-2 2 4,0-2 4,-1 5 26,-2 0 6,3 2-2,0 1-10,-3 0-7,0 2-2,3 0-2,-3 5 11,0 1 4,0 0 1,0 5 1,0-2-1,-3 2-4,0 2-13,0-2-6,1-4 0,-4 1 1,4-7-3,2-2 0,0-1-2,0-3 0,2 0 0,6-7 3,1-1-3,4-3 0,-2-3-22,3 1 8,2 2-5,-5-5-10,5 3 7,0 2 3,-2 0-1,-1 1 7,-5 3-3,0 5 4,-2-1 11,-3 3 1,-1 1 0,1 4 0,-3 5 35,3-4 3,-3 4 1,0-1 1,0-1-3,2 5-10,-2-2-12,0 0-9,3 2-4,-3-2-2,5 0 0,-2-1-94,3-2-41,2 0-169,-6-7-257</inkml:trace>
</inkml:ink>
</file>

<file path=customXml/item35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06-11T09:19:46.418"/>
    </inkml:context>
    <inkml:brush xml:id="br0">
      <inkml:brushProperty name="width" value="0.06667" units="cm"/>
      <inkml:brushProperty name="height" value="0.06667" units="cm"/>
      <inkml:brushProperty name="fitToCurve" value="1"/>
    </inkml:brush>
  </inkml:definitions>
  <inkml:trace contextRef="#ctx0" brushRef="#br0">150 1067 80,'-5'-2'0,"-1"-2"54,1 1 10,1 0 26,-2-2 29,1 0 28,-1-2-51,2 2-35,-3-1-4,3-6-14,-3 1 1,1 1 3,-1-3-15,1-1 7,-1 1-3,1-2-10,-1-1 14,1 3-4,-1-2-14,5 0-10,-5 0-8,3-1-1,-3-2-5,3-1 2,4-1 0,-2-2 0,0 0-1,-3-1 1,3 1 1,0 0-1,0 0 0,0 3 0,0-2 0,2 3 0,0-1 0,0 1 0,4 0-1,0 1 0,3 1 1,-1-2 0,3 2-1,0 2 1,2 1-2,0 1 2,-3 0 0,5 1 0,-2 3 8,0-4-1,2 1 3,2-1 0,0 2-3,2 2-4,1-2 1,-1 2-4,4 2 0,-1-3 9,3 2-3,1 0 1,0-1 1,0 3 14,2-2-11,-2 2-8,-2 1 11,4-2-1,-1 3-3,6 3-3,-3-4 7,2 1-1,1-2-3,-1-1-2,0 2-1,3-1 1,-1 2 0,-4-2-4,2 1-3,-2 3-1,0-2 0,1 2 1,-5 1-1,2 0 0,-3 0 0,1 0 0,-2 1 1,-1-1-1,3 0 0,-3 0 1,3-1-1,2 0 0,-2-3 2,2 1-4,0 3 4,-2 0-2,0-1 0,-3-1 0,3 2-2,-3 0 4,-1 0 0,-1 0-2,3 1 0,4-1 22,9 0 14,8-3 47,7-1-57,4 2-25,2-4-2,3 3 1,-1-3 1,5 2-2,2-2-8,0 1 3,-1-2 3,-1-4 2,-2 2 0,0 0 1,-3 3 0,-2-1 0,-2 3-1,-2-2 1,-2 3 1,-1-2-1,1 1 0,0-1 1,0 3-2,-2-2 1,1-1 1,-2 3-2,-1-2 0,-1 0 2,-1 3 0,-4-1-1,1 0-1,0 0 1,-2 0 0,0-1 0,2-1 0,0 4 0,0-2 2,0-1-2,-1-1-1,-1 1 1,0 1 0,-5 0-1,3 2 1,-3 0 1,1-2-1,0 2 0,-1 0 0,-1 3 0,1-3-1,1 0 1,-1 0 2,3 0-3,0 0 1,2 0 0,-2-1 1,2-1-1,0 2 0,-1-4 0,3 1 0,1 3-1,-1-2 1,-2 2 0,4-2 0,-2 1 0,2 1 0,1 0 0,-3-3 0,-2 0 0,-3 1 0,3 0 0,-2-1 1,2-1-1,0 2 0,-2 0 0,-2 2 0,-1-1 2,-4 1-3,2 0 0,-1 0 2,-1 0-2,-1 0 1,3 0 1,-2 0-1,0 0 0,3 0-1,-1 0 1,-2 0 2,1 0-3,-3 0 0,3 0 1,-3-1 1,-5 1-2,5 0 2,-2 1 0,-2 2-1,0 1-2,-1 1 4,-3-1-4,2 2 1,0 0 2,-1 0 0,3 0-2,-2 0 0,-3 0 2,0 3-1,-1-2-1,1 3 2,-4 1 0,2 1-2,-4 1 0,-2-2 2,0 2 0,-4 0-1,3 3 0,1 0 2,0-1-3,0 3 2,0-3-1,0 3 0,2 0 0,0-2-1,-2-2 2,1 1 0,-1-2-1,0 1-1,0-1 1,0 0 1,-3 1-1,1 0 0,-3-1 12,3 2-8,-1 2 5,1-2-1,-2 5-6,1-4 1,1 4-1,2-3-3,-3 1 0,-1-1 0,2-1 2,-5 1 2,-2-2-2,5 2 9,-7 1 1,0 1-1,0 0 1,-5 3-2,1-2-6,0 1-4,-3 0 2,3 1 1,-3 2-3,1-1 1,-3 2 0,0-1 2,3-2-3,-3 2 1,1-4 0,1 0 4,1 0 2,1-1 4,3-3 2,-2 0-4,4 0-4,-2-3 2,2 2-4,-2 1-4,2-2 4,-3 0 1,-1 2-5,2 0 3,-2 1 1,-3 1-3,3-2 1,-3 1 0,3-1 0,-4-1 2,3 1-3,-3-3 1,-1-3 0,0 3 1,1 0-2,-1 0 2,3 0 1,-5-4-2,2 0 0,-2-2 2,-2 0-4,2-1 2,-4 1 2,-2 2-2,-1-3 0,-3 1-1,-1 1 1,-2-2 0,-1 1 0,-6 1-2,1-4 2,-4 1-8,-1 1 4,-2-2 4,0-2 0,-2 1-5,-4-2 7,2 2-2,-2-2 0,1 0-2,1-1 2,-2 0 1,2 3-2,-2 1 2,-3-2-1,3 2 0,-2 0 0,-3-2-1,3 1 1,-3 0 0,5-1-1,-3 1 2,-1-2 0,-1 0-1,-1 2-1,3-1 2,-2-2-2,5 3 0,0 0 2,-2-2 0,4 4-1,-3-4-1,1-1 1,0 2 1,2-1-1,0 0-1,-2 3 2,3-1-2,-1-2-1,0 1 4,2 1-1,-4 0-1,0 1 0,-3 2 0,1-3 0,1 4-2,-1-2 3,2 0 0,0 0-1,2-1-1,-1-1 1,1-1 1,-2 0-1,4-2 0,-4 2 1,2-1-2,2 1-1,-3-1 4,-1 2 0,3 2-2,-3-1-1,-1 2 2,5-3-2,-4 1 1,5 1 1,-1-5-2,-3 2 0,3 0 1,0 0 0,-2-2 1,0 1-1,3-1-1,-4 2 1,3 0 0,2-1-1,-1 0 1,-1-1 2,2 2-2,0-1-1,0-1 3,0 1-4,1 0 2,-3-1 2,2 0-3,-2 2 0,0-2 1,0 0 0,0 1 1,2-1-1,-1 0-1,-1 0 1,2 0 0,3-3-1,-6-2 1,3 1 0,1 1 0,-5-1 0,6 2 1,3-1-2,-3 1 0,3 2 2,-1 0-1,1 0 0,-1 0 0,-1 2 0,4-1 0,-3 1 0,3 0 0,-3-2 1,3 0-2,-1 0 0,3 0 1,0-2 2,0-1-2,3-1 0,-1 0 1,2 0-2,-5-2 1,5 2 1,1 2-1,-3 0 0,-2 1-2,0 1 2,-2 0 0,-3 0-1,5 0 1,-5 0 0,1 0 0,1-1-2,-1 1 3,4 0-1,0 0-1,2-2 2,-2 1 1,2-1-3,0 0 0,2 1 1,2-2 0,1 0 1,1 0-1,1 0 0,4-2 1,0 3-1,-2-3 0,1 1 0,4-1 0,-1 1-1,2-1 2,0-1 0,2 2-1,1-2-1,1 3 2,-2-2-2,3-1 0,-1-1 2,1-1-2,1-1 0,1 0 2,0-3-1,-1 1 0,3-2 0,0 0-1,2-2 1,0-3 0,0-5-2,0 0 4,0-5-2,2-2 0,0 0-1,3-5 2,1 0-2,3-1-54,2 2 15,-2 2-14,-1 4-4,1 5-38,-2 1-143,-3 6-112</inkml:trace>
</inkml:ink>
</file>

<file path=customXml/item35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03.397"/>
    </inkml:context>
    <inkml:brush xml:id="br0">
      <inkml:brushProperty name="width" value="0.04667" units="cm"/>
      <inkml:brushProperty name="height" value="0.04667" units="cm"/>
      <inkml:brushProperty name="fitToCurve" value="1"/>
    </inkml:brush>
  </inkml:definitions>
  <inkml:trace contextRef="#ctx0" brushRef="#br0">99 222 711,'-12'0'0,"0"6"67,0 2-25,-2 1-2,2 1-5,0 2 8,2 1-7,4-1 2,2 2-7,0-1-15,4-1-13,0-2-3,8-3 0,2-3 1,4-3-1,2-2 3,2-5-1,4-5-1,0-5-2,0-1-28,0-2-1,-2-4-6,0 1-10,-3 0-3,-3-4 10,-2 4 18,-2-4-7,-6-5 13,0 0 1,-2 2 3,-2 4 14,-4 9 21,-8 7 58,2 7-14,-4 2-9,0 6-2,-1 3-16,-1 3-5,4 2 0,2 4-16,2 2-3,4 4 4,2 2 2,-2 2-2,4 3-17,6-1-4,4 3 0,0-2 0,2-2-123,4 0-124,5-9-75,3-1-178</inkml:trace>
</inkml:ink>
</file>

<file path=customXml/item35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12.309"/>
    </inkml:context>
    <inkml:brush xml:id="br0">
      <inkml:brushProperty name="width" value="0.04667" units="cm"/>
      <inkml:brushProperty name="height" value="0.04667" units="cm"/>
      <inkml:brushProperty name="fitToCurve" value="1"/>
    </inkml:brush>
  </inkml:definitions>
  <inkml:trace contextRef="#ctx0" brushRef="#br0">137 0 671,'-4'8'0,"-4"4"90,1 7-12,-5-4-34,3 9-14,-1-4 5,1 4-12,-3 3 1,3-2-3,-1 6-4,-2-6-11,3 0-3,1-2-3,1-4 0,3-3 0,-1-2-1,2-4 1,3-4 0,0-4-56,0-2-22,3 0-41,2-5-20,-3-4-56,3 1-73</inkml:trace>
</inkml:ink>
</file>

<file path=customXml/item35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12.407"/>
    </inkml:context>
    <inkml:brush xml:id="br0">
      <inkml:brushProperty name="width" value="0.04667" units="cm"/>
      <inkml:brushProperty name="height" value="0.04667" units="cm"/>
      <inkml:brushProperty name="fitToCurve" value="1"/>
    </inkml:brush>
  </inkml:definitions>
  <inkml:trace contextRef="#ctx0" brushRef="#br0">40 26 564,'-5'5'0,"-2"5"41,2 3 10,1 2-10,-3 2-10,2 3 7,0-2-8,3 3 2,2-5 5,0 1-15,7-3-14,5-5-8,0-4 0,4-4 5,3-1-5,0-5 0,0-3 5,5-6-5,-5-3 0,0 1 0,0-5 0,0 3-21,-5-3 2,-2 1 11,-2 5 10,-5-2-4,-3 5 2,0 2 0,-2 3 3,0 1-1,-4 4 23,-1 2 2,-3 2-13,2 8-4,-2 1-4,4 0-5,-1 5-1,2-2 0,3-3 0,0 4 0,0 1 0,3-2 0,-1 4 0,3-2 0,-1-1-3,4-1 5,-1-1-4,3-6-41,2-1 1,-1-1-15,3-5-29,1 0-16,-1-8-29,2-1-24,1-3 22,-3-3-50</inkml:trace>
</inkml:ink>
</file>

<file path=customXml/item35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06-10T09:17:38.664"/>
    </inkml:context>
    <inkml:brush xml:id="br0">
      <inkml:brushProperty name="width" value="0.06667" units="cm"/>
      <inkml:brushProperty name="height" value="0.06667" units="cm"/>
      <inkml:brushProperty name="fitToCurve" value="1"/>
    </inkml:brush>
  </inkml:definitions>
  <inkml:trace contextRef="#ctx0" brushRef="#br0">138 87 140,'6'-34'0,"-6"8"474,0 9-257,0 9-74,-4 6-30,-1 2-10,-1 6-45,0 7-20,-1 4-2,3 5-6,-2 7-4,3 3 1,1 4-4,2 0-9,-4 1-4,0 4-2,0-3-8,-1-4 0,-1-3 0,2-5-2,1-5-21,1-7-4,0-4-3,0-4-20,2-6-16,0 0-12,-2-7-37,-2-5-15,-1-2 2,1-4 17,-2-2 14,2 0-6,-1-3-19,-1 2 12,2 0-18,-1 5 64,-1 3 128,2 5 98,0 6-30,-1 1-12,3 1-12,2 2-56,-2 4-33,2 3-2,4 3 4,3 1-15,3 4-5,1-2 1,4 3 0,2-2-4,2-2-76,5-1-7,-1-5-39,3-1-74,1-4 41,-1-3 51,1 0 91,0-6 30,-3-3 76,-3 0-89,-6-1 15,-2-2-17,-3 0 0,-3-3 78,-5 3-7,-2-4 58,0 1-22,-6 2-19,-3 2 9,-6 4-11,0 4-11,-4 3 3,0 0-22,-1 8-24,1 3-8,3 0 6,3-1 5,7 0 15,2 0-17,4-2-3,2 2-6,9 0-18,1-2-5,5-1 1,0-1 4,2 1-12,2-3-83,-2 1-43,-2-1-80,-4 0-245</inkml:trace>
</inkml:ink>
</file>

<file path=customXml/item3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03.381"/>
    </inkml:context>
    <inkml:brush xml:id="br0">
      <inkml:brushProperty name="width" value="0.04667" units="cm"/>
      <inkml:brushProperty name="height" value="0.04667" units="cm"/>
      <inkml:brushProperty name="fitToCurve" value="1"/>
    </inkml:brush>
  </inkml:definitions>
  <inkml:trace contextRef="#ctx0" brushRef="#br0">149 1245 716,'0'0'0,"0"1"32,0 0-27,4-1-3,4 0-1,-2 2-1,4-1 0,-2 0 2,2 0-2,2 0 5,2-2 3,2 1 3,2 0-6,0 0-2,4 0-1,2 0-2,0 0 0,1-1 6,5 0 4,2 1-2,0 0-3,0-1-5,-2 1 0,2 0 3,-2 2 2,0 0 9,0 3 3,-1-3-2,-1 2-6,0 0-6,0 0 1,4-2-4,4-1 0,8-1 0,4 0 121,3 0-72,1-1-39,0 1-10,-2 0 0,2 3 0,2-2 0,3 1 0,5-1 0,4-1 0,2-1 0,0 0 0,3-3 0,-3 2 0,0 1-3,-2-3 3,1 3 0,-5 1 0,0 0 5,-2 0 9,0 0-1,-3 3-8,3-1-4,0-2-1,0 0 0,-2 2 0,1-2 0,-1 1 0,0 1 0,0-2 0,2 0 2,-3 0-2,-1 0 20,0 0 6,0 0-4,-2 1-13,-3 0-2,3 0 0,-2 0 5,2 2 1,-2-3 0,0 1-7,-1 0-3,3-1-2,0 0 1,0 1-2,-2-2 0,1 1 0,0 0 2,1-1-2,0-2 0,0 0 0,-2 1 0,-1-1 0,1 2 0,0 0 9,0 1-2,-2 0-1,0 0-2,1 0-3,3 2 0,0-2-1,0 0 0,-2 0 1,-2 0-1,-1 0 0,1 0 0,0-2 0,-2 2 1,0 0-1,0-1 0,-3 1 5,1 0 1,2 0-4,-2 0 0,2 0-1,-2 1 2,-1 1-3,3-1 0,0 1 0,-2 0 0,0-2 0,-2 0 0,-2 1 0,-3 0 1,1 0-1,-2 2 0,2-1 17,-4 0 0,2 2-5,-2-2-3,1 2-5,1 1-2,0-2-2,0-1 0,0 1 2,0-1-2,0 0 0,2 2 0,-3-2 0,3 0 0,0-2 0,-2 1 1,2-1-1,-2 1 0,2 0 1,-4 0-1,-1 0 0,1 1 2,0-1-4,0-1 4,2-1-2,-4 1 0,2 0 0,-2 0 0,-1-3 0,-1 1 1,2-2-1,-4 0 0,2-1 0,-2-1 1,-2 1-1,0 0 0,-4-4 0,0 1 0,0 0 1,-1 0 1,-1-2 1,-4 1 0,0 0 2,-2-1-2,0 0 2,-6-3-3,2 3-2,-2-4 0,-2 0 1,2 0-1,-2-1 0,0 0 0,2-2 0,-4 2 0,0 0 5,2-2 0,-2 1-2,0-2-1,-2 2-1,0-2 2,2 1-1,0-1-2,0-2 0,0 0 5,-2-2-3,2 1 1,0-3-1,-4 1 2,0 1-1,2-3 0,-4 0 1,0 1 1,0-2-2,0-2-3,0-2 0,0 0 1,0 0-1,0 1 0,0 0 0,0 1 0,0-3 0,0 4 0,-2 0 0,-2 0 0,4 2 0,-4 2 1,2-3 8,-2 5-3,2 2-4,0-1 2,0 4-2,-2 1-3,0-3 2,0 5 0,-2 0-1,2 3 0,2 1 2,-2 1 2,-2 1 0,0 4-4,-2-2 0,2 3 0,2 2 0,-2-2-2,0 2 2,2 0 0,-4-1 0,2 1 0,-4-1 1,0 0-2,-2 0 2,0 0-1,-2-1 0,-2 1-1,-4 1 0,0-1-1,-6 0 2,1 0 0,-1 1-4,-4 0 4,0 0 0,-4 0-2,0 0 3,0 0-1,-4 0 0,-2 0 0,1-1 0,-3-2-4,0 1 5,0 1 0,0-2-1,-2 2 0,-2 1 0,1-2-1,-5 2-1,2-2 3,-2 2-2,0 0 0,-2 0 1,3-3-3,-3 0 4,0 1 0,4 0-2,-2 2 1,2-2 0,1-1 0,1 1 0,0 1 0,-2-1 0,2 0 1,2 1-1,-2-1 0,1 0 0,-1-1 0,-2 2 0,2-1 0,0-1 0,2-1-1,-1 1 1,1 0 1,2 0-1,0 1 0,0 0 1,0-1-2,0 2 1,3 1 0,-5 1 0,2-1-2,-2-2 3,0 1-1,0 0 0,0 1 1,1 0-1,-1-2 0,-4 2 0,0-1 0,-4 0 1,4-1-2,-3-1 1,3 1 0,-4 1 1,0-1-1,2 2-1,-2 0 2,1 0-2,1 0 1,-4-2 0,0 0 0,2 1 0,2 0 0,1 0 0,-2-2-1,-1 0 1,0 0 0,2 0 1,0-1-1,3 3-1,1-1 1,2-1 0,2 2 0,2-1 1,-2-2-1,2 3 0,-1 0 0,-1 0 0,0 1 0,0 0 0,0 0 0,2 0 0,0 0 0,-1 0 0,1 1-1,-2-2 2,2 1-1,-2 0 0,0 0 0,2 1 0,1 0 0,-1 2 0,0-1 1,2-1-1,0 1 0,2 1-1,2-2 1,-2 1 0,1 1 0,-1 0 0,2 1 0,-2 0 0,2 0 0,0 1 0,-2-3 0,2 1 0,2 1 1,1-2-2,1 1 2,-2-2 0,2 0-2,0-1 1,0 0 0,0 0 0,2 0 0,0 0 1,0-1 0,3 1-1,-3-3 0,2 3 0,2 0-1,-4 0 1,0 0 0,-2-1-1,0-2 1,2 3 0,0-1 0,-1-1 0,-3 2 0,0 0 0,2 0 0,-4 0 0,0 0 0,0 0 0,0 0 0,0 0-1,-1 0 2,-1 0-2,0 3 1,0 0 0,-4 0 0,2 1 0,-2-1 0,0 0 0,1 1 0,1-2 0,0 2 1,2 0-1,0 2-5,2-1-1,0 0 0,2-1 3,0 0 0,5 2 0,-3 0 3,4-1 0,-2 1 0,2 0-1,4 0 1,0-1 0,4 3-1,0-2 2,2 2-2,2 0 1,0-3 0,6 3 0,-2-1-1,4 0 0,2 1-3,-2 1 4,2 0 0,-1 3-2,1-1 2,-2 1 0,2 1 0,0 0 0,-2 2 0,2 2 0,-2 1 0,0 1 1,0 4 0,2-4 1,-2 5 0,2-1 0,2 1 1,-2 1 2,2-2 1,2 2 2,0 3 2,0-1 4,4 2-3,0 0-1,0 1-1,2-1-2,0 4-3,2-3 0,0 3-1,-4-2 0,0 1-3,-2-2 0,-2-2 1,0 2-1,0-2 0,0 1 0,0-2 0,0 1 0,2 0 0,-2-3-104,2 0-64,0-3-136,2-7-316</inkml:trace>
</inkml:ink>
</file>

<file path=customXml/item36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06-11T09:18:09.534"/>
    </inkml:context>
    <inkml:brush xml:id="br0">
      <inkml:brushProperty name="width" value="0.06667" units="cm"/>
      <inkml:brushProperty name="height" value="0.06667" units="cm"/>
      <inkml:brushProperty name="fitToCurve" value="1"/>
    </inkml:brush>
  </inkml:definitions>
  <inkml:trace contextRef="#ctx0" brushRef="#br0">46 0 601,'0'0'0,"0"1"87,0 8 26,-2 6-27,-3 0-26,1 5-12,0 0-28,-3 7-7,3 1 5,-5 1-6,5 1-9,2-1-5,0-3 4,-1-4-2,3-1 0,0-6-63,5-3-1,3-5-8,5-3 2,-2-4-15,2-2-59,2-7-66,0-7-38</inkml:trace>
</inkml:ink>
</file>

<file path=customXml/item36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12.267"/>
    </inkml:context>
    <inkml:brush xml:id="br0">
      <inkml:brushProperty name="width" value="0.04667" units="cm"/>
      <inkml:brushProperty name="height" value="0.04667" units="cm"/>
      <inkml:brushProperty name="fitToCurve" value="1"/>
    </inkml:brush>
  </inkml:definitions>
  <inkml:trace contextRef="#ctx0" brushRef="#br0">12 0 322,'0'0'0,"0"0"110,0 6 15,0 4 5,0 8-61,0 4-24,-2 2-13,-2 2-5,2 3 2,-1 4 6,1-2-9,4 2-12,-2 1-11,0-7-2,5 1-1,-5-4 0,2-3 0,0-3-1,0-5 1,0-1-43,0-3-18,1-2-52,-1-4-13,-2-3-46,0 1-73</inkml:trace>
</inkml:ink>
</file>

<file path=customXml/item36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03.464"/>
    </inkml:context>
    <inkml:brush xml:id="br0">
      <inkml:brushProperty name="width" value="0.04667" units="cm"/>
      <inkml:brushProperty name="height" value="0.04667" units="cm"/>
      <inkml:brushProperty name="fitToCurve" value="1"/>
    </inkml:brush>
  </inkml:definitions>
  <inkml:trace contextRef="#ctx0" brushRef="#br0">1 0 529,'2'2'0,"2"5"207,-1 4-68,-3 4-41,0 5-28,0 2-15,0 4-22,0 2-16,-3 2-13,1-2-4,2-1 0,0-5 0,0-2 0,2-4-75,-2-3-35,3-1-57,-1-6-58</inkml:trace>
</inkml:ink>
</file>

<file path=customXml/item36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03.562"/>
    </inkml:context>
    <inkml:brush xml:id="br0">
      <inkml:brushProperty name="width" value="0.04667" units="cm"/>
      <inkml:brushProperty name="height" value="0.04667" units="cm"/>
      <inkml:brushProperty name="fitToCurve" value="1"/>
    </inkml:brush>
  </inkml:definitions>
  <inkml:trace contextRef="#ctx0" brushRef="#br0">130 3 582,'-10'-3'0,"-4"3"125,2 0-72,2 0-8,-4 4-9,2 2-10,2 1-2,-2 4-4,2 0-7,2 1-7,-2 4 0,6-3-1,0-1-2,4 4 3,0 0-1,0-1 2,0-1 1,6-2-7,2-1-2,2-5 2,2-3 1,0 1 2,2-5 2,0-2 0,2-2-3,-2-3 0,-2-3 2,2 0-2,-2-2-2,-4 0-2,0 3 2,-4-2 4,2 2-2,-4 0-2,-2 1 2,0 1 0,0 3 1,0 1 2,0 2 6,0 2 19,0 0-13,-2 0-14,2 3-8,-2 3-2,0 2 6,2 5 0,0-1-1,0 0 1,0 2 0,4 0 0,0-1-1,2 0 2,2-3 2,1-3-2,1 0 2,2-3 2,0-4 4,4 0 0,-4-6-3,0-5-2,1 1-3,-3-8 0,2 3-2,0-3-3,-4 1-1,-2 2 3,-2 0 2,-4 4 0,0 1 7,0 2-4,-4 5 2,0-1 10,-2 3 17,0 1-5,0 3-15,2 2-9,2 0-2,-2 3-1,4 1 0,0 2 0,0 1 0,2-1 0,0 0-2,2 1 2,2-3-10,2 2-16,-2-3-17,2-5-14,2 2-25,-2-3-45,-2-2-52,0 0-47,-2-4-111</inkml:trace>
</inkml:ink>
</file>

<file path=customXml/item36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06-11T09:52:00.978"/>
    </inkml:context>
    <inkml:brush xml:id="br0">
      <inkml:brushProperty name="width" value="0.04667" units="cm"/>
      <inkml:brushProperty name="height" value="0.04667" units="cm"/>
      <inkml:brushProperty name="fitToCurve" value="1"/>
    </inkml:brush>
  </inkml:definitions>
  <inkml:trace contextRef="#ctx0" brushRef="#br0">98 4983 74,'4'-1'44,"-2"1"-24,0 0-18,-2 0-2,3 0 0,-3 0-2,0 0 2,4-1 22,-4 0 25,0-1 10,0 2 21,0 0-6,0 0 9,0 0-6,0-1-14,0 1-5,0 0-15,-2 0-25,0 0 13,2 1 26,0 2-5,-3-1-1,3-1 1,0-1-4,0 0-1,0 0-13,0 0-12,0 0 3,0 0-10,-2-1-12,2-7-2,0-4 2,-2-5 0,0-6-1,0-6 0,-2-4 0,2-2 3,-2-3-3,-1-4 0,1-1 5,0-1-6,0-6 1,2 2 0,0-1 3,2-6-3,0 4 0,-2-3 0,2 3 1,-3 4-1,1 1 0,-2-1 0,2-1 0,-4 0 0,2 1 0,-1 2-1,1 5-1,2 1 4,0 4 0,0-2-4,0 0 2,2-2 0,-2-3 1,0-1-2,-1-3 2,-1-5 0,0-1-2,2 0 0,0-1 2,2 3-1,0 6 0,0 1-1,0 3 1,0 3 1,0 4-1,0 0 0,0 2 0,0 1 0,-2 0 0,2 0 1,-2-2-1,2-3 0,0 0-1,0-2 1,-2 0 0,4-2 0,0-3 0,2-1 0,0-2 0,-2 2-1,0 0 1,3 3 1,-3 3-1,2 3 0,-2 3 2,0 0-3,-2 1 1,0 0 1,4-3-1,-2 4 0,0-5 0,1 0 2,-3-1-2,4 0 0,-2-1 0,0 0 1,2-1-1,2 2-1,-3 0 1,3 1 1,-4 0-1,0-1 0,2-1 0,-2 2 0,0-1-1,0 1 1,1 0 2,-1-3-2,2 0 0,-4 0 0,2-2 0,0 3-1,-2-1 1,0 1 0,0 0 0,0-1-9,0 4 8,0 0-2,0-1-2,0 2 5,0-1 0,0 1 0,2 1-3,-2 0 3,6 1 0,-3-2-12,-1 0 4,2 1 0,-2 0 3,0 1 0,2 0 1,0 0 1,-1 3 0,0 1 2,-1 0 2,2 0 0,-2 3-2,-2-3 1,2 0 0,-2 0 0,0 0-1,0 0 1,0 3 0,0-3-3,0 0 2,-2 1-1,2-2-2,0 1 1,0 2 3,-2 3 0,0 0 0,2 5-1,0-1 1,0 4 0,0 1-4,2-1 5,2 0-1,2 2 0,-1-3-3,-3-1 3,4 2 0,-4-5-1,0 2-2,0-4-4,3 1-3,-5 0 6,0 1 4,0-2 0,0 0 0,0 0 0,0 4 0,0 3 2,0 2-2,0 2 0,0 0 0,2 4 0,-2 3 0,0 2 2,0 0 11,0 0-6,0 4-10,0-2 3,0 2 0,-2-2 0,-1-2 0,1 2 6,2-2-1,-2 0 4,2 1-4,0-1-4,0 0 2,0 1 3,-2-1 4,2 1-3,-2 3-6,-2-3-1,4 3 0,-4 0-1,2-1 1,-1 3 3,-1 1-5,2-1 2,0-1 0,-2 0 0,0 1 0,-2 3 2,0 2-1,-2-1-2,-3 3-1,-1 2 4,-1-4-1,1 3-2,1-2 1,1-2 0,-1 1 0,3-2 0,-1-1 0,1 0 0,4-5 0,2 0 0,0-2 0,2-1 1,0-2-1,2-5-5,4-4 5,4-1 1,3-3-1,0-3 0,1-3 8,3-3-5,-2 1 2,1 0-3,1 4 6,-3 4 12,-2 5 9,1 1 0,-2 4-8,-5 2-3,-2 3 6,-2 2-6,0 7 1,-2 3 11,0 5-12,0 2-11,0 0-5,0-1 0,0-3-2,0 0 0,7-3-3,1-2 3,2-1 0,3-3-140,2-4-19,-1-1-146,-3-1-186</inkml:trace>
</inkml:ink>
</file>

<file path=customXml/item36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03.324"/>
    </inkml:context>
    <inkml:brush xml:id="br0">
      <inkml:brushProperty name="width" value="0.04667" units="cm"/>
      <inkml:brushProperty name="height" value="0.04667" units="cm"/>
      <inkml:brushProperty name="fitToCurve" value="1"/>
    </inkml:brush>
  </inkml:definitions>
  <inkml:trace contextRef="#ctx0" brushRef="#br0">6 0 881,'-2'0'0,"0"5"-10,0 1 10,2 3 0,0 0 0,0 3-28,0 2-65,0 2-78,0-1-215</inkml:trace>
</inkml:ink>
</file>

<file path=customXml/item36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06-11T09:20:01.845"/>
    </inkml:context>
    <inkml:brush xml:id="br0">
      <inkml:brushProperty name="width" value="0.06667" units="cm"/>
      <inkml:brushProperty name="height" value="0.06667" units="cm"/>
      <inkml:brushProperty name="fitToCurve" value="1"/>
    </inkml:brush>
  </inkml:definitions>
  <inkml:trace contextRef="#ctx0" brushRef="#br0">-1 143 712,'0'-19'0,"0"5"88,2-4 51,7 0-36,-2 3-29,3-1-24,1 2-17,0 3 2,0 2-2,-3 4-12,-1 2-5,2 3-7,0 0-5,-5 3-4,1 6 0,-3 1 5,2 2-2,-4 3-2,0 2 5,0-1-3,0 5-4,-2-4 2,-2 1 1,2-3-4,-3-4 2,1-2 0,4-5 1,-3-2-1,3-2 0,5-6-1,-1-5 1,5-2 1,-2-3-1,3-3 0,1-1 0,4-1-8,0 0-4,-1 4-2,-1 2 5,0 4 7,-7 4-1,1 4-1,-5 3 1,-2 3 2,0 6 1,0 6 0,-2-2 0,-2 2 5,-1 1 2,5-3 4,0 1-1,0-1-4,0-1-5,2-2 4,3-4 0,-3-1-5,4-4 0,1 1 0,-1-2 4,3-6-3,0-1 1,0-4 1,0-1-2,-1-2-1,3-3 0,0 4 0,0-5 0,0 3-1,-3 0 0,-1 6 2,-3 4-1,-4 3-1,2 0 2,-2 2 1,0 6-2,0 1-2,-2 5 11,0-3 2,0 3 3,0 1-1,2-2-10,0 5-4,0-1 1,2-5 0,2 4 0,-2-4-3,5-1-29,-2-3-21,3-3-36,1-1-48,0-2-35,4-2-65,-3-2-220</inkml:trace>
</inkml:ink>
</file>

<file path=customXml/item36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12.320"/>
    </inkml:context>
    <inkml:brush xml:id="br0">
      <inkml:brushProperty name="width" value="0.04667" units="cm"/>
      <inkml:brushProperty name="height" value="0.04667" units="cm"/>
      <inkml:brushProperty name="fitToCurve" value="1"/>
    </inkml:brush>
  </inkml:definitions>
  <inkml:trace contextRef="#ctx0" brushRef="#br0">-2 1 456,'3'-3'0,"-3"3"193,2 0-123,-2 5 19,2 6 22,2 7-10,-2 9-8,-2 4-58,4 5-18,-4 1-6,0 7 0,0 3-9,-4-2-2,0 2 0,2-7 1,0-7-44,2-5 1,0-7 6,0-6-10,4-7 2,0-3-24,0-5-56,-2-1 5,3-8-61,-2-7-128</inkml:trace>
</inkml:ink>
</file>

<file path=customXml/item36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12.418"/>
    </inkml:context>
    <inkml:brush xml:id="br0">
      <inkml:brushProperty name="width" value="0.04667" units="cm"/>
      <inkml:brushProperty name="height" value="0.04667" units="cm"/>
      <inkml:brushProperty name="fitToCurve" value="1"/>
    </inkml:brush>
  </inkml:definitions>
  <inkml:trace contextRef="#ctx0" brushRef="#br0">172 0 829,'0'0'0,"0"5"78,-3 6-23,1 4 6,-3 3-15,3 5-3,-3 3-1,1 8 7,-6 7 11,-2 8-11,-3 2-17,-4-2-20,5-2-8,-3-6-3,5-6-2,3-4 1,-1-6 1,3-10-2,2-6-3,5-5-12,0-4-17,0-6-7,0-7-37,3-5 10,-3-5 9,0-1-13,0-4-26,0 3-44,0-2-58,-5-3 0,3 4 59,-3 1 84,3-1 80,-1 8 59,3 0-1,-2 7-2,-1 2 4,1 3 20,2 1-18,0 0 2,5 5-18,7 0-33,0 0-6,4 0 5,1 0-6,4 5-2,3 2 12,-2 0 0,0 3 20,-4 2 37,1 4-32,-2-2-20,-5 5-7,0 2-17,-3 2-8,-3-2 1,-4 0-9,-2-1-4,0-3-2,0-4 2,0-1 0,-2-6-39,2-1-33,-3-4-79,3-1-92,0-3-56,0-9-219</inkml:trace>
</inkml:ink>
</file>

<file path=customXml/item36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03.408"/>
    </inkml:context>
    <inkml:brush xml:id="br0">
      <inkml:brushProperty name="width" value="0.04667" units="cm"/>
      <inkml:brushProperty name="height" value="0.04667" units="cm"/>
      <inkml:brushProperty name="fitToCurve" value="1"/>
    </inkml:brush>
  </inkml:definitions>
  <inkml:trace contextRef="#ctx0" brushRef="#br0">173 31 881,'-6'-12'0,"2"5"77,-6 0 31,-2 4-69,-4 2-3,-2 1 2,1 0-11,1 4-21,2 5-5,8-1 4,2 2-5,4 1 0,2-1-1,4 2 1,4 1 0,2 1-24,2 0 9,3 1-7,1-2 13,-2-1 6,4 1 0,-4-1 2,-2 0 0,-2-2-1,-4-2 4,-4-1-2,-4-1-2,-4-1 4,-8 0 2,-6-2 1,-2 1 15,-8-2-4,2 0-16,1 2 0,-1-2 0,4 1 0,6 0-116,4 2-93,2 0-272</inkml:trace>
</inkml:ink>
</file>

<file path=customXml/item3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12.360"/>
    </inkml:context>
    <inkml:brush xml:id="br0">
      <inkml:brushProperty name="width" value="0.04667" units="cm"/>
      <inkml:brushProperty name="height" value="0.04667" units="cm"/>
      <inkml:brushProperty name="fitToCurve" value="1"/>
    </inkml:brush>
  </inkml:definitions>
  <inkml:trace contextRef="#ctx0" brushRef="#br0">230 20 405,'-17'-6'0,"1"0"106,1 1-37,-1 4-9,-1-1-7,2 2-12,-2 0 0,0 3-3,3 2-2,-3 7-9,2-2-6,-1 2 1,4 3 0,0 3-2,5-3 2,2 2-1,3 1-9,2-4-5,0 1 0,10 3-5,-1-11-4,5 0 2,3-4 2,0-3-4,7 0 1,-3 0 1,1-6-34,-5-3 10,0 1-3,0-4-12,-1 2-4,-6-5 19,-1 7 20,-1-3 6,-6 0-4,-2 5 4,0 0 1,0 6 23,-2 0 26,-4 0-10,2 0-19,-3 5-4,4 3-4,1-1-8,-1 1-5,3 2-4,0 0 2,3 3 0,-3-5 0,5 2 0,2-2-34,0 1-7,3 0-28,-1-1-55,3-3-14,0-2-95,2-3-150</inkml:trace>
</inkml:ink>
</file>

<file path=customXml/item37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06-10T09:14:57.615"/>
    </inkml:context>
    <inkml:brush xml:id="br0">
      <inkml:brushProperty name="width" value="0.06667" units="cm"/>
      <inkml:brushProperty name="height" value="0.06667" units="cm"/>
      <inkml:brushProperty name="fitToCurve" value="1"/>
    </inkml:brush>
  </inkml:definitions>
  <inkml:trace contextRef="#ctx0" brushRef="#br0">0 112 707,'4'-11'0,"0"-3"46,1 0 14,3-1 5,-1 2-4,3 0-20,-1 3-8,-1 0-13,0 6-4,-1-2 6,-1 4 1,0 2-4,0 0-1,0 2-6,-1 5-1,-1 0 1,-4 4 0,2 4 0,-2 1 2,-4 3-5,2 0-5,-3-2-5,1 2 2,0-2 2,-1-1-4,2-3 2,-1-4 1,2-1-2,2-5 0,0-3-3,0 0 3,0-5-12,6-3 13,-2-2-2,0-3 1,2 0 0,1-2-9,-1 0 5,2-1-5,-1-1-3,1 4 7,-1-2 1,1 3-4,1 2 8,-1 0 0,-2 4-4,-1-1 2,1 5 4,-2-1-2,1 2 0,-3 1-2,2 0 2,-2 0 0,2 0 0,-1 3 0,-1 2 11,-2 4-3,2 1-1,0 1 5,-2 3-5,2 2 0,-2 0-1,-4 1-2,0-1-3,1 2-1,1-5 0,-2 0 0,0-3-2,4-2-9,-2-1-20,2-3-19,2-4-49,2 0-87,2-2-19,-1-5-120</inkml:trace>
</inkml:ink>
</file>

<file path=customXml/item37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06-10T09:14:53.559"/>
    </inkml:context>
    <inkml:brush xml:id="br0">
      <inkml:brushProperty name="width" value="0.06667" units="cm"/>
      <inkml:brushProperty name="height" value="0.06667" units="cm"/>
      <inkml:brushProperty name="fitToCurve" value="1"/>
    </inkml:brush>
  </inkml:definitions>
  <inkml:trace contextRef="#ctx0" brushRef="#br0">0 13 685,'0'0'0,"0"0"102,0 0-58,3 0 6,3 0-14,2-2-5,-1 1-2,5 0 0,-1 0 7,4 0 11,2 0-20,0-1-8,2 0-4,2 1-8,-4 1-6,2 0-2,1 1 2,-3 1-2,2 1-43,-2-2-44,-2 1-51,-1-1-130,-3-1-128</inkml:trace>
</inkml:ink>
</file>

<file path=customXml/item37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03.475"/>
    </inkml:context>
    <inkml:brush xml:id="br0">
      <inkml:brushProperty name="width" value="0.04667" units="cm"/>
      <inkml:brushProperty name="height" value="0.04667" units="cm"/>
      <inkml:brushProperty name="fitToCurve" value="1"/>
    </inkml:brush>
  </inkml:definitions>
  <inkml:trace contextRef="#ctx0" brushRef="#br0">52 71 582,'0'3'0,"0"4"54,0 3 48,0 4-24,0 6-40,0 5-9,-2 6 49,-2 9-35,-2 3-14,-4 4-4,2-2-20,0-5-3,4-3-4,0-9 4,0-4 26,2-4-23,2-8-2,0-7-2,4-5 1,2-6 5,2-11 1,0-5-6,0-4 0,-2-3-2,0-4 0,-2-2 0,-2-3 1,0-5-1,0 1 0,0-2 0,0 4 0,-2 10 0,2 4 11,-2 9 47,2 2-14,0 4-13,2 0-10,-2 2-3,4 2 5,-2 0 6,2 2-9,2 1-7,2 1-7,0 3-3,0 0-2,2 0 0,-4 6 1,0 1 0,0 2-2,-4 3 0,0 2 14,-4 5-7,0 0-2,0-1-2,-2 2-1,-4 1-1,-2-1-1,2-2 0,-2 0 1,4-8-1,2 0-60,2-6-9,0-1-38,6-3-52,2 0 9,0-5 3,2-3-37,4-3-2,-1 1 25</inkml:trace>
</inkml:ink>
</file>

<file path=customXml/item37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06-10T09:17:19.407"/>
    </inkml:context>
    <inkml:brush xml:id="br0">
      <inkml:brushProperty name="width" value="0.06667" units="cm"/>
      <inkml:brushProperty name="height" value="0.06667" units="cm"/>
      <inkml:brushProperty name="fitToCurve" value="1"/>
    </inkml:brush>
  </inkml:definitions>
  <inkml:trace contextRef="#ctx0" brushRef="#br0">65 66 402,'-1'-2'0,"1"0"50,-2 0 39,2 2 12,0 0-12,-2 3-54,2 7 4,0 7 51,0 4-21,-2 6-36,0 2-18,-2 1-2,0-1-8,1 0-2,-3-5 0,2 2-3,1-4 0,-3-2-1,2-2 1,-3-5-44,3-2-8,-2-4-17,4-5-6,2-2 23,2-3-20,-2-5-43,0-3 52,0-3 56,0-1 5,0-2-8,0-3-26,0 1-18,-2-3 12,2-4 38,-1 1 8,-1 0 20,4 1 14,-2 4-8,0 2 31,1 2 21,3 1-10,2 0-26,-1-1-5,5 3 13,-1 0-10,2 0 3,1 4 8,1 0-11,0 2 2,2 4-4,-2 2-9,2 1-7,-2 1-5,-3 6-4,1 6-7,-5 1 0,-3 5 2,-1 2-1,-2 2-2,-2-1-1,-3 0-3,-3-2-1,-5-4-4,-2 1 0,4-4 5,-4-1-7,4-3-1,-3-3-11,5-4-18,2-1-28,1-1-16,4 0-2,2-3-25,0 1-57,4-4-33,3-1-54</inkml:trace>
</inkml:ink>
</file>

<file path=customXml/item37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06-11T09:18:18.517"/>
    </inkml:context>
    <inkml:brush xml:id="br0">
      <inkml:brushProperty name="width" value="0.06667" units="cm"/>
      <inkml:brushProperty name="height" value="0.06667" units="cm"/>
      <inkml:brushProperty name="fitToCurve" value="1"/>
    </inkml:brush>
  </inkml:definitions>
  <inkml:trace contextRef="#ctx0" brushRef="#br0">2 175 289,'0'-4'0,"-2"3"231,2 1-102,0-3-45,0 3-6,0 0-34,0 0-29,0 0-14,0 0 3,0 0 0,2 0 27,5 0 18,3 0-13,3-1-8,2 1-15,3 0-7,3 0-5,5-1 2,9-3-3,2 1 0,4 0 0,7 1 0,3-3 0,6-1 0,4 0 0,-1-1 2,5 1 1,0-1-1,2 3-3,-2-3 2,-2 3 1,4 0-2,-5 1 0,3-1 0,-2 0 1,-2 2-1,1-3 0,3 4 3,-4 1 0,2-2-2,-3 1-1,3-1 0,-6 0 0,-1-1 0,-5 2 0,-5-2 0,0 3 0,-5 0 0,-5 0 42,-1 0-16,-7 5-8,-2 2-6,0-4-5,-4 3-5,2 0-1,2-3 2,6-2-2,5-1 6,6 0 17,5-4-11,2-1-12,1 0-1,3 1 0,3-1 2,-1 0-2,2 0 0,-2 1 3,3 0-3,0 1 0,-3 1 10,2 0-2,-1-4 0,-5 4 0,2-2 3,-5 1-3,1-3 0,0 3 1,-2-4-1,1 5-7,1-2 1,-2-1 0,-3 3-2,1 0 0,-3 2 0,0-2 0,-2 2 0,-4 2 0,0-1 0,-5 0 2,1 3-2,-5-3-1,-2 1 1,0-1 1,-2-1-1,0 0 0,-3 0 0,-1 0 1,-5-3-2,0 0 2,-6 3 1,-1 0-2,1 0-1,-7-2 2,0 1 1,0 0 0,-2 1 10,2 0 13,1 0-8,-3 0-2,0 0-4,0 0-9,0 0-2,0 0 0,0 0-1,0 0 0,0 0-1,0 0 4,0 0 1,0 0-3,0 0 0,0 4 0,0 2 1,0 6 20,0 0-18,0 2-1,0 4-1,2-3 0,-2 4 1,0 1-2,0-3 0,2 0 4,0-1-3,2-2-2,-2-2 0,1-2 2,-1-3-1,0-2-2,0-2 1,0-2-32,0-1-88,1 0-121,-1-4-147</inkml:trace>
</inkml:ink>
</file>

<file path=customXml/item37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12.278"/>
    </inkml:context>
    <inkml:brush xml:id="br0">
      <inkml:brushProperty name="width" value="0.04667" units="cm"/>
      <inkml:brushProperty name="height" value="0.04667" units="cm"/>
      <inkml:brushProperty name="fitToCurve" value="1"/>
    </inkml:brush>
  </inkml:definitions>
  <inkml:trace contextRef="#ctx0" brushRef="#br0">1 56 358,'0'-1'0,"-2"1"236,2-2-161,0 2-40,2-3 16,5 2 15,-2 0-6,7-2-5,-2 3-14,2-2-9,5-1-16,-3-2-6,3 0-6,2-2 2,0 3-5,0-2-1,0 0 0,0 2 0,-4 2 0,1 2-8,-3-2-62,-1 2-72,-5 0-98,-3 0-95</inkml:trace>
</inkml:ink>
</file>

<file path=customXml/item37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03.335"/>
    </inkml:context>
    <inkml:brush xml:id="br0">
      <inkml:brushProperty name="width" value="0.04667" units="cm"/>
      <inkml:brushProperty name="height" value="0.04667" units="cm"/>
      <inkml:brushProperty name="fitToCurve" value="1"/>
    </inkml:brush>
  </inkml:definitions>
  <inkml:trace contextRef="#ctx0" brushRef="#br0">313 7 262,'0'-3'0,"0"2"138,0-2-70,0 2 18,0 0 24,0 1-36,0 0-7,-6 6-20,-2 2-4,-4 7 13,-4 3-9,-2 5-23,-4 0-13,-2 1-6,-4 6-4,-2-3-1,2 1 0,-2 1 0,4-4 0,2-4 0,5-6-3,7-4-1,6-3-3,2-3-14,4-2-30,0-3-45,8-2 26,6-5 2,2-4-78,3 2-76,1-5-17</inkml:trace>
</inkml:ink>
</file>

<file path=customXml/item37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12.331"/>
    </inkml:context>
    <inkml:brush xml:id="br0">
      <inkml:brushProperty name="width" value="0.04667" units="cm"/>
      <inkml:brushProperty name="height" value="0.04667" units="cm"/>
      <inkml:brushProperty name="fitToCurve" value="1"/>
    </inkml:brush>
  </inkml:definitions>
  <inkml:trace contextRef="#ctx0" brushRef="#br0">59 0 499,'-3'7'0,"-1"1"189,-1 3-114,-2 5-20,2-1-2,1 1-11,-2 5-17,-1 0-12,3 4 0,-1-1-1,0-2-3,3-1-3,2-3-3,0-4 1,4-3-4,4-4 0,1-6 0,3-1-39,3-2-28,1-7-52,1-2-16,2-1-17,-2-5-6,-1 2 14</inkml:trace>
</inkml:ink>
</file>

<file path=customXml/item37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03.419"/>
    </inkml:context>
    <inkml:brush xml:id="br0">
      <inkml:brushProperty name="width" value="0.04667" units="cm"/>
      <inkml:brushProperty name="height" value="0.04667" units="cm"/>
      <inkml:brushProperty name="fitToCurve" value="1"/>
    </inkml:brush>
  </inkml:definitions>
  <inkml:trace contextRef="#ctx0" brushRef="#br0">0 0 741,'0'0'0,"0"0"57,0 0 13,4 0 1,4 1-27,2 0-15,2 2-21,6-1-6,-4 0-4,4 2 4,1-3-4,-1 0-150,0 0 15,0 1-67,-2-2-90</inkml:trace>
</inkml:ink>
</file>

<file path=customXml/item37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03.433"/>
    </inkml:context>
    <inkml:brush xml:id="br0">
      <inkml:brushProperty name="width" value="0.04667" units="cm"/>
      <inkml:brushProperty name="height" value="0.04667" units="cm"/>
      <inkml:brushProperty name="fitToCurve" value="1"/>
    </inkml:brush>
  </inkml:definitions>
  <inkml:trace contextRef="#ctx0" brushRef="#br0">132-1 925,'-10'-1'0,"-2"1"152,0 0-77,-1 4-37,1 2 8,0 5-10,4 0-21,6 1-10,2 3-2,0-2-3,2 3 0,6-3 0,2 0 1,4-1-1,-1 0 0,1-1 0,-2-1 49,-2 1-21,-4-3-3,-4 3-10,-4-2-4,-6-2 9,-4-2 21,-4-2-9,-1 0-14,1 0-13,-2-2-5,6 0 0,0 2-53,2 0-39,2 4-101,2 0-198,0 0-289</inkml:trace>
</inkml:ink>
</file>

<file path=customXml/item3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03.448"/>
    </inkml:context>
    <inkml:brush xml:id="br0">
      <inkml:brushProperty name="width" value="0.04667" units="cm"/>
      <inkml:brushProperty name="height" value="0.04667" units="cm"/>
      <inkml:brushProperty name="fitToCurve" value="1"/>
    </inkml:brush>
  </inkml:definitions>
  <inkml:trace contextRef="#ctx0" brushRef="#br0">20 180 557,'4'-1'0,"4"0"201,2-4-81,2 0-39,6-2-52,-2 0-16,6-4 5,0-1 1,-2-2-14,0-3-2,0 4-1,-6-2-2,0 2 0,-4 1 0,-6-1 3,-4 2-2,-2 1-1,-6 2 0,-6 5 3,-6 3-3,-4 0 0,0 9 3,-2 4-3,2 2 0,-2 2 31,6 1-16,4-1 0,4-1 5,3 1-1,3-1 3,4 4 2,2-2-12,2 2-8,5-4-4,3-1 0,6-3 0,2-4-1,2-2-53,4-3-36,2-3-52,2-3-36,0-6-100,-4-2-165</inkml:trace>
</inkml:ink>
</file>

<file path=customXml/item38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06-10T09:18:10.640"/>
    </inkml:context>
    <inkml:brush xml:id="br0">
      <inkml:brushProperty name="width" value="0.06667" units="cm"/>
      <inkml:brushProperty name="height" value="0.06667" units="cm"/>
      <inkml:brushProperty name="fitToCurve" value="1"/>
    </inkml:brush>
  </inkml:definitions>
  <inkml:trace contextRef="#ctx0" brushRef="#br0">0 52 753,'8'-13'0,"-4"-2"57,1 5 61,-1 2-11,2 3-18,-3 3-34,1 2-27,4 3-5,-1 6 19,-1 4-5,-2 6 4,-1 3-18,-3 6-9,2-1-6,-2 1-4,0-4-1,-2-4-2,2-3-1,0-4 0,0-7 0,0-1 0,0-5 0,0 0-14,2-1 8,4-9 12,3-3 9,3-8-11,-1-2-8,4-1-34,0-2 7,0 0 4,2 2-21,-6 2 13,2 5 32,-3 7-1,-3 2 3,-1 6 1,-4 2 0,0 3 2,-2 6-1,2 3 65,-2 3-40,2 3-1,-2 0-2,0-1-11,0 0-5,0 0-4,0 1-2,1-5-1,1 0 0,0-3-26,0-3-7,0-4-65,2-2-52,1-1-61,3-4-75,1-6-42</inkml:trace>
</inkml:ink>
</file>

<file path=customXml/item38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06-11T09:16:35.006"/>
    </inkml:context>
    <inkml:brush xml:id="br0">
      <inkml:brushProperty name="width" value="0.06667" units="cm"/>
      <inkml:brushProperty name="height" value="0.06667" units="cm"/>
      <inkml:brushProperty name="fitToCurve" value="1"/>
    </inkml:brush>
  </inkml:definitions>
  <inkml:trace contextRef="#ctx0" brushRef="#br0">9 25 41,'0'0'53,"0"0"-47,0-1-6,0-1 0,0 2 0,0-3 3,0 2 10,0-2-6,0 2-3,0-1 14,-1 0 21,1 1-8,0 0-11,0-2-13,-2 2-5,2-2 0,-2 2-4,2 1-22,-2 0-9,0 0-27,2 0-6</inkml:trace>
</inkml:ink>
</file>

<file path=customXml/item38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03.486"/>
    </inkml:context>
    <inkml:brush xml:id="br0">
      <inkml:brushProperty name="width" value="0.04667" units="cm"/>
      <inkml:brushProperty name="height" value="0.04667" units="cm"/>
      <inkml:brushProperty name="fitToCurve" value="1"/>
    </inkml:brush>
  </inkml:definitions>
  <inkml:trace contextRef="#ctx0" brushRef="#br0">49 0 862,'-4'13'0,"0"6"132,-2 4-43,3 3 11,-1 5-31,0 1 0,1 6-7,-3 3-32,0-1-20,2-1-8,-2-7-4,6-5-24,0-7-36,2-4-8,4-8-17,0-6-48,3-2-27,-1-6-43,1-5-207</inkml:trace>
</inkml:ink>
</file>

<file path=customXml/item38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06-10T09:17:33.349"/>
    </inkml:context>
    <inkml:brush xml:id="br0">
      <inkml:brushProperty name="width" value="0.06667" units="cm"/>
      <inkml:brushProperty name="height" value="0.06667" units="cm"/>
      <inkml:brushProperty name="fitToCurve" value="1"/>
    </inkml:brush>
  </inkml:definitions>
  <inkml:trace contextRef="#ctx0" brushRef="#br0">150 18 668,'-12'-10'0,"3"4"189,-4 4-82,0 3-33,-1 6-10,-1 3-16,0 5-18,2 4-8,2 2-11,2 2-6,-1 0-1,3 2-2,3-4 2,0-1 3,4-1 4,2-6-2,7-1-5,1-3-1,1-5 0,2-1 2,0-3-7,6-5 4,-2-5 1,-2-2-4,2-1-22,-2-3 8,-4 1-11,3-4 8,-5 3 13,-1 0 4,-1 2 2,-3 2-1,-4 5 0,0 2 19,0 3 11,-6 2-11,1 4-14,-1 7-3,0 0 0,1 2-4,1-1 2,2 0 0,2 2-29,0 1-15,0-1-32,4-1-28,3-5-49,3 2-37,1-3-11,4-5 33,2-2-62</inkml:trace>
</inkml:ink>
</file>

<file path=customXml/item38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06-10T09:14:12.684"/>
    </inkml:context>
    <inkml:brush xml:id="br0">
      <inkml:brushProperty name="width" value="0.06667" units="cm"/>
      <inkml:brushProperty name="height" value="0.06667" units="cm"/>
      <inkml:brushProperty name="fitToCurve" value="1"/>
    </inkml:brush>
  </inkml:definitions>
  <inkml:trace contextRef="#ctx0" brushRef="#br0">127-3 594,'0'-3'0,"0"2"77,0 1-31,0 0 19,0 0 28,0 0-41,0 2-28,0 5-11,-2 3 42,-2 3 3,-1 4-7,-3 1-11,1 3-8,-5 5-4,1 2-4,-2 0-11,-2-1-10,2-1 0,-2-3-2,5-4-2,5-2-2,-1-6 3,6-3 0,0-3-5,0-1 2,7 1 2,3-4 2,-1 1 1,1-2-2,1 0 0,2 1 4,0 0-4,2-1 0,-1 0 4,-5 1-6,4-1 4,1 0 2,-2 0-1,1-1-3,-4-4 0,2-2 4,-1-4-3,-3 1-2,1 0-49,-4-2 1,-1 3-27,-3 2-36,0-3-15,-5 1-59,-3-1-173</inkml:trace>
</inkml:ink>
</file>

<file path=customXml/item38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03.346"/>
    </inkml:context>
    <inkml:brush xml:id="br0">
      <inkml:brushProperty name="width" value="0.04667" units="cm"/>
      <inkml:brushProperty name="height" value="0.04667" units="cm"/>
      <inkml:brushProperty name="fitToCurve" value="1"/>
    </inkml:brush>
  </inkml:definitions>
  <inkml:trace contextRef="#ctx0" brushRef="#br0">2 44 668,'-2'-2'0,"2"0"170,0-1-101,4 0-18,4-1-12,6 1-3,2-2-11,2 0-10,2 2-11,3-1-2,1 1-1,-2 0-1,2 2 0,0 0-29,-2 0-21,0 1-18,-4 2-21,-2 1-39,-4 0-123,-6 0-81</inkml:trace>
</inkml:ink>
</file>

<file path=customXml/item38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12.342"/>
    </inkml:context>
    <inkml:brush xml:id="br0">
      <inkml:brushProperty name="width" value="0.04667" units="cm"/>
      <inkml:brushProperty name="height" value="0.04667" units="cm"/>
      <inkml:brushProperty name="fitToCurve" value="1"/>
    </inkml:brush>
  </inkml:definitions>
  <inkml:trace contextRef="#ctx0" brushRef="#br0">136 11 687,'-8'-6'0,"4"2"149,-4 4-71,4 0-22,-1 3 12,-2 4-12,-2 4-17,1 3-14,-4 6-13,3 0 0,-3 0-1,4 0 9,2-1 9,1-3-6,3-1-18,2-2-5,2-5 0,5-2 2,3-6-3,-1 1 1,3-1 0,2-4 4,0-5-5,3-4 2,-3 0 2,-1 2-4,-1-1 1,-3 2 0,-7 0 3,3 4-2,-5 2 2,0 3 16,0 1 2,0 0-6,0 0-10,-5 4-4,0 4-2,-1 6 1,0 2 0,0 5 1,1 5-2,-3 2 2,2 3 1,-6 4-3,-3 4 0,5 2 2,-1 1 0,-1-1-2,4-3 0,-6-2 2,5-3-1,-3-5-2,4-7 0,2-6 4,3-7-4,1-8-1,2 0 4,-2-8-2,2-7-39,2-5 3,5-2-26,-3-6-60,4 3-15,-4 4-12,4-2-38,-1 5-79</inkml:trace>
</inkml:ink>
</file>

<file path=customXml/item38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06-10T09:16:18.204"/>
    </inkml:context>
    <inkml:brush xml:id="br0">
      <inkml:brushProperty name="width" value="0.06667" units="cm"/>
      <inkml:brushProperty name="height" value="0.06667" units="cm"/>
      <inkml:brushProperty name="fitToCurve" value="1"/>
    </inkml:brush>
  </inkml:definitions>
  <inkml:trace contextRef="#ctx0" brushRef="#br0">-2 9 357,'0'-3'0,"0"1"92,3-1-41,1 2-3,0 1 19,0 0-26,-4 0-12,1 4 20,-1 3 12,0 3-10,0 3-8,0 0-19,0 3-12,0-1-4,0 3-2,0 0 5,0 1-3,0 0-7,0 1 1,0 1 11,2 0 7,-2 1-4,2 4 3,0 1-6,0-1-4,0 1-4,1 1 5,4-2-1,-1 1-7,1 0 1,-1-1 11,-1 1 4,-1 0-10,0-1 3,-2 0 3,3 1-7,-3 1-2,2-4 7,-2 2-1,-1-3 3,1 0 4,-2 1-6,0 0-7,-2 3 0,1-2 2,-1 1-3,0-2-3,-2 1 4,2-1 3,0-1 1,1 0 7,1 1 1,0 0 8,0-2-12,0 0-1,0 1-1,0-2 0,0 0-5,1 0 3,3-1-2,-2-2-4,0 0-3,0-3 0,0 3 5,1-2-6,-1-1 2,2 1 2,-2-1-3,0-1 0,-1 2 4,-1-1 0,0-1 0,0 3 0,0-3 5,0 3 0,0-1-4,0 0 4,0 0-2,0 1-5,0-3-3,-1 2 2,1-3 5,0 2-8,0-1 3,1 0 2,3 0-4,-2-3 2,2 1 13,1 0-3,-1-1-1,0-1-1,-1 4-2,1-4-1,-2 2-3,0 2 2,-2-4 3,2 3-4,-2-2 0,0-1 2,0 1-5,0-2-1,0-3 0,0 0 0,0-3 1,0 1-2,0-2 0,0-1-12,0-1-25,0 0-25,0 0-87,0-3-112,-2-5-137</inkml:trace>
</inkml:ink>
</file>

<file path=customXml/item38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06-10T09:14:25.579"/>
    </inkml:context>
    <inkml:brush xml:id="br0">
      <inkml:brushProperty name="width" value="0.06667" units="cm"/>
      <inkml:brushProperty name="height" value="0.06667" units="cm"/>
      <inkml:brushProperty name="fitToCurve" value="1"/>
    </inkml:brush>
  </inkml:definitions>
  <inkml:trace contextRef="#ctx0" brushRef="#br0">17 0 919,'0'0'0,"0"2"73,1 4 3,-1 2 12,-1 1-9,1 5 4,-2 3-40,2 3-9,0 2-9,-4 4-19,0-2 4,-2 4 2,5-2-3,1 0 10,0-1 4,0-7-12,5-3-6,1-3 2,1-5-1,3-2-4,1-4-3,1-1 2,5-1 3,-1-4-6,-1 0 3,0-3-2,-2 1-6,-3-1 0,2 0-2,-3-1-8,1 0-5,-1 0-11,-1-1-12,-3 2-5,-1 0-25,0 0-35,-4 0-5,0 0-41,0 0-59,0 0-63,-6-2-59</inkml:trace>
</inkml:ink>
</file>

<file path=customXml/item38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06-11T09:16:42.628"/>
    </inkml:context>
    <inkml:brush xml:id="br0">
      <inkml:brushProperty name="width" value="0.06667" units="cm"/>
      <inkml:brushProperty name="height" value="0.06667" units="cm"/>
      <inkml:brushProperty name="fitToCurve" value="1"/>
    </inkml:brush>
  </inkml:definitions>
  <inkml:trace contextRef="#ctx0" brushRef="#br0">118 0 515,'-2'1'0,"0"8"95,-5 3-20,1 3-10,-1 3-17,1 4 1,-3 0-5,3 4-11,-3 0-4,-2 1-2,0 1-13,1-1 5,1-2-2,0 0-11,3-1-7,-1-5-1,7-3 4,0-5-2,3-2 0,3-6-5,3-2 4,2-1-18,1-2-2,1-7-6,0 1-11,-2-3 3,2-2-7,0-1-39,0 0-16,-2-1 10,-1 3-32,-1 1 23,-2 1 49,-1 2 40,-4 2 14,-2 3 80,0 2 31,-2 1-24,-2 1-40,-3 5-4,3 4-8,-3-1-19,-1 0-10,3 0-4,-1 3-8,2 1-1,-3-2 0,3 5 0,2-1 0,0-2 0,2-1 2,0-2-2,0-5-8,0-2-27,4-3-55,0 0-58,3-5-126</inkml:trace>
</inkml:ink>
</file>

<file path=customXml/item3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06-10T09:14:24.724"/>
    </inkml:context>
    <inkml:brush xml:id="br0">
      <inkml:brushProperty name="width" value="0.06667" units="cm"/>
      <inkml:brushProperty name="height" value="0.06667" units="cm"/>
      <inkml:brushProperty name="fitToCurve" value="1"/>
    </inkml:brush>
  </inkml:definitions>
  <inkml:trace contextRef="#ctx0" brushRef="#br0">8 6 664,'-2'-5'0,"0"5"179,2 0-89,0 0-13,0 3-7,0 4-10,0 4 8,0 6-6,0 3-20,0 6 2,4 2-7,-4 5-14,0 1-15,-2 0-6,-2-3 0,4-5-2,-1 0 0,1-6-8,0-3-10,-2-6-35,2-5-5,0-2-13,0-4-37,3-2-15,1-7-37,0-4-117,2-4-91</inkml:trace>
</inkml:ink>
</file>

<file path=customXml/item39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03.497"/>
    </inkml:context>
    <inkml:brush xml:id="br0">
      <inkml:brushProperty name="width" value="0.04667" units="cm"/>
      <inkml:brushProperty name="height" value="0.04667" units="cm"/>
      <inkml:brushProperty name="fitToCurve" value="1"/>
    </inkml:brush>
  </inkml:definitions>
  <inkml:trace contextRef="#ctx0" brushRef="#br0">17 0 640,'-2'15'0,"-4"0"96,4 5-1,0-1-37,0 2-20,0 0-23,2-1-13,0 1-2,0-4 0,0-3 0,0-5-63,4-5-33,0-4-39,2 0-97,-2-9-63</inkml:trace>
</inkml:ink>
</file>

<file path=customXml/item39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06-10T09:17:12.674"/>
    </inkml:context>
    <inkml:brush xml:id="br0">
      <inkml:brushProperty name="width" value="0.06667" units="cm"/>
      <inkml:brushProperty name="height" value="0.06667" units="cm"/>
      <inkml:brushProperty name="fitToCurve" value="1"/>
    </inkml:brush>
  </inkml:definitions>
  <inkml:trace contextRef="#ctx0" brushRef="#br0">61 298 47,'0'0'27,"0"0"13,0 0 10,0 0-19,0 0-13,0 0-7,0 0 2,0 1 14,0 0 6,-1 0-13,-1-1 7,-2 1-7,2 0-2,0 0 2,-4 3-8,5-2 8,-3 0 43,-2 0 6,2 2-11,1-1-13,-1-1-2,0 2-7,-2 0 1,3 0-1,1 4-2,0 0 6,0 1-2,0 1 0,2 1 0,0 0-18,0-2-3,2-1 5,4-1-10,-1-4-2,3-1 5,1-2-3,4-4-2,4-9-4,0-6 1,2-1-2,0-7-5,0 1 0,2 0 2,-4 0-2,-2-2 0,2 2 0,-6 1-18,-1-2 8,-1 2-1,-3-3 0,0 3 3,-3 3 5,-1 2 1,-2 6 4,0 4-1,2 3 2,-2 5 8,-2 1 7,2 1-6,-2 0-2,2 0-4,0 3-12,0 6 1,0 3 6,2 1 6,0 6-1,2 4 2,0 1 12,-2 5 1,-1 2-4,1 1-4,0-1-3,-2-1-1,2-5-9,-2-1 0,4-4 3,0-4-3,-1-2 0,1-5 0,2-3-2,0-3 0,-3-3 2,3 0 0,0-1 5,1-3-5,-3-2 0,2-1-11,-4 1-2,0 0-9,-1 2 0,-1-2-4,-1 2-5,-3-3 8,-4-2-1,1 1-3,-1-2 4,-1 0 6,-3-2-2,-1 3-4,2 1-1,-3-2 7,1 5 11,-2-1 4,4 1 1,-1 4 2,1-2 1,4 3-2,-1 0 7,0 0-4,3 3 2,-1-1 6,0 0 1,5 3 0,1 0 2,-2 2-4,2 1 1,0-1 6,2 2 0,5 1 11,1 1-8,3-3-3,2 1-4,0 0-3,1-1-6,1-5-2,2 0 2,0 0-2,2-3 0,0-1 1,-4-5-1,2 0-4,-2-1-7,0 1-3,-4-2-7,1 3 4,-1 0-1,-2-3 0,3 1 1,-3-4 2,1-1 5,-3-2 8,1 2 0,1-2-3,-3 2 4,3 3 1,-5 0-2,4 4 34,-3 0-10,1 1-3,0 2-1,-1-1-1,1 3-9,0 0 3,-1 4 1,1 5 5,0 3-1,1 1-2,1 5 5,-3 0 0,-1 0-7,0-1-3,-2 2-3,0-2-4,-2 1-3,0-4 2,0-3-2,0-2-1,0-6 0,0-1 2,0-2-3,0-2-2,4-3 5,1-5 7,3-2-7,-3 0-3,3-3 2,1 0-1,-1 1 0,1 0-6,3-1 5,-3 2-2,3 0-3,-3 0 5,2 3 1,-1 4 0,-4 1-2,-1 1 3,1 2-2,-2 1 0,3 1 0,-1 0 1,0 2 0,-1 2 0,-3 2 0,2 2 8,2 0-6,-3 2 0,-1 3 4,0 0 0,0 1-1,-2 4-1,0-3 0,0 1-3,-2-1-2,2-5-5,0 0-26,2-5-34,4-2-53,1-1-77,1-2-41,1 0-84</inkml:trace>
</inkml:ink>
</file>

<file path=customXml/item39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12.409"/>
    </inkml:context>
    <inkml:brush xml:id="br0">
      <inkml:brushProperty name="width" value="0.04667" units="cm"/>
      <inkml:brushProperty name="height" value="0.04667" units="cm"/>
      <inkml:brushProperty name="fitToCurve" value="1"/>
    </inkml:brush>
  </inkml:definitions>
  <inkml:trace contextRef="#ctx0" brushRef="#br0">0 24 763,'8'-2'0,"-2"0"63,6-1 13,3 0-17,1 1-35,6-2-24,2 1 0,2-1 0,0 2-167,2 2-106</inkml:trace>
</inkml:ink>
</file>

<file path=customXml/item39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06-11T09:18:22.872"/>
    </inkml:context>
    <inkml:brush xml:id="br0">
      <inkml:brushProperty name="width" value="0.06667" units="cm"/>
      <inkml:brushProperty name="height" value="0.06667" units="cm"/>
      <inkml:brushProperty name="fitToCurve" value="1"/>
    </inkml:brush>
  </inkml:definitions>
  <inkml:trace contextRef="#ctx0" brushRef="#br0">0 0 229</inkml:trace>
</inkml:ink>
</file>

<file path=customXml/item39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12.269"/>
    </inkml:context>
    <inkml:brush xml:id="br0">
      <inkml:brushProperty name="width" value="0.04667" units="cm"/>
      <inkml:brushProperty name="height" value="0.04667" units="cm"/>
      <inkml:brushProperty name="fitToCurve" value="1"/>
    </inkml:brush>
  </inkml:definitions>
  <inkml:trace contextRef="#ctx0" brushRef="#br0">304 0 246,'-5'5'0,"-2"0"127,-3 3-64,1 5-16,-3 1 24,0 6-3,-4 2-7,-1 6-15,-5 0-2,1 2 1,-2 4-11,-1 1-24,-3-1-9,2 1 1,-2-4-4,9-2 2,3-8 0,8-4 0,0-7-6,7-6-41,0-1-27,2-3-29,10-3-65,-3-5-39</inkml:trace>
</inkml:ink>
</file>

<file path=customXml/item39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12.367"/>
    </inkml:context>
    <inkml:brush xml:id="br0">
      <inkml:brushProperty name="width" value="0.04667" units="cm"/>
      <inkml:brushProperty name="height" value="0.04667" units="cm"/>
      <inkml:brushProperty name="fitToCurve" value="1"/>
    </inkml:brush>
  </inkml:definitions>
  <inkml:trace contextRef="#ctx0" brushRef="#br0">8 16 436,'0'7'0,"0"0"102,0 2-11,0 3 4,0 4-23,0-3-24,0 5-24,-3-1-3,0-1-15,3 2-6,0-8 0,0 0 0,-2-4 2,2-4-2,0-2-3,0-2 3,8-5 5,-6-5-5,0 0 0,-2-2 4,2 0-2,1 3 10,-3-4-5,5 3-6,-5 4 19,2 0 0,5 1-6,0-1 4,3-2-2,-1 2 0,6 2 10,-1-1-10,0 2 0,1 0-1,1 2-11,-4 2-5,5 0 2,-6 1 1,4 1-4,-1 2-43,3 4-55,-1-1-79,-4 0-228</inkml:trace>
</inkml:ink>
</file>

<file path=customXml/item39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03.357"/>
    </inkml:context>
    <inkml:brush xml:id="br0">
      <inkml:brushProperty name="width" value="0.04667" units="cm"/>
      <inkml:brushProperty name="height" value="0.04667" units="cm"/>
      <inkml:brushProperty name="fitToCurve" value="1"/>
    </inkml:brush>
  </inkml:definitions>
  <inkml:trace contextRef="#ctx0" brushRef="#br0">0 115 763,'2'-16'0,"6"-3"113,-4 1-64,6 2-6,-2 1 19,0 3 2,4 4-17,-4 2-18,2 2-10,-2 4-5,2 0-5,-4 0-9,2 4 0,0 2 5,-4 2-4,-2 1 0,0 3 2,0 1-1,-2 2 0,0 0 0,0 2 0,-2-2-1,-2-1-1,4-2 0,0-5 0,0-3 0,6-3-2,-2-1 3,6-3 2,-2-4-3,2-4 0,4-4 0,-4 1-16,2-1 3,0 1 8,-2 0-2,2-1-5,-2 3 0,-2 1 6,-2 3 5,-4 4 0,-1 1 1,-1 3 0,0 4 0,0 3-10,-1 2 12,-1-1-4,0 2-1,2-1 3,0 3 0,0-2-79,2 0 3,5 0-46,1 0-87,4-3-97</inkml:trace>
</inkml:ink>
</file>

<file path=customXml/item39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03.564"/>
    </inkml:context>
    <inkml:brush xml:id="br0">
      <inkml:brushProperty name="width" value="0.04667" units="cm"/>
      <inkml:brushProperty name="height" value="0.04667" units="cm"/>
      <inkml:brushProperty name="fitToCurve" value="1"/>
    </inkml:brush>
  </inkml:definitions>
  <inkml:trace contextRef="#ctx0" brushRef="#br0">3 158 593,'-2'-10'0,"2"2"50,4-3-1,2-3-30,6-1 3,4-3 0,-2 2 5,4 0 15,0 2 7,0 1-1,-2 4-4,0 1-15,0 3-10,0 4 0,-4 1-3,2 5-8,-2 4-3,-4 7-1,-4 3 0,-2 6 6,-2 3 13,-6 4 3,-6 4 4,-2 3-19,-2 3-7,-4-3-2,0-3-1,2-1 1,-2-10-4,6-3 4,0-3-1,2-10 0,0 0 1,2-7 0,2-2 1,0-7 0,4-4 0,-2-4-4,4-5 1,2 1 0,0-1-7,4 2 1,2 2-2,0 1 3,2 3 5,0 4 0,0 4-4,0 4 6,2 1 2,0 6 3,2 2 10,0 3 5,0 1 0,0 0 2,0 1 5,0-1 0,0 2-15,0 0-2,-2-2-5,0 2-3,0-4-3,-2-2 0,0-3 0,0-1-2,-3 0-12,3-4-31,0-1-43,2 0-40,0-1-25,2-3-22,2 2-98,-2-4-65</inkml:trace>
</inkml:ink>
</file>

<file path=customXml/item39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12.353"/>
    </inkml:context>
    <inkml:brush xml:id="br0">
      <inkml:brushProperty name="width" value="0.04667" units="cm"/>
      <inkml:brushProperty name="height" value="0.04667" units="cm"/>
      <inkml:brushProperty name="fitToCurve" value="1"/>
    </inkml:brush>
  </inkml:definitions>
  <inkml:trace contextRef="#ctx0" brushRef="#br0">257 7 262,'-2'-2'0,"-1"1"152,0-1-26,3 1-40,-2-1-12,-2 2-1,-3 0-20,-1 3-1,-1 1-5,-3 3-13,0 2-13,-2-1-7,-5 0-5,5 2 3,-3-2-1,-5 4 1,3-1-1,1 0 6,1-1-4,3 0 5,2-2 8,0-1-10,5-1-7,2-3-3,2 3-3,1-3-4,2 1-1,0-2 2,5 1 0,2 0 0,3-1 3,4-2 9,3 0 4,-1 0-12,5 0-4,-2 0 0,5 1 1,-3 2-1,1 1 0,-1-2-45,-4 1-31,5 3-72,-6 0-52,3 1-179</inkml:trace>
</inkml:ink>
</file>

<file path=customXml/item39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03.424"/>
    </inkml:context>
    <inkml:brush xml:id="br0">
      <inkml:brushProperty name="width" value="0.04667" units="cm"/>
      <inkml:brushProperty name="height" value="0.04667" units="cm"/>
      <inkml:brushProperty name="fitToCurve" value="1"/>
    </inkml:brush>
  </inkml:definitions>
  <inkml:trace contextRef="#ctx0" brushRef="#br0">92 114 849,'-2'0'0,"-2"0"151,2 3-31,2-1-69,0 3-40,4-5-11,2 0 0,5 0 11,0-3-6,3-2-5,0-3 0,0 0 2,0-3-2,-2 0 0,-2 0 3,-2 0-3,-2-2 0,-2 0 1,-2 4-1,-2 1-9,-2 0 9,-4 4 0,-6 3-2,-2 1-1,-2 8 2,-2 4-1,-2 1 0,1 5 2,0 1 0,-1 4-9,2-2 6,4 1 3,0 0 0,6-2-3,0 2 3,4-3 0,4-2 0,4-4-1,8-5 1,4-4-4,4-4 5,2-1-2,3-6-126,2-6-1,1-1-2,2-4-63,0-2-57</inkml:trace>
</inkml:ink>
</file>

<file path=customXml/item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12.344"/>
    </inkml:context>
    <inkml:brush xml:id="br0">
      <inkml:brushProperty name="width" value="0.04667" units="cm"/>
      <inkml:brushProperty name="height" value="0.04667" units="cm"/>
      <inkml:brushProperty name="fitToCurve" value="1"/>
    </inkml:brush>
  </inkml:definitions>
  <inkml:trace contextRef="#ctx0" brushRef="#br0">46 1408 384,'0'0'0,"0"0"34,0 0-39,3 0 10,2 0 31,-1 0 12,1 0-2,4 0-3,-1 0-15,3 1 0,4 2 6,4-2-11,-2-1-8,6 0-5,2-1 2,3-2-7,3 0-3,2-1 0,1 1 1,1 1-6,4 0 3,-2 2 0,2-1 11,-1 1-6,-3 0 0,2 1 4,-2 2-4,3-1 0,0 0 1,3-1-1,0-1-1,5 0 27,4-3 14,5 1-31,-2-4-15,-1 3 2,0 3-1,1-4 0,-3 3-4,-3-1 5,3 1-1,1 1 0,1 0 0,-2 0 0,0 1 2,0 2-2,0 1 0,0-1 0,0-1 0,0-1 0,0-1 0,-5 0 0,3-1 0,-3-1-2,1-1 2,-3-1 2,-1 3-4,1-1 4,-2 2-2,-6 0 0,1 2 0,-1 1 16,3-1-12,-5 1-4,6-3 0,-1 0 0,-2 0 2,4 0-2,-2-3 0,2 2 1,1-2-1,-2-1-1,1 2 1,-2-3 0,0 2 0,-2 2 0,2-2 0,-2 3 9,-3 0 4,3 2 0,-3 5-6,1-4-12,-3 2 7,2-2-1,0-2-2,3 0-1,2-1 4,-2 0-1,0 0-1,2-4 0,0 0 3,-2 0-4,-1 0-1,-4 0 4,3-1 10,-3 2 0,-3 3-8,1 0 2,-1 0-3,-1 0-3,-1 0 0,2 2 0,1-1 2,2-1-2,-2 0-2,-2 0 2,2 0 0,0 0 0,-1-1 0,0-1 0,1 0 0,-2 1 0,-1-2 0,0 0 2,0 1-2,1-2 0,-4 1 1,3 0-1,-4 3 0,-1-2 2,1 2-1,0 0-1,-1 0 0,2 0 5,-1 0-8,-1 0 3,3 0 0,0 0 0,0 0 1,-1-3-2,2 2 2,-1-1-1,1-2 0,0 1 0,3-1 2,-2 3-4,0-2 1,3 3 1,-2-1 3,-2 1-3,2 0 0,-1 1 1,0 3-2,0-1-2,-2-3 3,4 0 1,-1 0-2,-1-2 2,3 1 1,2 0-2,-2-2-2,-1-1 2,0 2 2,1 0-2,-3 0 0,1-1 0,-4 2 0,1-3 0,0 1 0,0-2 3,2 0-5,0 1 2,1 0 0,-5-2 0,2 1 0,-3 2 0,3-3 0,0 0 2,-2 1-2,-1 0 16,1-1 1,-3 3-3,2-2-7,-2 0-1,3 1-4,-1-2-1,1 1 2,-1 1-2,3-3-2,-5 3-1,2 0 2,-2-1 2,1 1-2,-4 0 0,3-1 0,-2-1 1,-1 0-1,1 1 0,0-4 3,-1 4-3,2-3 0,-7-1 10,3 1-4,1-1 5,-1 1 0,3-1 0,-8 0 0,1 0-5,-1 1 5,-2 0-3,1 0-2,-2-2 0,0-1 0,1-2-3,0 2-1,-5-6 0,5 3-1,-2-4-2,0-2 0,2 2 2,-7-6 0,5 5-1,-3-5 0,3 0 14,-3 3 2,3-5-2,-5 1-7,5-2-7,-5 3 0,0-2 8,2 1-4,-2 0-3,0-1-1,0 0 0,0 1 0,-2-2 0,-3 5-1,2 0 2,3 2 0,-4 1-1,2 1 0,-3-2 3,0-1-4,3 0 2,-3 0 4,3 2-5,-1-2 0,0 4 0,3-2 0,-2 4 1,-5-2-1,5 0 0,-3 2 2,0-1-3,3 3 1,0-3 1,0 4-1,-4-2 0,2-2-1,-4 5 4,4 0 0,-1 3 6,-5 1 7,1-1-9,2 2-6,-2 1 2,-4 0-2,1 3-1,-2-1 0,-3 1-2,1 1 2,-1-2 0,-2 0 0,0-3 0,0 2 0,-5-1-3,2 0 6,1 1-1,-1 0-4,-3 2-1,1-1 4,-3 1-2,-1 2 2,-1 0 1,1 2-4,-6-2 2,6 3 0,-1 0-1,-2 2 1,2-4 0,1 0-1,-3 4 2,1-4-1,4 1 0,-3 0 0,3-2 0,-1 1 0,2-1-1,-2 2 1,1-2 0,-3 0 0,4 0 0,-2 0 0,-2 0 0,1 0-2,-1 0 2,-2 0 0,3 1 0,-1 1 0,1-1 0,-1 1 1,2 2-1,2-3-1,-2 1 1,-1-1 0,3-1 0,-2 0 0,0 0 1,-4 0-1,5 0 0,-3 0 0,0 0 0,1 0 0,-6 0 0,6 0 0,-3 0 0,0 0 0,3 2-1,-1-2 3,-2 0-4,5-2 2,-3 1 1,0 1-2,4-2 1,-4 2 1,2-1-1,1 1 0,-2 0 0,-3 0-1,2 0 2,-2 0-2,0 1 1,0-1 0,-2 0 1,0 0-1,2 0 0,0 3 0,0-3 0,3 0 0,-6 2-2,3-2 0,0 2 2,0-2 0,3 0 2,-3 1-4,3 1 4,-3 1-2,-3 1 1,3 0-1,-5 0 0,5 2 0,3-2-1,-3 0-1,0-1 2,2-1 3,-2-2-4,5 2 1,0-1 0,-1 1 0,2 1 0,1-2 2,2 2-2,-2 0 0,1-2-1,3 1 1,-3-2 0,1 1 0,1-1-1,0 0 2,-1 0-2,1 0 1,-1 0 0,0 0 1,-4 0-1,5 0 0,-3 1 0,0 3 0,0-2-1,1-1 1,1 2 1,1-3-1,-1 1-1,1 1 1,-3-2 1,0 0-2,1 0 2,-2 0-1,1 0 0,1 0 0,-4 1 0,4 1 1,-1 2-1,-4-1 0,2-2-1,0 2 0,-1-1 2,1 0 0,3 1-2,-2-3 1,0 0 0,-2 1 0,3-1 0,1 0 0,-1 0 0,0 0 0,-2-1 0,2-1-1,-2 1 2,2 1 0,-2-2-1,2 2-1,-3 0 2,2 0-2,-2 0 0,-1 0 1,3 0 0,0 0 0,1 0 0,-2-2 0,2 2 0,-3-1-5,4-1 4,-1-1 1,0 1 0,2 0 0,-3 1 0,0-1-5,4 1-2,-5-2 4,5 2 0,-1-2 1,-2 3 0,0 0 1,-2 0-2,2 0-1,0 0 3,-2-2-4,2 2 2,0 0 1,1 2-1,2-2 5,-4 0-4,4-2-4,-5 1 2,2 1-1,5 0 1,-2 0 2,1-3-3,3 4-2,-2-1 4,1 0 3,1 0 0,-2 0-2,-1 0 2,4 0 0,-3 0 0,1 2-2,-4-1 2,1 2-3,0-3-1,4 2 1,-2-2 4,2 0-2,0 2-1,1 0 2,-1 1 0,3-3-13,-3 3 5,5-2 5,-2 3-1,2-4 0,0 3 3,-2-3 1,0 2 0,-1-2-6,1 3 5,-1 0 0,3-1 1,-2-2 0,0 1 0,2 2 0,0 3 0,0-3-2,0 2 2,1-1 0,-1 0 0,0-1 0,2-1-1,-2 1 1,3 2 0,-1-3-1,1 1 1,1 3 0,-1-2 0,-1 3 1,4-1-2,-4-1-2,3 2 4,-1-1 1,-1 2-4,-1-1 4,6 2-4,-6-3 1,-2 1 2,3 0-1,-3 2 0,2-4 0,3 2 0,0-1 0,0-1 0,5 2-2,-4 2 2,4-2 0,0 3 0,-3-4 0,3 6 13,-3-1-3,0 2-5,1-1-1,-2 2 0,4 2 0,0-1 7,-3 3 3,3-3-2,-1 1 0,1 1-3,-1 0-1,3 1 0,-2-2-3,0 4 8,0 1-5,-1 0-2,3 2 1,0 0 3,0-2-3,0 1-4,0-1 3,0 0-2,3-3-5,-1 5 2,0-4 4,0 2-4,3-1 0,-2-1 2,-1-3 3,1 1-4,-1-2-1,0-1 5,-2 0-5,0-2-2,0 3 2,0 0 1,0 0-2,0 0 0,0-3 2,-2 2 0,2-2-2,-5 1 0,3 1 2,-1-2-2,3-1 0,0 4 0,0-4 0,0 1 0,0-2 0,0 1 0,-2 0 0,2-1 1,0-3-1,0 1 0,0 1 0,0-1 0,2 3 0,3-1 0,-2 0 0,-1 0 0,2-1 0,-1-2 0,2 1 0,-3 2 0,-2-2 0,2 4 0,1-1 3,-1 0-4,-2 1 2,3 0 0,-3-5-2,2 1 1,1-2 2,1 0-4,1 0 1,0 0 2,2-3-2,5 0 1,0-2 0,2 0 1,5-1-2,0 1-5,3-2-41,4 1-22,0 0-45,3-1-108,-3 0-136</inkml:trace>
</inkml:ink>
</file>

<file path=customXml/item4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06-11T09:16:44.923"/>
    </inkml:context>
    <inkml:brush xml:id="br0">
      <inkml:brushProperty name="width" value="0.06667" units="cm"/>
      <inkml:brushProperty name="height" value="0.06667" units="cm"/>
      <inkml:brushProperty name="fitToCurve" value="1"/>
    </inkml:brush>
  </inkml:definitions>
  <inkml:trace contextRef="#ctx0" brushRef="#br0">276 22 373,'-2'-5'0,"-5"-1"228,1 2-161,-3 1-14,0 1-8,-1 1-19,-1 1-12,-2 0-2,-2 3-4,2 1 2,0 1-3,2 2 1,0 2 4,1-1 9,1 0 0,2 1-9,1 2-4,1-2-2,1-2-3,2 2-4,2 1 1,0-1 0,0-2 0,2 0 0,5 1 0,-1-2-2,3 2 2,0-1 0,-3 0-3,1-2-3,-1 2-3,-2-1 6,-1-1 3,-1 2 0,-2-2 0,-2-1 1,-3 2 5,-3-2 8,-5-1-6,0 0-2,-5-2-1,1 1-5,1-2 0,-1 0 0,2 1 0,2-1 0,2-3-20,5 1-15,-1-1-14,5 2-24,2 0-19,0-2-53,2 2-103,3-2 50</inkml:trace>
</inkml:ink>
</file>

<file path=customXml/item40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06-10T09:18:05.965"/>
    </inkml:context>
    <inkml:brush xml:id="br0">
      <inkml:brushProperty name="width" value="0.06667" units="cm"/>
      <inkml:brushProperty name="height" value="0.06667" units="cm"/>
      <inkml:brushProperty name="fitToCurve" value="1"/>
    </inkml:brush>
  </inkml:definitions>
  <inkml:trace contextRef="#ctx0" brushRef="#br0">177 39 687,'-1'-5'0,"1"-1"0,-4 2 61,2-3 25,0 3 1,0 0-20,0 0-40,-2 3-7,1 0-4,-3-2-5,2 3-2,-1 0-1,1 0 3,0 0-4,-2 0 0,4 3 1,-1-3 1,-1 1 6,2-1-1,2 1 4,-2-1-2,2 0-8,0 0-5,0 0-3,0 0 0,0 0-5,0 0 2,0 0-1,0 0-1,0 0 3,0 0 4,0 0-1,0 0-1,0 0 0,0 0 3,0 0-3,0 0 0,0 0 0,0 0 0,0 0-2,0 1 2,0-1 0,0 1 0,0 1 0,0 4 0,-2 5 53,-2 4-6,0 6-24,-6 2-13,-1 2-2,-2 0-7,0 2 3,1-2-3,-1-6-1,2 0 0,3-6-7,1-1-7,3-5-10,2-2-10,2-3-29,0-1-21,-2-1-11,2 0-25,0-3-1,0-6-96,4-4-175</inkml:trace>
</inkml:ink>
</file>

<file path=customXml/item40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06-11T09:16:48.056"/>
    </inkml:context>
    <inkml:brush xml:id="br0">
      <inkml:brushProperty name="width" value="0.06667" units="cm"/>
      <inkml:brushProperty name="height" value="0.06667" units="cm"/>
      <inkml:brushProperty name="fitToCurve" value="1"/>
    </inkml:brush>
  </inkml:definitions>
  <inkml:trace contextRef="#ctx0" brushRef="#br0">35 51 313,'2'3'0,"2"2"94,-2 1-74,-2 3 7,0 3 34,0 2-4,-2-3 2,-2 3-5,0-1-34,-1-2-13,1-1-7,-3-1 0,3-2 5,2-5 6,-2 1-1,2-3 13,-1-2 6,3-4-21,-2-4 0,2-3 20,0 2-13,2-5-10,3 2-4,-1 1 1,2-2-4,1 2 2,-1 1 0,3 2 29,0 1-14,-3 1 2,3 4-5,-1-2-7,1 3 0,0 0-4,-1 1-1,3 1 0,-2 0-25,-1-1-58,3 0-41,-2-1-27,1 3-58,-1-2-7</inkml:trace>
</inkml:ink>
</file>

<file path=customXml/item40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12.420"/>
    </inkml:context>
    <inkml:brush xml:id="br0">
      <inkml:brushProperty name="width" value="0.04667" units="cm"/>
      <inkml:brushProperty name="height" value="0.04667" units="cm"/>
      <inkml:brushProperty name="fitToCurve" value="1"/>
    </inkml:brush>
  </inkml:definitions>
  <inkml:trace contextRef="#ctx0" brushRef="#br0">100 75 692,'-20'14'0,"2"5"74,-1 0 28,1 6-31,5-6-25,3 1-11,10-2-14,0-2-14,8-3-4,1-1-1,6-4-2,4-4 0,2-4 9,2-2-9,6-8 0,-3-2 0,3-2 1,-3-4-2,-3 0-9,-4-2 6,-2 2-2,-8-5-3,-2 0-2,-7 1 5,0 0 5,-9 0-1,-5 7 4,-3 3-1,-2 5-1,0 4 0,-2 3 0,2 3 2,-3 5-2,6 0-29,-1 1-39,5 0-47,3 1 21,4-2 6,5-1-48,0-2-44,5-1-32</inkml:trace>
</inkml:ink>
</file>

<file path=customXml/item40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03.508"/>
    </inkml:context>
    <inkml:brush xml:id="br0">
      <inkml:brushProperty name="width" value="0.04667" units="cm"/>
      <inkml:brushProperty name="height" value="0.04667" units="cm"/>
      <inkml:brushProperty name="fitToCurve" value="1"/>
    </inkml:brush>
  </inkml:definitions>
  <inkml:trace contextRef="#ctx0" brushRef="#br0">96 0 796,'-4'14'0,"2"8"134,-4 8-82,4 2-5,-2 5 1,0-1-6,2 2 12,-2 3 2,-2-1-39,0 0-14,0-4-4,2-7 2,0-6-2,4-9-27,0-7 6,-2-5 0,2-2-21,0-5 14,0-5-12,0-6-36,-2-2 36,-2-2 26,-2-1 6,2-2 1,-2 3-2,2 2 9,2 2-1,-4 5 4,4 1 10,0 4 19,0 4-2,2 1-2,4 0-12,0 1-15,4 0 0,2 0 29,0 0-3,4 2-4,2 2 0,0-2 0,2 1 3,-2 3-9,2 3-6,-4 0-5,-2-2-1,0 6-3,-5-1 3,1-1 5,-4 1-4,2 0-2,-4-2 1,2-1-3,2-2-2,0-4 1,4-3 1,2 0 0,4-3 0,-2-4 1,-1-3-1,3-3 0,-2-1 2,-2-2-2,-2-1 1,-4 3-1,-2-2 8,-4 2 22,0-2 5,-10 2 1,-4 0-9,-2 5-12,-4 2-9,-1 6-1,-3 1 2,2 9-7,2 4-1,2 2 0,3 6-28,3-1-95,4 5-80,4 2-140,0-5-240</inkml:trace>
</inkml:ink>
</file>

<file path=customXml/item40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06-10T09:13:56.288"/>
    </inkml:context>
    <inkml:brush xml:id="br0">
      <inkml:brushProperty name="width" value="0.06667" units="cm"/>
      <inkml:brushProperty name="height" value="0.06667" units="cm"/>
      <inkml:brushProperty name="fitToCurve" value="1"/>
    </inkml:brush>
  </inkml:definitions>
  <inkml:trace contextRef="#ctx0" brushRef="#br0">13 0 50,'0'-2'53,"0"1"15,3-2-19,-3 3-21,0 0-1,2 0 6,-2 0-8,2 0-1,-2 0-8,2 0-7,-2 0 0,0 0 0,0 0 4,0 0-1,0 0 10,0 0 3,0 0 16,0 0 12,0 0-7,0 0-8,0 0-3,0 4-9,0 2-9,0 7 1,0 1 4,-2 4-10,2 0-5,0 3-7,0-1 0,2 0 0,0 1 1,0-1 1,0 0-4,-2 3 4,1-1-2,-1 2 0,0 1 0,0-1 2,0-3-2,0 3 0,0-3-2,0-2 2,0 2 0,0-5 0,0 2 0,0-2 0,0-1 2,2 0-2,0 3 0,-2-3 1,4 1-2,-2-1 1,-2-1 1,0 2-1,2-2 0,-2-1 0,0 0-1,0 1 1,0-2 0,0 2 0,0 1 0,0 0 0,0 1 0,0 0 0,0 1 1,0-2-1,0 1-1,0-2 2,0-1-2,1 0 1,-1-2 0,0 1 0,0-2-2,0 0 0,0 2-6,-1-1 5,1 0-6,-2 1 7,2-1 1,0-1-1,-2 2 2,2 1 0,0-1 2,-2 3-2,0-1-2,2 1 2,-2-1 0,2 1-13,0-1 6,0-1 2,0 1 5,0-1 0,0-1 0,0 2 0,0-3 0,0 4 0,0-1 0,0-1-2,0 3 4,-2-2-1,2 2-1,-1-1 0,-3 2 0,4-2 4,0 3-6,0-1 4,0-1 3,0 1-7,0-1 4,0 0-2,0 1 0,0 0 0,0-1 0,0 0 2,-2-2-2,2 0 0,-2 0-2,2 2 4,0 0-2,-2 2 0,2 1 0,-2 1 0,2-3 0,-1 2 0,1-4 0,0 3 0,0-4 0,0 2 0,0-2 0,-2 1 3,2-1-3,0 1-3,0 0 3,0 0 0,-2 0 0,2 0 0,0-1 0,0 0 0,0 1 8,0 0-3,0-3-3,0 2-1,0-2-1,0 3 0,0-2 0,0-3 0,0 2 0,0 0-1,0-4 1,0 6 0,0-1 0,0 3 3,0 1 0,-2 1 3,2 1-3,-2-1-3,0 0 0,1-3 3,1 0-4,-2 0-1,2-1 4,0-1-4,-2 0 2,2-2 0,0 2-2,0 1 2,0-1-3,0 3 3,0-2 0,0 2-4,0-1 4,0 1 0,0 1 0,0-3-1,0 1 1,0-2-17,0 0 10,2-1 4,0 1 3,-1 1 0,1-3-4,-2 4 4,0-2 0,0 0 0,0 1 0,0-3 0,0 2 0,0-1 0,2 2-1,0 1 1,-2 0 0,2-1 0,-2-2 0,2-1 0,-2-2 1,1 1 3,-1-2-4,0 3 0,0 0 0,0 0 0,0 2 25,0-1-30,2-1 7,0 1-4,-2-1 4,2 0-4,0-2 4,-2 1-2,0-2 0,0-1 0,0 1-7,0-2-1,0 1 8,0-2 0,0 1 0,4 3 0,-4 0 11,1 0-9,-1-3 6,0 1-6,0 0-2,2-1 0,-2 1 0,0 0 0,0-3 2,2 2 0,-2-1-1,0 1-1,0-1 0,0 2-1,2 0 1,0 1 0,0 2 0,0-2 10,-2 1 1,1 0-6,-1-1 12,0 1-14,0-1 8,0-1-7,0 1 4,0-3-7,2 0-1,-2 0 0,4 2 2,-4 1-5,0-1 6,0 2 10,0-1-10,0 2 5,0 0 10,0-4-22,0 1 6,0-2-2,0 2 0,0-2 0,0-1 0,0 0-5,0-1-8,-2 0-12,2-3-25,0 0-12,0 0-51,0-4-179,0-2-14</inkml:trace>
</inkml:ink>
</file>

<file path=customXml/item40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06-11T09:50:36.813"/>
    </inkml:context>
    <inkml:brush xml:id="br0">
      <inkml:brushProperty name="width" value="0.04667" units="cm"/>
      <inkml:brushProperty name="height" value="0.04667" units="cm"/>
      <inkml:brushProperty name="fitToCurve" value="1"/>
    </inkml:brush>
  </inkml:definitions>
  <inkml:trace contextRef="#ctx0" brushRef="#br0">10-1 777,'-3'0'0,"1"0"154,2 2-137,-3 4 5,3 2-12,0 2-11,0-1-2,0 4-39,0-2-22,0 0-29,0 2-90,0-2-38,0-1-30</inkml:trace>
</inkml:ink>
</file>

<file path=customXml/item40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06-11T09:19:15.193"/>
    </inkml:context>
    <inkml:brush xml:id="br0">
      <inkml:brushProperty name="width" value="0.06667" units="cm"/>
      <inkml:brushProperty name="height" value="0.06667" units="cm"/>
      <inkml:brushProperty name="fitToCurve" value="1"/>
    </inkml:brush>
  </inkml:definitions>
  <inkml:trace contextRef="#ctx0" brushRef="#br0">175 9 600,'-13'-6'0,"0"4"88,-2 1-33,-2 1-5,0 5-19,0 3-4,2 2 1,-1-2 7,6 4-15,1-1-9,5 0-8,-1 1-3,5-1 0,0 1 0,7-5-1,4 2 1,-1 0-2,6 0 2,-1 0 0,2-1 0,0 2 0,-2 2 2,-2-1-2,-2 2 0,-5 0 0,-4-1 0,-2 0 0,-2 1 3,-6 1-3,-5-4 0,0 0 5,-2-2-5,-2-3 0,1-3 4,-1 0-4,0-2 0,2-3 0,4-2 0,0-2 0,5 0 0,2-2 0,4 1-43,0 1-19,8-1-27,3 3 21,2 0 2,0 0-40,2 1-32,-2 2 2,2 1-12</inkml:trace>
</inkml:ink>
</file>

<file path=customXml/item40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12.280"/>
    </inkml:context>
    <inkml:brush xml:id="br0">
      <inkml:brushProperty name="width" value="0.04667" units="cm"/>
      <inkml:brushProperty name="height" value="0.04667" units="cm"/>
      <inkml:brushProperty name="fitToCurve" value="1"/>
    </inkml:brush>
  </inkml:definitions>
  <inkml:trace contextRef="#ctx0" brushRef="#br0">15-1 633,'2'-1'0,"-2"1"59,0 0-42,0 4-10,-2 4-7,0 1 0,-1 2 0,-2 0-207,0 1-120</inkml:trace>
</inkml:ink>
</file>

<file path=customXml/item40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03.368"/>
    </inkml:context>
    <inkml:brush xml:id="br0">
      <inkml:brushProperty name="width" value="0.04667" units="cm"/>
      <inkml:brushProperty name="height" value="0.04667" units="cm"/>
      <inkml:brushProperty name="fitToCurve" value="1"/>
    </inkml:brush>
  </inkml:definitions>
  <inkml:trace contextRef="#ctx0" brushRef="#br0">79 43 724,'-12'-1'0,"0"1"178,0 4-98,1 6-20,1-2 2,0 4-16,2 2-7,4 1-4,4 3-11,0-2-8,6 1-5,6-5-7,4-1-4,3-3 0,3-5 3,2-3-3,6 0 0,-5-6 3,3-2-3,-4-3 0,-2-2-11,-4-2 2,-4 0-9,0-2 8,-8 0 9,-2-1 1,-4 0 0,-6 2 0,-4 3 3,-6 1-3,-2 5 0,0 4 0,-2 2-2,2 1 2,4 1-72,2 3 0,4 2-38,5 0-49,1 0 4,2-3-58,3 1-110</inkml:trace>
</inkml:ink>
</file>

<file path=customXml/item40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06-10T09:15:38.711"/>
    </inkml:context>
    <inkml:brush xml:id="br0">
      <inkml:brushProperty name="width" value="0.06667" units="cm"/>
      <inkml:brushProperty name="height" value="0.06667" units="cm"/>
      <inkml:brushProperty name="fitToCurve" value="1"/>
    </inkml:brush>
  </inkml:definitions>
  <inkml:trace contextRef="#ctx0" brushRef="#br0">0 76 647,'2'-9'0,"2"0"153,0 1-42,-2 3-18,3 1-32,-3 4-36,0 0-11,4 4-16,-4 2 4,0 3 21,-2 6-11,0 4 2,-2-2-2,0 3 2,2-3-11,0-2-2,0-5 22,0-5-6,4-3-7,-1-1 15,3-1 14,0-6-1,5-4-17,0-7-15,0-1-4,4-4-2,2 1 0,-2-2-8,1 1-1,-3 6-6,-4 1 10,-1 6 4,-6 6-1,-1 3 2,-1 0 0,0 3-22,0 6 24,0 4 36,0 2-8,0 4-18,0 2-1,0 1 4,2 4-11,2-3-4,2-3 0,1 3-89,4-3-101,-1-1-119,1-4-168</inkml:trace>
</inkml:ink>
</file>

<file path=customXml/item4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03.302"/>
    </inkml:context>
    <inkml:brush xml:id="br0">
      <inkml:brushProperty name="width" value="0.04667" units="cm"/>
      <inkml:brushProperty name="height" value="0.04667" units="cm"/>
      <inkml:brushProperty name="fitToCurve" value="1"/>
    </inkml:brush>
  </inkml:definitions>
  <inkml:trace contextRef="#ctx0" brushRef="#br0">48 28 59,'-3'0'101,"3"0"-17,0 0-37,0 0-20,0-1-8,-3-1 13,3-1 26,-2 0 28,-1 1-17,3-1-29,-3 2 11,3 1 5,-5-2-19,5 0-2,-6 2 3,6 0-2,-2-1 2,-1 1 10,0 0-9,3-2-3,-2 2-9,2 0-15,0-1-5,0 1-6,2 0-2,4 0-6,-1 3 11,6-2 10,2-1-6,1 0-3,2 0-2,7-1-1,-7 1-4,4-3 4,-1 3-1,-3-2-2,-2 0 1,-1 2 0,1-1 0,-6 1 0,0 0 0,-5 0-3,-1 3 3,-2-1 0,0 2-2,0 3 2,-5 2 5,2 1-5,-5 1 0,5 2 4,-2-1-6,0 3 4,2 4 0,-2-2 0,5 2 2,-3 2 1,3 1 2,0 2-3,0-5 0,0 0 1,0 0 0,-3-1-1,1-2-1,2 0-2,0-2-1,0-1 0,0 3 0,0-8 1,0 3-1,0-3 0,0 0 7,0 0 0,0 0 7,-3-5 0,0 3-4,3 0-5,-3 2-1,3-1-3,0-2 1,0-4-2,0 1 0,0-2 9,0 0-4,0 0 1,0 0 1,0 0 0,-2 0 6,2 0 5,0 0-5,-3 1-9,3 4-4,-3-2 0,1-1 2,-1-1-2,3 3 0,-3-3 11,1 1 2,-1-1 1,0-1 1,-2 0-6,-1 0-7,-2 0-1,0 2-1,0-2 0,-4 2 0,-5-2 0,3 0 0,-2 0 0,2 0 0,1 0 0,-1 0-1,4 0-1,2 0-1,5 0-19,0 0-29,3 0-60,6-2-92,2-3-79,0 0-291</inkml:trace>
</inkml:ink>
</file>

<file path=customXml/item41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12.378"/>
    </inkml:context>
    <inkml:brush xml:id="br0">
      <inkml:brushProperty name="width" value="0.04667" units="cm"/>
      <inkml:brushProperty name="height" value="0.04667" units="cm"/>
      <inkml:brushProperty name="fitToCurve" value="1"/>
    </inkml:brush>
  </inkml:definitions>
  <inkml:trace contextRef="#ctx0" brushRef="#br0">105 8 557,'-5'-6'0,"-2"3"218,2 3-112,-2 0-36,-3 0-14,4 6-2,-7 3-11,4 7-6,-3 4-4,0 1-19,5 0-9,0 0-4,5-2-1,2 1 0,0-2 0,4-5 0,6 0 0,1-8-2,4-2 3,4-3-1,2-1 0,1-8-1,1-2 1,1-2-24,-3-3 12,0-1 4,-4 1-3,-5 2 3,0-1 2,-7 1 3,-5-2 3,0 2 0,-3 3-1,-6 1 1,-1 2 1,-2 1-2,-7 3 2,5 2-1,-3 2 0,3 0-7,0 6-20,3-2-23,-1 2 14,5 2-6,2-1-35,2 1-21,1-1-26,2 1-92,2-1-27</inkml:trace>
</inkml:ink>
</file>

<file path=customXml/item41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03.435"/>
    </inkml:context>
    <inkml:brush xml:id="br0">
      <inkml:brushProperty name="width" value="0.04667" units="cm"/>
      <inkml:brushProperty name="height" value="0.04667" units="cm"/>
      <inkml:brushProperty name="fitToCurve" value="1"/>
    </inkml:brush>
  </inkml:definitions>
  <inkml:trace contextRef="#ctx0" brushRef="#br0">3 26 427,'-2'6'0,"0"5"188,2 0-103,0 5-22,0 1-39,2 2 2,0 2 4,0-1-3,2-1-6,-2 0-5,4-4-10,-2-5 0,-2-4 5,4-3 6,-2-3 10,4-3 11,-2-6-15,4-2-10,-2-4-8,1 0-2,1 1 0,-4-2-1,3 1-1,-1 0-2,2-1 1,0 1 0,2-1-51,0 2-43,0-1-24,2 1-63,0-2-221</inkml:trace>
</inkml:ink>
</file>

<file path=customXml/item41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06-10T09:17:30.021"/>
    </inkml:context>
    <inkml:brush xml:id="br0">
      <inkml:brushProperty name="width" value="0.06667" units="cm"/>
      <inkml:brushProperty name="height" value="0.06667" units="cm"/>
      <inkml:brushProperty name="fitToCurve" value="1"/>
    </inkml:brush>
  </inkml:definitions>
  <inkml:trace contextRef="#ctx0" brushRef="#br0">140 0 688,'-7'13'0,"1"5"75,-4 8-14,1 3-4,0 5-10,1-1-8,0 0-5,1 0-19,-1-2-11,1-3-5,3-6 0,2-4-4,0-7 1,2-6 2,-2-3-4,0-2-16,2 0-6,0-6 2,0 0-10,0-8 17,-1-1 12,-3-1 4,-4 0 3,1 0 0,-1 1 2,1 0-2,1 0 5,2 2 14,2 2 25,0 1 20,2 3-9,0 0-11,2 0-4,0 3 1,6-2-22,-1 2-6,6 1 9,3 0 7,2 1-7,3 2 3,0 0 2,0 2-1,-2 4-3,-2 3-11,-2 3 0,-4 0-6,1 6-2,-3 1-1,-3 1 0,-3 0 0,-3-1-3,0-2 0,0-1 0,0-4-2,0-6-24,0-3 6,0-2-43,2-1-66,4-2-16,0-4-60,-1-6-133,1 0-10</inkml:trace>
</inkml:ink>
</file>

<file path=customXml/item41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06-11T09:17:36.415"/>
    </inkml:context>
    <inkml:brush xml:id="br0">
      <inkml:brushProperty name="width" value="0.06667" units="cm"/>
      <inkml:brushProperty name="height" value="0.06667" units="cm"/>
      <inkml:brushProperty name="fitToCurve" value="1"/>
    </inkml:brush>
  </inkml:definitions>
  <inkml:trace contextRef="#ctx0" brushRef="#br0">-1 8 204,'0'-4'0,"2"1"122,-2 3-28,0 0-6,0-3-7,2 3 4,-2 0-25,0 0-6,0 0 21,6 3-13,-6 1-7,2 3 6,-2 3-15,2 3-4,-2 2-9,0 7-8,2 1-10,-2 2-8,2 3-5,-2-3 0,2 1 1,-2-2-5,0-2 4,3 0-4,-3-6-27,4 1-29,-4-6-30,2-2 11,-2-3-18,0-2-60,0-2-57,0 0-113</inkml:trace>
</inkml:ink>
</file>

<file path=customXml/item41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12.431"/>
    </inkml:context>
    <inkml:brush xml:id="br0">
      <inkml:brushProperty name="width" value="0.04667" units="cm"/>
      <inkml:brushProperty name="height" value="0.04667" units="cm"/>
      <inkml:brushProperty name="fitToCurve" value="1"/>
    </inkml:brush>
  </inkml:definitions>
  <inkml:trace contextRef="#ctx0" brushRef="#br0">29-2 425,'0'0'0,"-5"0"161,5 4-104,-3 7 23,3 3 13,-2 6-30,2 4-15,-2 4-20,-1 3-24,-1 1 7,4 2-11,-6-2 0,4-3 3,2-4-5,0-4-33,8-6-33,1-3-57,3-8-27,-2-4-81</inkml:trace>
</inkml:ink>
</file>

<file path=customXml/item41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03.312"/>
    </inkml:context>
    <inkml:brush xml:id="br0">
      <inkml:brushProperty name="width" value="0.04667" units="cm"/>
      <inkml:brushProperty name="height" value="0.04667" units="cm"/>
      <inkml:brushProperty name="fitToCurve" value="1"/>
    </inkml:brush>
  </inkml:definitions>
  <inkml:trace contextRef="#ctx0" brushRef="#br0">33 0 773,'-4'0'0,"2"3"4,-2 2-4,0 5 0,0 0 1,0 6-1,0 0 0,0 2-64,2-2-137,0-3-167</inkml:trace>
</inkml:ink>
</file>

<file path=customXml/item41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03.519"/>
    </inkml:context>
    <inkml:brush xml:id="br0">
      <inkml:brushProperty name="width" value="0.04667" units="cm"/>
      <inkml:brushProperty name="height" value="0.04667" units="cm"/>
      <inkml:brushProperty name="fitToCurve" value="1"/>
    </inkml:brush>
  </inkml:definitions>
  <inkml:trace contextRef="#ctx0" brushRef="#br0">0 144 402,'12'-17'0,"0"-4"82,2-1 25,0 1-6,2-1-27,-2 7 20,-8 3 28,0 4-11,-4 5-19,0 0-15,0 3-53,2 0-19,-2 2 12,2 3 12,-4 2-1,2 3-5,-2 0-5,0 6-2,0-2-5,-4 1-7,0 3-2,0-4-1,4-1-2,0-4 1,0-2 0,0-2-4,4-4 2,2-1-15,4-1 8,0-6-4,4 0-7,-2-6 5,4-1-5,-2 1 0,0-4-4,0 6 4,-2 0 9,-4 0 11,-4 6 0,-2 3 43,-2 0-1,0 2-7,0 2-12,0 5-13,-2 2 3,-2 2-10,2-1 1,0 2-6,0-1 1,2 0 2,0 1-1,0-1-34,0-3 3,2 2-48,4-2-104,2 0-52,2-3 24,2-3-289</inkml:trace>
</inkml:ink>
</file>

<file path=customXml/item41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03.533"/>
    </inkml:context>
    <inkml:brush xml:id="br0">
      <inkml:brushProperty name="width" value="0.04667" units="cm"/>
      <inkml:brushProperty name="height" value="0.04667" units="cm"/>
      <inkml:brushProperty name="fitToCurve" value="1"/>
    </inkml:brush>
  </inkml:definitions>
  <inkml:trace contextRef="#ctx0" brushRef="#br0">-2 151 601,'0'0'0,"0"-3"130,0-3-74,0-1-5,2-3-22,4 0-5,4-4 2,0-2-13,4 1-10,2 0-3,-2 2 0,0 0 0,0 4 0,-4 2 0,-1 5 0,1 2 26,-4 0-9,2 3-7,-3 5 2,1 1-1,-4 4-2,2 0 6,-2 4 1,-2 1 0,0 0-5,0-1-4,-2-1-6,-2-4 1,2-1-1,0-3 1,0-4 0,0-1 1,2-3 0,0 0 0,0-4 6,2-3-9,2-2 0,6-3-33,2-3 12,0-2-27,4-1-3,2 2-6,-2-3-11,-2 4 29,0 0 20,0 2 16,-2 3 4,-2 3 6,-2 3 7,0 4 7,-2 0 5,0 3 5,-2 4-6,0-1-7,-2 4 0,2 0 2,-2 2-3,-2 1 0,0 2-7,0 4-2,0 0-4,-4-1-2,0 1-1,0-2 1,0-3-1,2-4-1,0 0 0,2-7-9,0 0-25,0-3-65,2 0-19,2-6-16,2-4-40,2 0-67</inkml:trace>
</inkml:ink>
</file>

<file path=customXml/item41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06-10T09:16:48.183"/>
    </inkml:context>
    <inkml:brush xml:id="br0">
      <inkml:brushProperty name="width" value="0.06667" units="cm"/>
      <inkml:brushProperty name="height" value="0.06667" units="cm"/>
      <inkml:brushProperty name="fitToCurve" value="1"/>
    </inkml:brush>
  </inkml:definitions>
  <inkml:trace contextRef="#ctx0" brushRef="#br0">60 95 586,'-4'2'0,"4"2"73,0-1 43,0 2-26,0 0-25,0-1-21,0 4-2,4-3-7,-2 0-7,3-2-14,3-2-9,0 0 3,3-1 3,-2 0-7,5-4 2,-3-1-2,0-2 0,-1-1-6,2-1 4,-4 0 2,-3 0-6,1-1 2,-2 0 0,1 1 3,-3-1-3,0 0-3,0 4 2,-2-1-6,0-1 1,0 1 2,-4 2 1,-1 2-5,-1 0 0,-4 2 8,5 1 0,-8 0-6,4 4 9,0 1 4,-1 2 4,-1-2 6,1 4 8,1-1 17,-2 3-1,1 5-7,-3-1-4,2 6-13,-1 1-6,1-2-1,1 4 3,3-4-3,1 0 3,4-1-2,2-6-9,0 1-4,8-2 3,1-6-1,3-2 0,1-2-10,-2-2-4,2 0-14,3-1 8,-5-1 6,2 1-13,-2 0-38,1 1-14,-3 0-5,1-4-23,0 2-30,0-3-88,-1-1-46</inkml:trace>
</inkml:ink>
</file>

<file path=customXml/item41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06-11T09:50:46.795"/>
    </inkml:context>
    <inkml:brush xml:id="br0">
      <inkml:brushProperty name="width" value="0.04667" units="cm"/>
      <inkml:brushProperty name="height" value="0.04667" units="cm"/>
      <inkml:brushProperty name="fitToCurve" value="1"/>
    </inkml:brush>
  </inkml:definitions>
  <inkml:trace contextRef="#ctx0" brushRef="#br0">315 58 105,'0'-5'0,"0"0"141,0-1-67,0 1 2,-2 0 18,-1 0-25,0 1-6,-2-3 2,2 4-14,-2 0 3,2 0 0,-2-1-8,2 3-2,-5-1-6,0 2-9,0 0-6,-3 0 0,3 0-4,-3 8 0,-3 2 2,1 1-4,-3 2 3,-1-2-1,1 8-5,3-2-5,-6 6 2,0 2-1,0 6 1,0 0 1,2 3-2,4 1-5,-1 0-4,6 0 0,0-3-1,5-2 0,3-1 0,3-2-1,5-6 1,6-2-6,5-3 5,0-5 0,2-1 1,4-3 0,5-3 0,-1-6 0,4 2 0,-1-8 0,1-6 0,-3-2 0,-3-2-6,0-4 3,-3 0 1,-5-4-1,0-1 1,-6-2 2,1 4 0,-9-2 0,-2 0 0,-3 0 1,-5-2 0,-6 2-1,-3 0 0,-2 3 0,0 2 0,-3 4-6,3 4 3,-1 4-9,1 4 0,5 4 0,1 1-3,1 1-17,7 1-6,-6 1-11,8 4-24,0 0-11,0 2-28,0 0-55,8 0-23,-3-1-13</inkml:trace>
</inkml:ink>
</file>

<file path=customXml/item4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06-11T09:19:41.461"/>
    </inkml:context>
    <inkml:brush xml:id="br0">
      <inkml:brushProperty name="width" value="0.06667" units="cm"/>
      <inkml:brushProperty name="height" value="0.06667" units="cm"/>
      <inkml:brushProperty name="fitToCurve" value="1"/>
    </inkml:brush>
  </inkml:definitions>
  <inkml:trace contextRef="#ctx0" brushRef="#br0">-3-2 687,'-3'0'0,"3"0"208,0 0-103,0 0-76,9 2 22,2 0 4,2 2-42,2 0-12,2 0-1,1-1 0,-1 0 0,1-2-83,-1 1-15,0-2-39,-2 0-33,0 0-7,-4 0-30,0-2-7</inkml:trace>
</inkml:ink>
</file>

<file path=customXml/item42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06-11T09:19:34.028"/>
    </inkml:context>
    <inkml:brush xml:id="br0">
      <inkml:brushProperty name="width" value="0.06667" units="cm"/>
      <inkml:brushProperty name="height" value="0.06667" units="cm"/>
      <inkml:brushProperty name="fitToCurve" value="1"/>
    </inkml:brush>
  </inkml:definitions>
  <inkml:trace contextRef="#ctx0" brushRef="#br0">23 8 559,'0'7'0,"0"5"0,0 0 148,0 3-75,0 0-4,0 3-26,0 2-4,-2 0-12,-2 1-20,-1-2 5,5-3-7,-2-5-5,0-1 0,2-3 4,-4-4-1,4-3-1,0 0 5,0-3 8,0-4-9,-3-1-7,3-1 2,0-3-1,0-1-1,0-1 1,0-2 0,3 1 0,3 0-2,-2 0 2,3 1 0,2 1 0,-1 1-3,3 0 3,0 3 0,0 2 0,-1 0 0,1 1 0,0 3 7,0 1 15,-1 2-3,3 0-4,-3 0-5,3 1-3,0 4-5,-2 2-2,0 2 0,-5 0 22,3 2-3,-5 1-10,3 1-4,-5-1-3,0 0-1,0 0-1,-2-3 0,2 3-8,-2-3-40,0-4-64,0-1-39,-2-4-50,0 0-184</inkml:trace>
</inkml:ink>
</file>

<file path=customXml/item42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12.291"/>
    </inkml:context>
    <inkml:brush xml:id="br0">
      <inkml:brushProperty name="width" value="0.04667" units="cm"/>
      <inkml:brushProperty name="height" value="0.04667" units="cm"/>
      <inkml:brushProperty name="fitToCurve" value="1"/>
    </inkml:brush>
  </inkml:definitions>
  <inkml:trace contextRef="#ctx0" brushRef="#br0">117 0 801,'0'0'0,"0"5"80,-5 1-44,-2 3 0,0 5-6,-5 0 13,5 3-3,-5 1-31,-1 3-7,-1-1 0,2-2-4,0 1 2,2-5 0,6-4-71,2-4-4,2-5-10,0-1-59,4-4-75,5-7-106</inkml:trace>
</inkml:ink>
</file>

<file path=customXml/item42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03.379"/>
    </inkml:context>
    <inkml:brush xml:id="br0">
      <inkml:brushProperty name="width" value="0.04667" units="cm"/>
      <inkml:brushProperty name="height" value="0.04667" units="cm"/>
      <inkml:brushProperty name="fitToCurve" value="1"/>
    </inkml:brush>
  </inkml:definitions>
  <inkml:trace contextRef="#ctx0" brushRef="#br0">136 5 873,'-18'-6'0,"2"6"101,-2 0-89,0 6 24,0 4 29,4 2-20,0 5-16,4 2-12,2 1 2,7 0-9,1-1-4,0-1-1,3 0 1,7-5 9,2-3-1,0 1-3,4-6-3,0 0-6,4 0 1,-2-5-2,-2 2 0,0 2-2,-4-3 2,-4 2-1,0 0 0,-6 1 0,4 2-1,-6 4 1,0 0 0,-2 5 0,-6 2 8,-2 5 8,-4 3-3,-2 2-10,0 1-2,2 1-1,0 0 0,4-5 0,-2 1 0,4-5 0,0-5-1,2-7 1,0-3 1,0-5-1,-2 0 3,4-8-1,-2-3-4,2-4-4,2-1-16,2-2-41,2-1 0,6 0 1,-2 1-31,4-1-13,0 2-21,2 1-66,-2 2-43,4 2 8</inkml:trace>
</inkml:ink>
</file>

<file path=customXml/item42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03.446"/>
    </inkml:context>
    <inkml:brush xml:id="br0">
      <inkml:brushProperty name="width" value="0.04667" units="cm"/>
      <inkml:brushProperty name="height" value="0.04667" units="cm"/>
      <inkml:brushProperty name="fitToCurve" value="1"/>
    </inkml:brush>
  </inkml:definitions>
  <inkml:trace contextRef="#ctx0" brushRef="#br0">98 131 773,'0'0'0,"0"0"144,0 0-31,4-2-59,4 0-10,2-3-24,2-4-14,4 1-6,0-2 0,-2-5 2,1 5-2,-3-3 0,-2 0 1,-4 4 0,-4-2-2,-2 1 1,-2 4 0,-6 0 0,-6 4-4,2 2 1,-5 2 1,-1 4 2,-4 5 0,-2 5-3,4 0 3,-2 2 0,6-2 0,0 1 0,6-2-1,0 1 2,2 1 7,4 0-4,4 0-4,4-4 0,4-2 0,6-1 0,4-6 0,0 1 0,4-4 0,0-1-73,2-2-23,0-4-53,0 0 7,-3 0-39,3-1-149</inkml:trace>
</inkml:ink>
</file>

<file path=customXml/item42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06-10T09:17:52.581"/>
    </inkml:context>
    <inkml:brush xml:id="br0">
      <inkml:brushProperty name="width" value="0.06667" units="cm"/>
      <inkml:brushProperty name="height" value="0.06667" units="cm"/>
      <inkml:brushProperty name="fitToCurve" value="1"/>
    </inkml:brush>
  </inkml:definitions>
  <inkml:trace contextRef="#ctx0" brushRef="#br0">189 22 728,'-6'-6'0,"-2"1"87,1 1-5,-1 0 16,1 2-27,-3 1-18,3 1-6,-3 0-14,-1 2-14,1 4-4,-1 2-8,2 3 6,-1 3 5,-1 4 6,0 2-3,-3 1-6,3 3 1,0-2-3,1 0-5,5-5-5,3 0-2,2-5-2,0-4-1,7-2 1,-1-2 2,3-4 0,3 0 2,1-4 6,0-5-4,0-1-1,4-6-4,0 1 0,-2-1-13,2-1-13,-3 3 6,-5-2-5,1 3-8,-3 4 14,-3 0 10,0 4 9,-4 3 0,0 1 22,0 1 3,-4 0 0,2 0-5,-2 4-11,0 1-5,1 3 0,1 1-2,0 0 3,0 1 1,2 0-4,0 2 1,0 0-2,4 2-2,1-1 2,1 0-2,0 0-21,-1-2-34,3-2-41,0-3-59,1 1-3,0-4-39,1-2-143</inkml:trace>
</inkml:ink>
</file>

<file path=customXml/item42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06-11T09:17:50.765"/>
    </inkml:context>
    <inkml:brush xml:id="br0">
      <inkml:brushProperty name="width" value="0.06667" units="cm"/>
      <inkml:brushProperty name="height" value="0.06667" units="cm"/>
      <inkml:brushProperty name="fitToCurve" value="1"/>
    </inkml:brush>
  </inkml:definitions>
  <inkml:trace contextRef="#ctx0" brushRef="#br0">56 1 556,'2'-1'0,"0"1"87,0 0-1,1 1-5,-3 9-23,0 6-15,0 0-9,-5 7-28,3 2-4,-2 3 4,-3 3-3,1 2-3,-3-2 0,3-4 0,-1-1 2,3-6-2,0-4-25,2-4 7,-3-4-17,3-1-15,0-4-20,2-2-47,0-1-85,0-7-91</inkml:trace>
</inkml:ink>
</file>

<file path=customXml/item42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03.323"/>
    </inkml:context>
    <inkml:brush xml:id="br0">
      <inkml:brushProperty name="width" value="0.04667" units="cm"/>
      <inkml:brushProperty name="height" value="0.04667" units="cm"/>
      <inkml:brushProperty name="fitToCurve" value="1"/>
    </inkml:brush>
  </inkml:definitions>
  <inkml:trace contextRef="#ctx0" brushRef="#br0">50 81 516,'0'0'0,"0"0"172,0 0-116,0 4-25,-4 3 9,0 2 24,-2 0-22,0 3-22,2 1-14,-2 1-5,0-2 1,0 0-2,4-4 0,0-3 0,-2-2 0,4-2 5,0-1 5,0-4 34,0-5-41,0-4 0,2-1 15,4 1-6,-2-3-8,4 1-2,0-1-1,2 1-1,2 2 0,0-1-3,2 0 5,0 4-4,0 1 4,-2 2 0,0 4 6,0 0-4,2 2-3,-2 0-1,2 1 0,0 1 0,0 4-3,2 2 2,-4-2-3,0 2-2,0 1 5,-4-1 1,-2 6 0,2-3-2,-4 1 2,1 1-1,-1-2 1,-4 0-3,2-1 4,0 2-2,-2-3-34,0-1-33,-2-2-7,-2-2-27,2-3-81,2 0-53,0-3-5</inkml:trace>
</inkml:ink>
</file>

<file path=customXml/item42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06-10T09:14:25.234"/>
    </inkml:context>
    <inkml:brush xml:id="br0">
      <inkml:brushProperty name="width" value="0.06667" units="cm"/>
      <inkml:brushProperty name="height" value="0.06667" units="cm"/>
      <inkml:brushProperty name="fitToCurve" value="1"/>
    </inkml:brush>
  </inkml:definitions>
  <inkml:trace contextRef="#ctx0" brushRef="#br0">0 41 661,'2'12'0,"-2"3"56,0 2 37,2 2 4,0 1 3,0 4-44,-2 1-47,0 0-6,0 1-1,0-4-2,0-7 0,-2 0 0,2-6 0,0-6 0,0-2-15,0-1 2,0-8-10,2-3-23,-2-2 28,0-6 12,0 0 3,0-3-3,0 0-5,0 0 0,0-7 7,0 6-4,0 1 3,3 2 5,-1 7 0,2 1 54,0 2-10,-1 2-8,3 1 2,1 1 1,1 2-1,-1 4 5,3 0-6,2 2-8,-1 4-8,-2 2-1,4 1-5,-1 3 5,-1 0 8,0 2 0,0 2-11,-1 0-9,-3 4 6,-1 3 7,-3-1-1,-1 2-20,-2-2 0,-2-1 3,-5 0-3,-4-3 0,-4-2 0,0-2 1,0-1-16,-2-3-13,4-1-9,-3-2-29,1-2-8,4-3 1,2-2 0,3 0-4,4 0-21,0-3-45,4-3-27,6 2-83,-1-4-10</inkml:trace>
</inkml:ink>
</file>

<file path=customXml/item42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06-11T09:50:50.578"/>
    </inkml:context>
    <inkml:brush xml:id="br0">
      <inkml:brushProperty name="width" value="0.04667" units="cm"/>
      <inkml:brushProperty name="height" value="0.04667" units="cm"/>
      <inkml:brushProperty name="fitToCurve" value="1"/>
    </inkml:brush>
  </inkml:definitions>
  <inkml:trace contextRef="#ctx0" brushRef="#br0">7 0 402,'0'5'0,"-3"2"0,-2-1-2,5 3-2,0 4-30,0-3-31,0 1-46</inkml:trace>
</inkml:ink>
</file>

<file path=customXml/item42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06-11T09:19:40.716"/>
    </inkml:context>
    <inkml:brush xml:id="br0">
      <inkml:brushProperty name="width" value="0.06667" units="cm"/>
      <inkml:brushProperty name="height" value="0.06667" units="cm"/>
      <inkml:brushProperty name="fitToCurve" value="1"/>
    </inkml:brush>
  </inkml:definitions>
  <inkml:trace contextRef="#ctx0" brushRef="#br0">168 90 500,'-2'-11'0,"0"2"117,0 0-18,0 0-17,0 0-13,-1 0-15,1 2-10,0 1 0,0-2 6,0 3-1,-1 1-3,-4 3-7,-2-1-16,3 2-6,-7 3-3,0 3-7,-1 7-2,-1 0 0,0 4-3,2 4-2,-2 1 0,6-1 0,1 2 0,3-4-2,3 0 3,2-4-2,0 0-1,7-4 0,1-5 4,3-1-4,4-5 0,0 0 2,5-8 0,0-1-25,0-3 0,-3-4-1,-1 4 6,-1-3 2,-2-1-5,-2 4 6,-5-6 4,-1 2 1,-3-2 9,-2 1 2,0 0-3,-2 2-1,-5 5 5,1 0 0,-1 4 0,-1 3 0,1 3 2,1 0-1,-1 0 1,1 4 0,0 1-3,4 4 1,-2 0 0,-1 1-1,5 0 1,-2 3-5,2-2 5,2 2 0,3 1 0,1-4-7,2 0 6,0-2-60,1-3-2,4-4 8,-2 0-16,4-1-3,1-6-6,-3-3-56,2-2-20,0 0 31,0-4 15,-4 0 11</inkml:trace>
</inkml:ink>
</file>

<file path=customXml/item4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12.304"/>
    </inkml:context>
    <inkml:brush xml:id="br0">
      <inkml:brushProperty name="width" value="0.04667" units="cm"/>
      <inkml:brushProperty name="height" value="0.04667" units="cm"/>
      <inkml:brushProperty name="fitToCurve" value="1"/>
    </inkml:brush>
  </inkml:definitions>
  <inkml:trace contextRef="#ctx0" brushRef="#br0">10 20 572,'-5'0'0,"2"0"157,1 0-50,2 0-18,0 0-25,0 1-15,0 5-12,5-3-15,2 0-15,2 2-3,5-4-1,3-1-3,0-1 0,7-7 0,-1 3-82,-1-3-42,-1-1-18,3 5-37,-5 0-119</inkml:trace>
</inkml:ink>
</file>

<file path=customXml/item43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03.390"/>
    </inkml:context>
    <inkml:brush xml:id="br0">
      <inkml:brushProperty name="width" value="0.04667" units="cm"/>
      <inkml:brushProperty name="height" value="0.04667" units="cm"/>
      <inkml:brushProperty name="fitToCurve" value="1"/>
    </inkml:brush>
  </inkml:definitions>
  <inkml:trace contextRef="#ctx0" brushRef="#br0">181-1 619,'-8'0'0,"-2"6"197,-1 1-142,-1 0-27,-2 1-16,-2 2 2,0 2 12,-2 2 12,0-2-7,2 0 2,2-2 19,2-1-12,4-1-14,4-2-8,0-2-8,4 0-2,4-1 3,2 0 23,4 0 8,4 0-11,0-1-10,6 2-13,-2-2-8,4 1 0,-2 1 0,0-1-13,-1 3-32,1 1-40,0 4-71,0 1-75,0 2-61</inkml:trace>
</inkml:ink>
</file>

<file path=customXml/item43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12.302"/>
    </inkml:context>
    <inkml:brush xml:id="br0">
      <inkml:brushProperty name="width" value="0.04667" units="cm"/>
      <inkml:brushProperty name="height" value="0.04667" units="cm"/>
      <inkml:brushProperty name="fitToCurve" value="1"/>
    </inkml:brush>
  </inkml:definitions>
  <inkml:trace contextRef="#ctx0" brushRef="#br0">70-2 566,'0'0'0,"0"0"158,-2 0-59,-3 8-43,1 2 6,-1 8 12,1 1-27,-6 4-22,3-3-11,0 5-6,0-3-6,0-2-4,2-1 4,3-5-1,-1-4-1,1-4 0,2-1-1,0-2-13,0-3-30,0 0-21,0-3-13,5-2-4,2-1-39,-3-1-96,2-6-29</inkml:trace>
</inkml:ink>
</file>

<file path=customXml/item43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06-10T09:15:34.218"/>
    </inkml:context>
    <inkml:brush xml:id="br0">
      <inkml:brushProperty name="width" value="0.06667" units="cm"/>
      <inkml:brushProperty name="height" value="0.06667" units="cm"/>
      <inkml:brushProperty name="fitToCurve" value="1"/>
    </inkml:brush>
  </inkml:definitions>
  <inkml:trace contextRef="#ctx0" brushRef="#br0">254 114 629,'2'0'0,"-2"-3"78,2 1 25,-2-2 14,0-2-44,0-2-31,2-2 7,-2 0 5,0-1-5,0 1-3,0 1-12,-4-2-8,-1 2-14,-1 4-4,-2-2-4,-1 3-4,-2 1 0,-3 2 2,3 0-3,-4 1-3,2 1 1,-1 3 1,-1 1-2,2 3 0,0 3 3,-2 7 2,-2 6 4,2 7 18,-2 7 6,1 5-10,3 1 0,6-2 1,1 2-12,4-3-3,2-9-2,6-4-2,5-7-2,4-6 0,4-5 1,0-6 6,0-2-2,2-2-1,-1-4-1,1-3-2,0-1 0,-2 1-53,-4 0-20,0 1-56,0 4-95,-3 2-12,-1-2-82</inkml:trace>
</inkml:ink>
</file>

<file path=customXml/item43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12.369"/>
    </inkml:context>
    <inkml:brush xml:id="br0">
      <inkml:brushProperty name="width" value="0.04667" units="cm"/>
      <inkml:brushProperty name="height" value="0.04667" units="cm"/>
      <inkml:brushProperty name="fitToCurve" value="1"/>
    </inkml:brush>
  </inkml:definitions>
  <inkml:trace contextRef="#ctx0" brushRef="#br0">123 0 598,'-17'0'0,"0"11"75,-2 4-20,3 0 13,-1 6-20,1-1-35,6-1 29,2 0-8,6-2-8,2-2-11,2-1-12,3-5 2,8-1-2,-2-5-5,6-3 4,2 0 2,0-9-4,2-2 0,-4-3-27,0-1 16,0-1-12,-4-1 2,-1-1 8,-3 2-6,-2 4 12,-4 1 9,-3 3 1,0 5 15,-3 0 21,-4 3 8,0 0-8,0 8-12,0 0-1,2 3-6,3 1-9,2-1-9,0 2 0,0-2 2,7 2 0,-2 0 1,4 0 1,-2 0-5,0-3-2,3 3 1,0 0 0,1-5 0,6-1-47,-3-3-11,3-3-22,0-1-32,-3 0-53,0-7-174</inkml:trace>
</inkml:ink>
</file>

<file path=customXml/item43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03.457"/>
    </inkml:context>
    <inkml:brush xml:id="br0">
      <inkml:brushProperty name="width" value="0.04667" units="cm"/>
      <inkml:brushProperty name="height" value="0.04667" units="cm"/>
      <inkml:brushProperty name="fitToCurve" value="1"/>
    </inkml:brush>
  </inkml:definitions>
  <inkml:trace contextRef="#ctx0" brushRef="#br0">175 0 680,'-6'1'0,"0"12"61,-4 7 24,0 6-20,-2 5-3,2 4-3,0 5-18,4 5-5,-2 0-20,0-2-10,2-1-5,2-5-1,0-6 0,2-3 1,0-6-1,2-10-4,0-3-11,0-6-7,0-3-21,0-2 9,0-6-39,-2-5-15,-2-3 32,-2-1 17,0-1 11,-2-1-10,0 0 12,0 1 5,2-1 12,-1 3 11,3 4-2,0 1 0,0 3 55,2 4-1,0 2 28,2 1-14,2 1-38,10 0-25,1 1 9,5-1-2,4 2-7,2-2 2,0 0 3,2 0-1,-2 1 4,-4 1 2,-2 4-6,-2 2-6,-4 4-3,-4 1 0,-6 2 0,-2-1 19,-2 4 15,-4-2-10,-2 2-10,2-2-6,2-3-5,2-5-3,2-1 0,4-3-1,2-4 1,6 0 9,4-8-2,0-6-2,6 1-2,-2-4-2,1 2 2,-3-1-2,-4-2 3,-4 1 4,-4 0 2,-6 2 3,-2-5-5,-8 1-6,-4 2 1,-6 5-3,-1 7 0,-5 5 0,-2 5 0,4 4-1,-2 4-4,6 0-50,2 3-86,6 5-55,0-1-160</inkml:trace>
</inkml:ink>
</file>

<file path=customXml/item43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06-10T09:17:24.051"/>
    </inkml:context>
    <inkml:brush xml:id="br0">
      <inkml:brushProperty name="width" value="0.06667" units="cm"/>
      <inkml:brushProperty name="height" value="0.06667" units="cm"/>
      <inkml:brushProperty name="fitToCurve" value="1"/>
    </inkml:brush>
  </inkml:definitions>
  <inkml:trace contextRef="#ctx0" brushRef="#br0">0 113 563,'8'-19'0,"1"1"170,1 0-28,-3 3-34,1 0-18,-1 3-6,1 4-11,-3 2-8,-1 5-24,0 0-28,0 2-11,1 7 1,-1 3 2,-4 1-1,0 7-1,0 0 1,-4 2-1,3 2-1,-3-2-3,0-1 2,2-3 13,0-3-15,2-4 1,0-6 0,6-2 1,0-2-1,3 0 0,4-8 4,-1-3-3,1-5-1,2 1 0,0-3 3,1-3-3,-1 1-9,0-3 4,0 4-3,1 2 2,-3 3 3,-4 5 2,-1 4-1,-4 3 1,-4 2 1,0 4 0,0 2-1,-6 4 10,2 0-5,0 2-2,2 1-3,1-2 2,1 3-2,0-2-13,1-1-12,5 0-49,0 0-52,1-4 7,5 1-36,3-4-73,0 0-50</inkml:trace>
</inkml:ink>
</file>

<file path=customXml/item43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03.524"/>
    </inkml:context>
    <inkml:brush xml:id="br0">
      <inkml:brushProperty name="width" value="0.04667" units="cm"/>
      <inkml:brushProperty name="height" value="0.04667" units="cm"/>
      <inkml:brushProperty name="fitToCurve" value="1"/>
    </inkml:brush>
  </inkml:definitions>
  <inkml:trace contextRef="#ctx0" brushRef="#br0">144 40 291,'-2'-7'0,"-4"0"199,2-1-95,0 1-37,-2 2-29,2 1 1,0 2 15,0 2-7,0 0-19,0 0-16,-2 2-10,-2 3 3,0 4 3,-2 2 5,0 3-1,-2 4 0,-2-1-2,4 3-7,0-2 0,4-1-2,0 0 1,6-2-4,0-4 2,0-2 0,8-4 0,0-3-3,2-1 6,4-1-3,0-4 0,0-7 0,4 0 3,-4-1-3,-2-2-3,0-1 3,-2 3 3,-2 0-3,0 0 0,-6 3 5,0 3-2,-2 2 20,0 3 30,-2 1-8,-6 5-32,2 5-16,-2 4 6,0-2 4,2 1-6,2 0 0,2-2-2,2 1 1,0-2 0,2-3 0,2 1 0,-2-2-3,6 0-12,-4-1-55,4-4-40,2 0-65,-2-1-142,6 0-40</inkml:trace>
</inkml:ink>
</file>

<file path=customXml/item43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06-11T09:19:59.267"/>
    </inkml:context>
    <inkml:brush xml:id="br0">
      <inkml:brushProperty name="width" value="0.06667" units="cm"/>
      <inkml:brushProperty name="height" value="0.06667" units="cm"/>
      <inkml:brushProperty name="fitToCurve" value="1"/>
    </inkml:brush>
  </inkml:definitions>
  <inkml:trace contextRef="#ctx0" brushRef="#br0">173 5 518,'-11'-5'0,"-2"4"189,-2 1-68,0 0-28,0 1-14,-3 7-24,3 3-10,0 2-13,2 4-14,0 2-3,3 0-7,1 1 3,3-1 0,1 2-4,5-2-5,0-4 0,5-1-1,3-4-2,3-2-1,6-4 4,-2-4-2,5-2 0,-3-8-3,2-1-5,3-5-5,-7 0-3,2-2 10,-2 0-6,-4 4-1,-4 0 10,-1 3 3,-6 2 0,0 2 0,-4 1 4,-1 3 9,-3 3 17,1 0-2,-1 3-7,1 3-9,3 1-3,0 1-3,-1-1 2,5 5-5,0-1-1,0 2 3,0 1-4,7-1-2,-3-2 1,5 3 0,-1-4 1,-1-2-1,6-4 0,0-3-1,2-1 2,2 0 0,1-3 3,-1-7-2,1-3-1,-1-2 2,-2-3-2,-2 0-1,-2 2 0,-3 2 0,-3 3 2,-1-1-2,-4 7 0,0 1 7,-7 1 11,3 3 6,-5 3-6,5 6-4,-2 1-8,4-1-2,-3 4-1,5-2-3,2 1 0,-2-2-4,7 2 6,-3-3-3,0-2-13,5 1-23,-2-2-36,3-3-59,1-3-30,-2-2-1,2-4-44,-1-4-69</inkml:trace>
</inkml:ink>
</file>

<file path=customXml/item43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12.313"/>
    </inkml:context>
    <inkml:brush xml:id="br0">
      <inkml:brushProperty name="width" value="0.04667" units="cm"/>
      <inkml:brushProperty name="height" value="0.04667" units="cm"/>
      <inkml:brushProperty name="fitToCurve" value="1"/>
    </inkml:brush>
  </inkml:definitions>
  <inkml:trace contextRef="#ctx0" brushRef="#br0">55 0 654,'-7'3'0,"2"4"114,-2 0-36,0 2-16,2 1-25,3 3-20,-3 0-14,-2 0 3,5 0-4,-1 4-2,-2-5 0,5 1 7,0-5-8,0-1 2,5-2 1,2-2-4,5-3 2,2 0 0,3-6 0,0-4-7,4-3-4,-2 3 5,-5-6-8,8 2-6,-8 3 5,3-3-3,-3 0 2,-2 3 6,-3-2 9,-1 5-1,-4 2-1,-4 4 6,0 2 8,-7 0 21,-2 0-2,-3 8 1,0 3 23,-5 1 7,8 2-23,-3 1-19,0 0-6,5 0-12,4-1-1,1-1 0,2-3 3,0 1-6,5-3 0,4 0-47,1-4-64,2 2-36,-1-3-101,-1-2-297</inkml:trace>
</inkml:ink>
</file>

<file path=customXml/item43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03.401"/>
    </inkml:context>
    <inkml:brush xml:id="br0">
      <inkml:brushProperty name="width" value="0.04667" units="cm"/>
      <inkml:brushProperty name="height" value="0.04667" units="cm"/>
      <inkml:brushProperty name="fitToCurve" value="1"/>
    </inkml:brush>
  </inkml:definitions>
  <inkml:trace contextRef="#ctx0" brushRef="#br0">183 5 729,'-8'-4'0,"-6"3"112,-1 1-61,-3 0-10,0 1-21,-1 3-3,3 1-11,2 0-3,6 1-5,4 1 1,2 0 1,2 1 0,2 0 0,6-1-5,0 3 5,2-1 0,4-1 0,0 0 0,-1 1-3,1-1 3,0-1 0,-5-1-6,-1 2 6,0 0 0,-6-1 0,-2 1 0,-2 2 0,-8-2 0,-2-1 3,-5 0-3,-1-3 0,-1-1 2,-1 1-2,0-2 0,2 0-19,2 0-8,4 0 1,6-2 6,4 0-21,2 0-49,0 0-30,6-1-79,4-4-50</inkml:trace>
</inkml:ink>
</file>

<file path=customXml/item4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03.392"/>
    </inkml:context>
    <inkml:brush xml:id="br0">
      <inkml:brushProperty name="width" value="0.04667" units="cm"/>
      <inkml:brushProperty name="height" value="0.04667" units="cm"/>
      <inkml:brushProperty name="fitToCurve" value="1"/>
    </inkml:brush>
  </inkml:definitions>
  <inkml:trace contextRef="#ctx0" brushRef="#br0">0 0 427,'0'0'0,"0"0"116,0 4-49,0 3 10,0 4-20,0 4-28,0-1-12,2 4 6,2 2 5,0 0-9,-2-3-3,2 1 5,0-4-7,0-2 0,0-5-3,0-5 4,0-2 22,2 0 7,2-7-5,-2-4-19,2-1-16,0-4-4,0 1 0,2 0-4,0-3-39,2 1-54,4-3-44,-2 2-68,2 2-194</inkml:trace>
</inkml:ink>
</file>

<file path=customXml/item44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12.380"/>
    </inkml:context>
    <inkml:brush xml:id="br0">
      <inkml:brushProperty name="width" value="0.04667" units="cm"/>
      <inkml:brushProperty name="height" value="0.04667" units="cm"/>
      <inkml:brushProperty name="fitToCurve" value="1"/>
    </inkml:brush>
  </inkml:definitions>
  <inkml:trace contextRef="#ctx0" brushRef="#br0">4 0 631,'0'0'0,"0"0"124,0 0-3,0 5-26,0 1-40,0 3-2,0 2-4,0 0-21,0 6-18,0-3-6,0 6-1,0 0-2,0-2-1,-3 3 0,3-6 0,0 1 0,3-3 0,4-6-1,-3-3 1,4-3 0,-1-1-2,3-7 2,4-4 0,-2-3 2,0-3-2,0-1 0,2 0 0,-1-1 0,-1-2 0,-1 6 1,-1-2-1,2 3 0,-5 4 0,-2 3 1,-2 4-2,-3 2 0,2 1-28,0 1-52,-2 2-21,5-2-54,-3 5-25,1-4-128</inkml:trace>
</inkml:ink>
</file>

<file path=customXml/item44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03.468"/>
    </inkml:context>
    <inkml:brush xml:id="br0">
      <inkml:brushProperty name="width" value="0.04667" units="cm"/>
      <inkml:brushProperty name="height" value="0.04667" units="cm"/>
      <inkml:brushProperty name="fitToCurve" value="1"/>
    </inkml:brush>
  </inkml:definitions>
  <inkml:trace contextRef="#ctx0" brushRef="#br0">52 18 709,'-2'-5'0,"0"2"120,2-2-16,0 3-18,0 1-54,4-2-15,2 3-2,-2 0-3,2 4 4,2 2-2,-2-2-6,0 4-4,-2-1 0,0 1-2,-4-1-4,0 2 2,0 2 3,-6-2-3,-4 4 0,-2-1 4,0 0-4,-2 0 0,2-2-5,2-1 5,2-2 0,0 1-2,6-3 2,0-2 0,2-1-5,2-1 4,4-1 1,2 1 0,0-1 2,4 0-2,0-1 0,2-1 2,2 1-4,-4-2 4,2 3-2,-4 0 0,-2 0-121,-2 0-81,-6 0-267</inkml:trace>
</inkml:ink>
</file>

<file path=customXml/item44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06-10T09:14:19.296"/>
    </inkml:context>
    <inkml:brush xml:id="br0">
      <inkml:brushProperty name="width" value="0.06667" units="cm"/>
      <inkml:brushProperty name="height" value="0.06667" units="cm"/>
      <inkml:brushProperty name="fitToCurve" value="1"/>
    </inkml:brush>
  </inkml:definitions>
  <inkml:trace contextRef="#ctx0" brushRef="#br0">9 27 338,'-4'-4'0,"2"-2"58,0 2-25,2-1-22,0 2 41,0 2 24,-1 0 13,1 1-17,0 0-28,0 2-19,0 0 34,5 1-19,-1 0-12,4 1 5,-1-2-5,4 1-4,1-1-11,5-2-7,4 1-5,1-1 7,5 0 17,3-1 6,0 1-6,6 0-13,-2 0-3,0 0-5,4 1-1,0-1-1,-3 2-3,1-1 1,0 2 0,-2-1 1,0 0-1,0-2 0,6 0 0,1 0 13,3 0 48,1-2-17,0-1-38,-3-1-7,-2 1 1,-1 1 0,3-2 0,-2 3 5,-1 0 5,-1 1-1,-2 0-3,0 0-2,0 2-1,-2-2 0,2 1 0,-4-1-5,0 0 4,0 0-1,-2 0-2,0-2 2,0 1 3,-1 0 0,-3 1-6,3-1 4,-3 2 0,0 1-3,-1-1 2,0 1 0,-1 1-2,1-2 2,-3 0 2,-1 0 1,0 0-3,-4 1-1,0 0 0,0-1 0,-2 1 0,-4-1-1,3 0 2,-3-1 0,0 1-1,2 1 0,-3 1 0,1 0 0,1-1-1,-1 1 2,-2-1 0,3 0-1,-3 0 0,2 1 0,-1-1 0,-3-1 0,1-1 0,0 1 2,-1 0-3,1-1 0,-3 1 2,3 0-1,-1-1-1,1 0 2,0 1 0,1-1-2,-1 3 1,-3-3 0,1 2 0,1 1-1,-1 2 2,2-2 0,-3 2-2,1-3 1,0 1 0,-1 0 0,-3-2 1,-2 0-1,2-1 0,-2 0 3,0 0-4,0 0 2,2 0 8,-2 0-3,0 0-7,2 1 1,0 0 0,0 0 0,1 0 0,-1-1 1,2 1-2,2 0 0,-2 1 2,3-1-1,-3 1-1,2-1 1,-3 1 0,3 1 2,0-1-4,-1 0 3,1 0 0,2-1-2,-1 1 1,-1-1 1,-1 0-2,-1 0 1,2 0 0,-4 0 1,0 0-1,0-1 0,-2 1 0,0 3 1,0-1 0,0 3 2,-2 3 5,-4 2-2,2 1 5,-1 3-4,1 0-3,0 3-7,-4-1 3,5 3 0,1 2 2,-2 0-2,4 0 0,0 1 0,0 0 0,0 1 2,0 2-2,2-1 9,0 2-6,-2 1-2,2-1 7,-2 1 0,0 0-7,0 0 4,0 1-1,-2 1-5,-2-2 2,2-2 1,0 1-2,0 0 0,0-2 7,2 2 8,0 0 1,-1 1-1,-1 1-6,0-2-2,0 2-1,-4-1-2,2 1 1,-1 0-3,1 0 1,0 0 3,0-2 2,3-2-3,1-2 3,0 2 4,0-4-4,1 3-1,1 1-1,2-2-1,0 0 4,-4-1-4,0-1-1,0-1 1,0 1-4,0-1 0,0-3 3,2 1-2,-2 0-4,4 0 4,-3 0 1,-1-2-5,4 2 2,-2-4 3,2 3-3,-2-3 0,0-1 0,-2 0 0,2 0 3,-2-1-3,0 0 0,0 2 3,0-1-4,0-1 0,1-1 2,-1 0 1,2 0-2,-2 0 0,2 1 2,0-2-2,-2 0-1,2 1 1,0 0 1,-2-1-1,2 3 2,-2-3 0,0-1 1,0 0-1,0-2 2,0 0 0,0 0-4,0 0 0,0 0 6,0 2-5,0-2-2,-2 2 2,0-1 2,0 1-5,2 0 4,-2 2 1,2 0-2,0-2 0,0 1 2,0-3-1,-2 0 2,2-3-3,0-3-1,0 2 0,0-3 3,0 0-3,0 0 12,-2-5-7,1 3-8,-1-1 5,2 0-1,-2 1-2,0 1 1,0 0 3,-2 1-4,4 0 0,-2 0 2,0 0-2,1 1 1,-5 0 0,4 0-3,0 1 4,-2-2-2,4 2 1,0-2 0,-2 0 3,2 0-4,0-2 2,-1-1-3,-1 0-6,-4-3 0,0 0 5,3 3-2,-5 1 4,2 0 0,-3-1 1,-1 2 0,-1 1-4,0 0 3,-2 0-2,-3 0-7,5 0 2,-2 0 5,0 4-2,1-2 3,-1-1 2,0 0 0,-4 2 0,0-1-8,-2-1 6,0 1-4,0-1-8,-3 0 9,-1 1 4,-4 1 1,3-1 0,-1 1 0,-3 1 1,2-1-2,-5 1-2,1 0 5,0 0-3,-4 3-2,0 0 4,0-3-2,0 2-9,0-2-1,0-1 5,0 0-7,0 1 11,0-2 2,2 1 0,0-1 0,2-1 0,-1 0 1,-1 2 0,2-1-1,-2 1 0,2 2-1,-1-2 1,1 0 0,0 0-1,2-1 1,-1 0 0,3-1 0,-2-1 2,3 0-4,-1 1 3,1-1-1,0 0 0,-1 0 0,3 0 0,-1 0 0,1 0 0,0 3 1,-1-3-1,1 1 0,-3 0 0,3-1 0,1 1 0,-3-1 1,0 1-2,3-1 0,-1 0 1,0 0 0,-1 0 0,3 0 0,-2 1 0,3-1 6,-1 2-4,-2 1 3,-1-1-1,3 0-5,-2 2 2,1-2 2,1-1-3,0 0 0,0-1 0,4 0 7,0 1-4,2-1 5,2 0 3,2 0-3,1 0-3,1 0-4,3 0 1,2 0-1,4 0 0,0 0-2,0 0-5,0 0-10,2 0-28,2 0 4,3-3-21,3 1-73,-3-4-129,1-1-144</inkml:trace>
</inkml:ink>
</file>

<file path=customXml/item44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06-11T09:17:38.054"/>
    </inkml:context>
    <inkml:brush xml:id="br0">
      <inkml:brushProperty name="width" value="0.06667" units="cm"/>
      <inkml:brushProperty name="height" value="0.06667" units="cm"/>
      <inkml:brushProperty name="fitToCurve" value="1"/>
    </inkml:brush>
  </inkml:definitions>
  <inkml:trace contextRef="#ctx0" brushRef="#br0">329 0 311,'0'0'0,"0"0"132,0 0-43,0 1-16,0-1-16,-2 2-19,0-1-7,0 1 1,-3 1-7,1 1-2,-5 1 5,0 4 1,1 1 2,-5 5 0,0 2-3,-3 6-7,-1 4-9,-2 4-2,-3 2 4,-4 4-9,3 1-5,-3-3 0,2 0 2,0-6-2,4-3 0,5-3 0,2-8 0,2 0 0,7-8 0,2-3 0,2-2 0,2-2-28,7-2-11,1-3-9,5-6-41,1 0-22,-1 0-46,0-1-127</inkml:trace>
</inkml:ink>
</file>

<file path=customXml/item44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12.257"/>
    </inkml:context>
    <inkml:brush xml:id="br0">
      <inkml:brushProperty name="width" value="0.04667" units="cm"/>
      <inkml:brushProperty name="height" value="0.04667" units="cm"/>
      <inkml:brushProperty name="fitToCurve" value="1"/>
    </inkml:brush>
  </inkml:definitions>
  <inkml:trace contextRef="#ctx0" brushRef="#br0">6 0 153,'0'13'0,"-6"3"-59</inkml:trace>
</inkml:ink>
</file>

<file path=customXml/item44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03.314"/>
    </inkml:context>
    <inkml:brush xml:id="br0">
      <inkml:brushProperty name="width" value="0.04667" units="cm"/>
      <inkml:brushProperty name="height" value="0.04667" units="cm"/>
      <inkml:brushProperty name="fitToCurve" value="1"/>
    </inkml:brush>
  </inkml:definitions>
  <inkml:trace contextRef="#ctx0" brushRef="#br0">0 0 826,'0'0'0,"0"0"18,0 4-21,0 2 5,0 2-2,0 1 0,0 4-53,2 4-78,0-2-208</inkml:trace>
</inkml:ink>
</file>

<file path=customXml/item44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03.328"/>
    </inkml:context>
    <inkml:brush xml:id="br0">
      <inkml:brushProperty name="width" value="0.04667" units="cm"/>
      <inkml:brushProperty name="height" value="0.04667" units="cm"/>
      <inkml:brushProperty name="fitToCurve" value="1"/>
    </inkml:brush>
  </inkml:definitions>
  <inkml:trace contextRef="#ctx0" brushRef="#br0">32 58 683,'0'0'0,"-4"3"137,0 4-118,2 0 12,0 5 9,-2 1 0,2 2-4,0 2-19,0 0-10,0 1-4,-2-2-4,2-3 2,2-2 1,-2-4-4,2-2 4,0-5-2,0 0 0,2-7 27,2-3 6,2-6-21,0 1 5,0-3-8,2 1-7,0-1-1,-2-1-2,4-2 1,-2 2 0,4 2-2,0 3 2,0 4-1,-2 0 1,0 6 0,0 1 0,0 2-3,-2 0-6,4 1-38,-2 0-30,0 1-70,2 0-47,-2 1-141</inkml:trace>
</inkml:ink>
</file>

<file path=customXml/item44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03.535"/>
    </inkml:context>
    <inkml:brush xml:id="br0">
      <inkml:brushProperty name="width" value="0.04667" units="cm"/>
      <inkml:brushProperty name="height" value="0.04667" units="cm"/>
      <inkml:brushProperty name="fitToCurve" value="1"/>
    </inkml:brush>
  </inkml:definitions>
  <inkml:trace contextRef="#ctx0" brushRef="#br0">197 46 384,'0'-12'0,"-4"3"127,-2 2-58,-4 0 5,0 1 0,-4 2-24,0 3-12,-2 2 6,0 6-1,-2 8-7,0 4 10,-2 5-15,6 3-12,-2-1 2,4-1-8,6 0-5,2-1 1,4-2-2,4-7 0,6-2 5,4-3 0,4-4-4,4-2-1,2-3-3,2-1 0,0-3-4,0-5 0,-2-2 0,0-3-18,-4-1-7,-2 0-7,-4-1-12,-4 0 11,-3 1 5,-5-2 5,-2 4 15,-4 1 2,-5-2 0,-5 2 3,2 6 1,-4 1-1,2 3 3,-2 1 0,2 0-2,0 0 2,2 0 0,4 0 2,0 3-2,6-1 0,-4 2 0,6 3 0,0-1 0,0 4 6,6 1-3,-2-1 0,6 5-3,0-3 0,4 1 2,0-1-2,0-4 0,4-1-41,-2-3-25,2-1-4,3-3 5,-3-2-41,2-6-45,0-1-9,-2-4-97</inkml:trace>
</inkml:ink>
</file>

<file path=customXml/item44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06-10T09:16:36.293"/>
    </inkml:context>
    <inkml:brush xml:id="br0">
      <inkml:brushProperty name="width" value="0.06667" units="cm"/>
      <inkml:brushProperty name="height" value="0.06667" units="cm"/>
      <inkml:brushProperty name="fitToCurve" value="1"/>
    </inkml:brush>
  </inkml:definitions>
  <inkml:trace contextRef="#ctx0" brushRef="#br0">170 12 577,'-8'-5'0,"0"2"0,0 1 99,1 0-39,0 2-13,-3 0-19,1 5-8,-1 6 9,1 4 2,-4 2-6,1 5 0,-1 4-2,-2 0-10,4 3-7,0 2-3,1-4 0,4-1-3,3-5 0,3-3 0,5-6-3,5-2 2,1-5-2,6-5 0,0-2-6,0-8-2,2-2 3,-2-2 8,0-3 0,-4 2 0,0-4 0,-3 4 4,-2 0-4,-3 4 0,-1 0 31,-4 1 3,0 5 9,0 1-15,0 3 2,0 1-4,-2 0-7,0 0-10,-1 5-6,1 0-1,0 3-3,2-1 2,0 2 3,0 0-4,2 2 0,0 0 5,1-2-6,1 1 2,2 2 0,1-3-2,3 1-35,-1-1-28,3-3-54,3-2-27,-2-2-62,0-2-123</inkml:trace>
</inkml:ink>
</file>

<file path=customXml/item44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06-11T09:50:47.613"/>
    </inkml:context>
    <inkml:brush xml:id="br0">
      <inkml:brushProperty name="width" value="0.04667" units="cm"/>
      <inkml:brushProperty name="height" value="0.04667" units="cm"/>
      <inkml:brushProperty name="fitToCurve" value="1"/>
    </inkml:brush>
  </inkml:definitions>
  <inkml:trace contextRef="#ctx0" brushRef="#br0">27 0 226,'-3'7'0,"0"4"235,3 0-126,0 3 14,-2 2-43,-1 0-19,0 2 15,0-1-47,1-1-21,-1-1-7,0-4 1,1 0-2,2-5 0,0-3 0,0-1-20,0-2-45,0-5 8,5-4-18,-2-6-72,2-1 4,1-4-82</inkml:trace>
</inkml:ink>
</file>

<file path=customXml/item4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06-10T09:15:07.333"/>
    </inkml:context>
    <inkml:brush xml:id="br0">
      <inkml:brushProperty name="width" value="0.06667" units="cm"/>
      <inkml:brushProperty name="height" value="0.06667" units="cm"/>
      <inkml:brushProperty name="fitToCurve" value="1"/>
    </inkml:brush>
  </inkml:definitions>
  <inkml:trace contextRef="#ctx0" brushRef="#br0">163 25 438,'0'-7'0,"-3"0"25,3 1 62,-2 3-25,0 1-12,2 2 5,-2 0-4,2 0-18,0 0-23,0 3-8,-4 3 16,2 4 11,-1 1-5,1 2-6,-2 3 1,0 2-6,0 2 0,3 0 10,0 0-7,1 0-4,0-1-4,-2 1 2,2-1 2,2 1 2,0-3 12,2 2-8,2 0-4,-2-2 6,-3 3 4,-1 0-6,0 1-2,0 1-5,-1 1-2,-5 0-5,4-1 2,0 3-5,-2 0 3,2 3-4,-4 0 0,0 1 0,-1 0 4,3 0-7,-4-3 5,3-2 0,1-3-3,0 0 2,2 0 3,2-1 3,0-1 6,0-3 3,0-1-1,2 0 0,-2-2-9,2 0-4,-2 2 4,0 0 1,0 1-4,0-1 4,0 1-2,-2 0-7,2-3 4,0 2 5,0 0 2,2-2-1,-2 3 1,0-1 0,2 1-3,-2-2-1,4 2-2,-2-3 4,-1 3-5,-1-3 3,2 2 3,-2 0-5,0 0-4,2 4 2,-2-3 6,0 2-2,0 2 2,-2-1-4,2 1-2,-2 0 1,2 2-1,-1-4 1,-1 3 5,-2 2-9,0-5 4,1 4 1,0-2 2,1-1-3,0 0 5,2-2-3,-4 0-3,2 0 2,2 1 0,0-3-6,0 1 4,0-2 1,-2 1-3,2 1 0,0-1 2,0 1 0,0 0-1,-2 1 0,2-3 0,-2 2 0,2-3 3,-1 0-3,-3 1 0,4-4 4,-2 2-4,0 1 0,0-2 9,-2 3-11,1-3 3,1 0 0,0 0-2,0 0 1,0 0 0,2-1 0,-2 2 0,2-4-1,-2 4 0,2 0 2,-2-3 0,0 3-1,1 0 0,-3-1 4,2 3-4,0-1 0,0 1 1,0 1-2,0-1 0,0 1 3,1-3 1,-1 3 1,2 0 2,0 0-2,-2 0 1,2 1-6,-2-2 2,2 3 4,-2-2-7,2-2 1,0 1 2,0-2 1,0 1-2,0 0-2,0-1 4,0 0-4,0 4 2,0-2 0,0 3 3,0-1-2,0 0 2,0 1 0,0 0 2,-2-3-2,2 3-2,0-4 4,0 1-5,0 0 0,0-4 0,0 1 1,2 0-2,-2-2 2,2 5 3,0-2-2,-2-2 0,4 1 2,-3 1-5,-1-1 2,0 2-1,2-1 1,-2-2 2,0-1-1,2 1 0,0-3 1,-2 0-3,2 2 0,0-1 0,-2 1 7,2-3-8,-2 2 2,2 0 3,-2 0-4,3 1 0,-1 1 9,-2 0-7,2 1 3,-2-2-2,2 0 0,-2-2-1,0 0 0,0 0-1,0-1 5,0 2-3,0 0 0,0-1 6,2-1-8,-2 2 0,0-1 2,2-2-1,-2 3-1,2-2 3,-2 1 4,0 1 0,0-1-1,0-2-3,0 0 2,-2 0 1,2 0-2,-2-2 0,2 3 3,0-1-4,-2 1-2,2 3 5,0-1-4,-2-2-5,2 2 4,0-2 2,-2-3-5,2 1 0,0-2 2,0-1-2,0-1-1,0 0 2,0 0-3,0-3-3,0-1-1,0-3-3,2 1-1,2-4-14,-4-1-40,6-2-28,-3-3-34,1 0-160,2-2-69,0 2-286</inkml:trace>
</inkml:ink>
</file>

<file path=customXml/item45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06-11T09:20:14.969"/>
    </inkml:context>
    <inkml:brush xml:id="br0">
      <inkml:brushProperty name="width" value="0.06667" units="cm"/>
      <inkml:brushProperty name="height" value="0.06667" units="cm"/>
      <inkml:brushProperty name="fitToCurve" value="1"/>
    </inkml:brush>
  </inkml:definitions>
  <inkml:trace contextRef="#ctx0" brushRef="#br0">88 1464 34,'2'-3'14,"0"0"-4,-2 2-9,2-2-2,0 2 1,-2 0 0,0 0 22,0-1 5,0 2 2,-4-1-14,2 1-8,2 0 10,-2-2 1,2 2-5,0 0-10,0 0 3,0 0 5,0 2 0,-2-1-10,2 1-1,-5-2 0,3 0 8,0 0-3,0 0 1,2-2 10,-2 2 15,-3 0 18,5 0-15,-2 0-5,0 0 7,2 0-4,-2 0-7,0 0-10,0-1-10,2-2 2,-2 3 13,-1 0 4,3 0 18,0 0 16,0 0-12,0-2-14,0-5-13,-2 2-3,2-1 1,0-1-9,0 0-6,0-4-1,0 4 2,0-4 2,0-1 0,0-1-1,0 2-4,0-5 0,0 1 0,0-1 0,-2-2 0,0 2 0,-2-1 0,1 0-2,3 1 2,-2 2 0,0-1 0,0 0 0,0 3 0,0-5 0,0-1-2,-1 3 4,-1-2-2,2 4 0,0-5-2,0 2 2,-1 1 0,1-2 0,2 3-1,0-1 1,-2-2 0,2 1 0,-2-2 0,2 3 1,-2-1-1,0 3 0,2-2 2,0 0-2,0 3 0,0-1 0,0 0 3,0 2-4,0-2 2,0-1-1,2-2 0,-2 1 0,2 0 0,-2 0-1,0 2 2,0 0-1,0-1 0,2-1 0,-2 0 0,0-1 0,2 0 0,-2 0 0,5 2-1,-5 0 2,2 1 1,0 1-2,0 0 0,0 1 0,0-2 0,1 0 0,-3 1 10,0-4-1,0 5-4,0-1 0,0 1-4,2 0 3,-2 0-3,2 0 1,-2 1-2,2-1 0,2 1 0,-4-2 6,2-1 1,1 4-1,-3-5 5,4 4-5,-2 1-3,-2 1-3,2 2 0,-2-1 0,2 2 0,-2-1 0,3 2 0,-1-1 4,2 0-3,-2-1 2,2-1 0,1 2-1,-1 0-4,3 0 4,-1-2-1,0 0-2,3 1 2,2-1 10,-2 1-5,2-1 2,4 2 3,-4 0-2,2 1-2,0-1 2,4 0 8,-2 1-1,5-1 2,-3 0 8,2 2-11,3-2-8,-1 1 2,5 1 2,1-4-5,-3 1-4,2-2 6,2 4 1,-2-1 0,-1 1 2,-1 1 4,0 0 6,-3 2-7,3-1-1,-4 2-2,4-2-5,0 2 4,2-2-2,0 2-2,-1-5-4,1 3 0,0 0 5,0 0 6,0 0 7,-2 2-5,0 0-5,0-1-4,0 1-2,-1 0 1,-1 0-2,2 0-2,-1 0 1,-1 1 2,4 0-2,-2-1-1,0 0-1,2-1 0,-2-2 4,1-1-3,-1 0 1,2-1-1,-2 2-2,2 0 2,0 1-1,0-2 0,4-1 0,3 0 0,3 1 76,-1 0-72,4 0-4,-6 0 0,4-1 0,-1 1 0,-1-1 0,6 4 0,-4 0 0,-3-1-2,-1 0 4,2 1 0,-3 1-2,-2-3 0,-2 2 1,-2 1-2,0 0 2,-4 0 1,2-2-2,-2 2 0,-3 2 0,0-1 0,-4 2 1,0-2-1,-2-1 0,0 2 0,-2-2 0,-2 0-2,1 0 4,-3 2-1,2-2-2,-3 0 2,1 0 0,-5 0-2,0 0 1,-2 0 1,5 0-2,-5 0 2,0 0-1,0 0 0,2 0 0,-2 0 1,0 0-1,2 0 0,0-2 1,5 0-2,-3-1 2,3 1 0,-1 0-1,3 2-2,-5-2 2,5 2 0,-3 0 0,-1 0 1,-1 0-1,2 0 0,-3 0-1,1 0 1,0 0 0,0 0 0,1 0 0,1 0 0,1 0 0,-3 0-2,2 0-2,1 0-19,-1 0-37,-1 0-37,-1 0-73,0 0-185,-4 0-234</inkml:trace>
</inkml:ink>
</file>

<file path=customXml/item45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12.324"/>
    </inkml:context>
    <inkml:brush xml:id="br0">
      <inkml:brushProperty name="width" value="0.04667" units="cm"/>
      <inkml:brushProperty name="height" value="0.04667" units="cm"/>
      <inkml:brushProperty name="fitToCurve" value="1"/>
    </inkml:brush>
  </inkml:definitions>
  <inkml:trace contextRef="#ctx0" brushRef="#br0">0 0 1052,'0'0'0,"0"0"-9,0 0 8,0 4 2,0 3 1,0-1-4,0 2-77,0 3-65,0-1-124,0 0-139</inkml:trace>
</inkml:ink>
</file>

<file path=customXml/item45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03.412"/>
    </inkml:context>
    <inkml:brush xml:id="br0">
      <inkml:brushProperty name="width" value="0.04667" units="cm"/>
      <inkml:brushProperty name="height" value="0.04667" units="cm"/>
      <inkml:brushProperty name="fitToCurve" value="1"/>
    </inkml:brush>
  </inkml:definitions>
  <inkml:trace contextRef="#ctx0" brushRef="#br0">110 799 186,'-8'-6'0,"4"0"47,-2-3 15,-2 0-13,4-1 29,-2 0-14,2-1-3,-2 2-5,2-1-9,2 1-10,-4-2-1,4 3-6,0-1-5,0-3-7,0-1-8,0-1-6,2-2-4,0 3 0,-2-2 1,2-1-1,-2 0 0,0 1 0,2-3 0,0 0 0,-2 2 0,1 0 0,-1 0 0,0 1 2,0 1-2,2 2 0,0 1 0,0 0-2,0 0 2,0-2 0,2 2 0,0 0-1,3 1 1,1 0 0,0 0 0,2 1 0,0 0-2,2 2 2,0 1 0,-2 0 0,4 0 0,0 1-2,-2-1 1,4 1 2,-2 0-1,2 1 0,0-1-1,2 1 1,0 0 0,4-1 0,-2-1 0,4 1 0,0-2 0,-2-1 0,3 4 0,-1-4-2,0 3 2,2 2 2,-4 0-2,2 0 1,0 2-1,2 0-1,2 1 1,-2 0 3,4-2-1,-2-1-2,0-1 0,3 1 0,-1 0 0,0-1 0,0 1 6,-2-2-4,0 4 0,0-4-2,-2 4 0,0-1 8,-2 2 7,-2-2-7,-2 2 11,-1 0-11,1 3 0,0-1 8,-2 2-7,2-3 8,2-1 2,4 1-11,2-1 2,6 0 22,2-3 12,4-3-34,2-3-9,1 2 2,1 0 0,4 3-3,4-2 0,-2 2 8,2 0 8,3 1 2,-3 2-7,4 1-6,0 0 8,-2-1-1,2 1-5,-3 0-6,5 0 0,-4 0-1,2-1 0,2-2 3,-1 2-3,1-1 0,0-2 0,2 3 0,2-1 0,-3-1 0,3 2 0,-2-1 0,-2 1 0,-2 1 1,-4 0 2,1-1 1,1 3-4,-2 0 0,0-1 4,0-1-1,-1 3-2,1-3-1,0-1 0,0 1 0,-3 0 0,1 0 0,0 1 0,-3 1 0,3 1 0,-4-2 5,0 2-3,-2 1 2,0-1-1,1 0-2,1-2-1,4-1 0,2-1 3,-2-4-5,4-3 4,1 2-1,1-1-1,4 1 2,0 0-2,0 0 0,2 1 0,-1 2 0,1 1 0,4-1 2,-4 0-2,-1-1 0,3 0 0,-4 1 1,2-1-1,-4-1 0,0 0 0,-1 0 0,-1 1 0,2 0 0,-4 1 0,0-1 0,-1 4 0,-1-1 0,-2 1 0,-2 0 0,-2 0 0,0 4 0,-2-3 0,1 1 0,-1-2 0,0 1 0,-2 0 0,0-1 0,2 2 0,-2-2 0,-3 0 0,-1 0 0,0 0 1,-2 1-1,-2 1 0,0 0 1,-2 2-1,-2-1 7,-2 1-5,1 2 2,-1 0 4,-2 0 1,0-2-4,-2 4 8,0 2-7,-2 0-1,-2 1 1,-2 1 9,0 1-3,-2 0-6,-2 2 1,2 0-3,-4-2 0,2 0 0,0 0 1,-2 1-1,0-1 1,1 0 0,-3-2 11,2 2-3,-2 0-2,0-2-3,-2 3 0,2-1 0,0 1 1,-2 1-3,0 2 0,0-2-2,-2 2-3,0 1 2,-4 1-2,0-3 0,0 3 0,0-3 0,-2 3 0,-2 1 3,-2 2-1,-2-3 0,2 1 5,-4 0-1,2-1-1,-4 0 2,2-1 0,-2 0-4,-1 1 1,-1-3 0,0 4-1,2-2-3,-4 1 1,2 0-2,2-2 0,-2 1 1,2-2-1,2-2 0,-2-1 0,2-1 0,-2 1 0,0-2 1,0-1-1,-4-1 0,0-1 2,-2-2-2,0 1 0,-2-1 1,0 0-1,-3 1 2,-3 0-3,0 2 1,-4-2 0,-2-1 2,0 0-3,-2 0 1,-2-2 0,2-2 0,-5 1 0,1 0 0,-6 0 0,-2 2-1,-2-1 1,0-1 0,0-1 1,1 2 0,-3-2-2,0 2 1,-4-1 0,2 0 0,-2-1 0,1-2 0,3 0-1,-2 0 1,4 0 1,-2-1-2,2-2 2,-1 3-1,3 0 0,-2-1 1,0 0-1,6 0 0,-2 1-1,1-1 1,1-2 1,-2 3-2,2-2 2,-2 1-1,2 0 0,0 0 0,-1 1 0,3-3 0,-2 3 1,2 0-2,-2-1 1,2 0 0,-2-1 0,1 2-2,1-2-2,-2 2 3,-2 0 1,0 0 0,2 4 0,-4-2 1,3 1-1,-1 0 0,-6-1-1,2 3 1,0 1 0,-2-3 0,3 2 0,-5 0 0,2-2 0,-1 1 0,3 1 0,0-1 0,-1 0 1,1 1-2,-2-4 1,0 2 0,-2-3 0,0 5 0,3-3 0,-3 1 0,0 1 0,-2-1 1,2-1-1,2 2 0,-1-2 0,3 0 0,-2 1 0,2-2 0,2-1-1,-2 1 1,-1 0-3,-1 0 0,2 2 2,-4-1 1,6 1 0,-4 0 0,3-1 1,1 1-2,-2 0 1,0-1 0,4 0 0,-2 1 0,2-3 0,1 0 0,1 0 0,0 0 1,-2-1-1,6 0-1,-4 1 1,2-1 1,5-1-1,-3 1 0,2 0 0,0 0 1,0 0-2,0-2 1,2 0 0,0 2 0,2-1 0,-1 0 0,1 1 0,2 0 0,-2 0 0,4-1 0,-2 1 0,-2 0 1,4-1-1,-4 1 0,3-3 0,-3-1-1,2 2-2,2-1 4,0 1-1,2 0 0,2 1 0,-4-1 2,4 1-3,-4 1 2,2-1-1,3 1 0,1 0-1,-4 1 1,2-3 0,0 1-1,-2-2 1,4 0 0,2-2 0,-2-1 2,2-2-2,2 0 0,0-1 1,2-3-1,4-1 0,-2-4 1,3 0-2,-1 0 0,2-2 1,2 0 0,6-1 0,-2-1-8,4 0-52,0-1-51,4-2-115,6-2-202</inkml:trace>
</inkml:ink>
</file>

<file path=customXml/item45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06-10T09:14:56.642"/>
    </inkml:context>
    <inkml:brush xml:id="br0">
      <inkml:brushProperty name="width" value="0.06667" units="cm"/>
      <inkml:brushProperty name="height" value="0.06667" units="cm"/>
      <inkml:brushProperty name="fitToCurve" value="1"/>
    </inkml:brush>
  </inkml:definitions>
  <inkml:trace contextRef="#ctx0" brushRef="#br0">231 104 582,'0'-9'0,"0"1"122,-3 1-51,3-1 3,-2 0-24,2 1-15,-2-3 1,0 1-9,-2-2-8,0 1 1,-1 3 6,-1 2 3,-3 2-1,-1 2-14,-1 1 0,-4 2 0,1 4 4,-1 1-2,1 0 12,1 6-11,0 0-5,-2 5 2,3 0-7,-1 5-2,2 0 1,-3 1 3,5 3 4,1-1-8,3 1 4,3-1 0,2-3-4,0-1-3,4-3 1,3-2-3,5-5 0,1-3 0,4-3 0,0-2 1,2-4-1,0-1-39,-1-5-15,0-1-27,1 0-20,0-1-22,-4-2-42,-1-1-122,-7 0-92</inkml:trace>
</inkml:ink>
</file>

<file path=customXml/item45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12.391"/>
    </inkml:context>
    <inkml:brush xml:id="br0">
      <inkml:brushProperty name="width" value="0.04667" units="cm"/>
      <inkml:brushProperty name="height" value="0.04667" units="cm"/>
      <inkml:brushProperty name="fitToCurve" value="1"/>
    </inkml:brush>
  </inkml:definitions>
  <inkml:trace contextRef="#ctx0" brushRef="#br0">145 0 680,'-10'17'0,"-2"10"85,-2 7-26,0 6-21,2 3 2,0 0-21,2 5-12,-2-1-2,-2-1-7,3-3 4,1-6-2,3-4-2,2-7-18,5-7-26,0-9 2,0-2-7,0-6-19,0-2-11,0-2-32,0-6-102,2-4 4</inkml:trace>
</inkml:ink>
</file>

<file path=customXml/item45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03.479"/>
    </inkml:context>
    <inkml:brush xml:id="br0">
      <inkml:brushProperty name="width" value="0.04667" units="cm"/>
      <inkml:brushProperty name="height" value="0.04667" units="cm"/>
      <inkml:brushProperty name="fitToCurve" value="1"/>
    </inkml:brush>
  </inkml:definitions>
  <inkml:trace contextRef="#ctx0" brushRef="#br0">58 144 315,'0'0'0,"2"0"110,2 0 10,-2 0-25,4-4-18,2-2-24,0-1-10,2-1-12,2-4-12,0 2 2,0-3 3,-2 1 1,0 0 0,-2 2-3,-4-2 10,-2 0-16,-2 2-2,0 1 9,-4 2 1,-4 6-5,-2 1 9,-4 0-3,-2 8-11,-4 3 1,2 3 12,-2 3 15,6 0-4,0 5-13,2-2 3,2 1 5,4-1 2,4-2-13,2-3-8,0 2-3,8-6-2,4 2-5,4-1-3,6-5 0,4-1-2,2-2-39,2-4-53,4-2-95,0 2-121,-2-1-88</inkml:trace>
</inkml:ink>
</file>

<file path=customXml/item45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06-10T09:17:17.212"/>
    </inkml:context>
    <inkml:brush xml:id="br0">
      <inkml:brushProperty name="width" value="0.06667" units="cm"/>
      <inkml:brushProperty name="height" value="0.06667" units="cm"/>
      <inkml:brushProperty name="fitToCurve" value="1"/>
    </inkml:brush>
  </inkml:definitions>
  <inkml:trace contextRef="#ctx0" brushRef="#br0">61 0 892,'-5'0'0,"1"9"70,-2 1-9,1 5 5,3 2-15,-2 4 2,0 1-5,2 3-11,-3 2 7,-1 1 5,0 0-7,-1-1-26,3-2-13,4-3-2,0-3-2,2-3-2,4-5-2,1 0-19,1-5-14,1-1-57,2-2-22,2-3-1,2 1-52,-2-1 7,0 0-30,-2 0-109</inkml:trace>
</inkml:ink>
</file>

<file path=customXml/item45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03.339"/>
    </inkml:context>
    <inkml:brush xml:id="br0">
      <inkml:brushProperty name="width" value="0.04667" units="cm"/>
      <inkml:brushProperty name="height" value="0.04667" units="cm"/>
      <inkml:brushProperty name="fitToCurve" value="1"/>
    </inkml:brush>
  </inkml:definitions>
  <inkml:trace contextRef="#ctx0" brushRef="#br0">2-2 364,'0'-1'0,"0"1"218,0 0-120,0 3-22,0 4-8,0 4 42,0 6-15,-2 1-30,2 4-12,0 2-18,0 3-8,0 3-12,0 0-11,2 2-1,0-1-1,-2 0-2,2-2 0,-1-1-90,1 2 8,2-3-32,0-1-77,-2-2-54,-2-5-210</inkml:trace>
</inkml:ink>
</file>

<file path=customXml/item45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03.546"/>
    </inkml:context>
    <inkml:brush xml:id="br0">
      <inkml:brushProperty name="width" value="0.04667" units="cm"/>
      <inkml:brushProperty name="height" value="0.04667" units="cm"/>
      <inkml:brushProperty name="fitToCurve" value="1"/>
    </inkml:brush>
  </inkml:definitions>
  <inkml:trace contextRef="#ctx0" brushRef="#br0">3 2 785,'-1'-2'0,"1"2"61,-2 0 3,2 1-61,0 2-3,-2 4 0,2-1 0,0 4-2,0-1 2,2 4-80,-2 0-40,0-1-166</inkml:trace>
</inkml:ink>
</file>

<file path=customXml/item45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06-10T09:17:52.086"/>
    </inkml:context>
    <inkml:brush xml:id="br0">
      <inkml:brushProperty name="width" value="0.06667" units="cm"/>
      <inkml:brushProperty name="height" value="0.06667" units="cm"/>
      <inkml:brushProperty name="fitToCurve" value="1"/>
    </inkml:brush>
  </inkml:definitions>
  <inkml:trace contextRef="#ctx0" brushRef="#br0">1 13 831,'-2'0'0,"2"0"-13,0 2 21,0 3 23,0 1 43,0 4-11,0 1-27,0 1 0,4 4-4,-4 2 5,2-2-2,-2 3-13,0-3-10,0-1-3,0-2-5,0-4-3,0-4 0,0-2 2,0-1-2,0-2-1,0 0 0,0-4 14,0-1-6,0-2 1,0-3-8,0-2-2,2 1 2,-2 0 2,0-2-2,1 0 0,-1 1-2,2-2-4,0 3 4,0-1-1,2 2 0,-2 2 4,-2 3-4,4-1 4,-3 4 0,1 0-3,2 1 0,0-2 1,0 1 0,1 1 0,-1-1 0,2 1 0,1-2-4,3 1-4,0 1-19,2 0-29,-4-2-17,3 0-22,-1 3-22,1 0 4,-1 1-23,-1 4-61,-1-3-22</inkml:trace>
</inkml:ink>
</file>

<file path=customXml/item4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06-11T09:50:32.845"/>
    </inkml:context>
    <inkml:brush xml:id="br0">
      <inkml:brushProperty name="width" value="0.04667" units="cm"/>
      <inkml:brushProperty name="height" value="0.04667" units="cm"/>
      <inkml:brushProperty name="fitToCurve" value="1"/>
    </inkml:brush>
  </inkml:definitions>
  <inkml:trace contextRef="#ctx0" brushRef="#br0">182 45 260,'0'-6'0,"0"0"162,-3-1-68,3-1 7,-5 2-23,2-1-7,0 6-21,0-2-9,1 3-1,-1 0-10,-5 0-6,0 0 2,0 0-6,-6 3 1,3 5 2,1 0-5,-3 3-1,-1 0 4,4 3-6,-4 4 0,3-4 1,3 4 1,-3-1-3,0-1-1,6 2-5,2 1-5,1-6-3,2 1 0,2-3 0,4-1 0,-1-4-9,6-1-6,3-2-23,-1-3-7,3 0 3,-2 0-16,-2 0 6,2 0-8,-3 0-21,0 0 11,2 0-15,-2 0-38,-3 0-26,0 0-24</inkml:trace>
</inkml:ink>
</file>

<file path=customXml/item46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06-11T09:17:51.777"/>
    </inkml:context>
    <inkml:brush xml:id="br0">
      <inkml:brushProperty name="width" value="0.06667" units="cm"/>
      <inkml:brushProperty name="height" value="0.06667" units="cm"/>
      <inkml:brushProperty name="fitToCurve" value="1"/>
    </inkml:brush>
  </inkml:definitions>
  <inkml:trace contextRef="#ctx0" brushRef="#br0">24 24 531,'0'-2'0,"0"2"111,0 0-54,0 5 0,0 5 8,0-1-3,0 9-20,0 2-20,0 4-18,-2-2-4,-5 4 0,5-2 0,-2-4 2,-1 2-2,3-8-2,0-6 2,2-3 0,0-3-1,0-2 2,0-2-2,0-5-5,4-5-2,1-5 5,-1 1 1,-2-5 2,3 2 0,-3-2 0,4 6 0,1-3 0,-3 0 0,5 4 0,-1 0 0,1 1-1,0 0 1,0 4 1,-3 1-1,3 3 16,2 1-1,-3 0-1,3 3-10,-2 1-2,-1 0-4,3 1-7,0 3-34,-5 0-61,5 3-33,-4 2-35,1-1-63,-1-2-22</inkml:trace>
</inkml:ink>
</file>

<file path=customXml/item46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12.335"/>
    </inkml:context>
    <inkml:brush xml:id="br0">
      <inkml:brushProperty name="width" value="0.04667" units="cm"/>
      <inkml:brushProperty name="height" value="0.04667" units="cm"/>
      <inkml:brushProperty name="fitToCurve" value="1"/>
    </inkml:brush>
  </inkml:definitions>
  <inkml:trace contextRef="#ctx0" brushRef="#br0">100 0 396,'0'3'0,"-3"7"176,-2 6-65,3 6-31,-5 5-7,4 5 5,-1 5-9,-6 4-14,1 4-11,-3 0-10,0 3-18,3-5-13,1-3-1,-1-4 4,6-10 1,1-6 3,0-7 0,2-6-5,0-3-2,0-4 1,4-1 3,2-11-3,0-3-5,4-3 2,-3-2 0,0-2-1,2-2-9,1-1-14,0 1-15,-1-3 0,3 2-10,-1 1-1,3 3 24,1 3 16,-1 5 7,-3 5 4,-3 2-2,-4 5 0,1 1 43,-2 0-5,1 4 6,-2 5 4,1 4-10,-1 3-7,-2 2-9,0 0 0,0 5-5,-5 0-10,-1 3-1,3-4-4,-2-1-3,1-5 0,1-2 2,3-6-1,-3-1-4,3-3-29,0-2-23,6-2-36,0 0-61,4-6-13,-3-3-86,5 0-166</inkml:trace>
</inkml:ink>
</file>

<file path=customXml/item46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03.423"/>
    </inkml:context>
    <inkml:brush xml:id="br0">
      <inkml:brushProperty name="width" value="0.04667" units="cm"/>
      <inkml:brushProperty name="height" value="0.04667" units="cm"/>
      <inkml:brushProperty name="fitToCurve" value="1"/>
    </inkml:brush>
  </inkml:definitions>
  <inkml:trace contextRef="#ctx0" brushRef="#br0">194-1 717,'-8'0'0,"-2"0"172,-4 2-78,-2 9-19,-2 0-21,2 6-21,-4 2-7,2 2-5,1 0-10,1 1 0,0 2 16,6-3 6,0 2 2,6-2-8,4-3-21,0-5-4,10-3-4,4-4 2,6-1 0,2-5 2,5-2-2,3-6-71,2-2-58,2-1-44,-2 3-98,-2-4-300</inkml:trace>
</inkml:ink>
</file>

<file path=customXml/item46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06-10T09:18:09.844"/>
    </inkml:context>
    <inkml:brush xml:id="br0">
      <inkml:brushProperty name="width" value="0.06667" units="cm"/>
      <inkml:brushProperty name="height" value="0.06667" units="cm"/>
      <inkml:brushProperty name="fitToCurve" value="1"/>
    </inkml:brush>
  </inkml:definitions>
  <inkml:trace contextRef="#ctx0" brushRef="#br0">207 62 441,'2'-11'0,"0"1"65,-2 0 44,2 5 24,-2-3-29,0 3-12,-2 0-10,-4 2-21,1 1-9,-3 0-12,-3 2-20,-4 2-2,-2 8-2,-2 4-1,-4 6 8,2 3 2,1 4-9,-1 3-11,6 0 8,2-2 2,3 0-2,4-1-3,5-5-7,1-1-3,1-5 0,7-2-5,5-3 3,2-4-5,6-5-11,2-2-14,1-1-52,3-8-30,1-3-30,-1-3-58,1-1-55,-2-2-100</inkml:trace>
</inkml:ink>
</file>

<file path=customXml/item46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06-11T09:50:51.395"/>
    </inkml:context>
    <inkml:brush xml:id="br0">
      <inkml:brushProperty name="width" value="0.04667" units="cm"/>
      <inkml:brushProperty name="height" value="0.04667" units="cm"/>
      <inkml:brushProperty name="fitToCurve" value="1"/>
    </inkml:brush>
  </inkml:definitions>
  <inkml:trace contextRef="#ctx0" brushRef="#br0">0 61 490,'10'-15'0,"4"3"143,-6 2-81,-3 4 46,1 1-14,-3 3-32,-3 2-20,2 3-8,-2 7 26,0 6-5,-5 5-26,-1-2-1,1 5 1,0-2 2,-1 0 1,4-3-3,2-1-10,0-5-3,0-7-2,0 0-1,2-6-5,6 0-1,6-3-2,-3-10-2,5-2-2,3-5 0,0 0-1,0-1 0,5-3-6,-5 2-9,0-1-9,0 4 11,-3 5 3,-5 4 4,-3 4 5,0 6 0,-5 0 0,0 10 2,-1-1 17,-2 4 2,0 3 0,0 1-1,0-1 2,0 2-1,0-2-8,0 1-9,3 1-1,0-2-2,5-2 0,0-1-34,0 3-42,3-5-135,3 2-106,-6-5-299</inkml:trace>
</inkml:ink>
</file>

<file path=customXml/item46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06-11T09:16:39.622"/>
    </inkml:context>
    <inkml:brush xml:id="br0">
      <inkml:brushProperty name="width" value="0.06667" units="cm"/>
      <inkml:brushProperty name="height" value="0.06667" units="cm"/>
      <inkml:brushProperty name="fitToCurve" value="1"/>
    </inkml:brush>
  </inkml:definitions>
  <inkml:trace contextRef="#ctx0" brushRef="#br0">114 6 266,'0'-4'0,"0"2"85,0 2-23,0 0 6,0 0-6,0 3-12,-2 5-17,-1-1 5,1 5-3,0 1-17,-2-1 1,2 0 16,-3 3 2,-1 1 6,2 2 13,-3 1-13,0 3-11,-4 0-11,3 5-6,-5-2-7,4 2-4,-2-2-4,5-3 0,-1-3 0,3-7 0,4-3 0,0-4 0,0-3 0,0 0-17,0-2-40,0 0-21,2 0-22,2 0-96,5-3-115</inkml:trace>
</inkml:ink>
</file>

<file path=customXml/item46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03.490"/>
    </inkml:context>
    <inkml:brush xml:id="br0">
      <inkml:brushProperty name="width" value="0.04667" units="cm"/>
      <inkml:brushProperty name="height" value="0.04667" units="cm"/>
      <inkml:brushProperty name="fitToCurve" value="1"/>
    </inkml:brush>
  </inkml:definitions>
  <inkml:trace contextRef="#ctx0" brushRef="#br0">182 0 593,'-14'-1'0,"0"1"190,-4 5-106,-1 2-13,1 6-39,-4 3 13,2 2 19,2 0-16,4 1-6,2-2-3,2 1-5,8-1 1,0-5-11,4 0-17,8-5-7,4-5 0,6-2 0,0-5 4,4-4-4,0-6 0,-3 0 0,1-3-9,-2 2 5,-5 0 1,-3 5 1,-2 0 2,-4 3 0,-4 2 2,-2 0 1,-2 6 0,-4 0 4,0 2-4,0 6-4,-4 4 1,5 0 0,1 2 0,2 1-33,2-3-32,6 0-27,-1-3-64,7-1-16,4-3-4,0-4-110</inkml:trace>
</inkml:ink>
</file>

<file path=customXml/item46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12.402"/>
    </inkml:context>
    <inkml:brush xml:id="br0">
      <inkml:brushProperty name="width" value="0.04667" units="cm"/>
      <inkml:brushProperty name="height" value="0.04667" units="cm"/>
      <inkml:brushProperty name="fitToCurve" value="1"/>
    </inkml:brush>
  </inkml:definitions>
  <inkml:trace contextRef="#ctx0" brushRef="#br0">0-1 674,'3'0'0,"-1"0"-25,5 2 25,-4 3 0,2 3 0,-2 3-28,-1 3-75,0 0-97,-2 2-93</inkml:trace>
</inkml:ink>
</file>

<file path=customXml/item46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06-10T09:14:10.484"/>
    </inkml:context>
    <inkml:brush xml:id="br0">
      <inkml:brushProperty name="width" value="0.06667" units="cm"/>
      <inkml:brushProperty name="height" value="0.06667" units="cm"/>
      <inkml:brushProperty name="fitToCurve" value="1"/>
    </inkml:brush>
  </inkml:definitions>
  <inkml:trace contextRef="#ctx0" brushRef="#br0">0 1 668,'2'-1'0,"-2"1"0,2 2-23,0 5 39,4 3 35,-4 4 25,1 3-7,1 4-34,-2-1-24,2 2-6,-1-2-2,1-2 5,2-1 11,-1-4 1,1-4-4,0-2-7,-1-5-3,1-2 3,3-1 25,0-7-7,1-1-2,-1-5-16,0 2-8,1 0 3,-5 0-4,3 0 0,-1-1 4,-1-1-2,1 0 0,-1-2 0,2 4 2,-3 0 4,1 1 8,-2 3 5,-3 1-4,3 3-4,-4 1-2,0 2 3,0 1-3,0 0-8,0 0-3,0 0 0,0 6-9,0 2 9,-2 5 0,0 5 17,-1 2-12,-3 2-1,0 4 5,1 0-1,-1 2-5,-1 0-3,1 0 0,1-4 0,-1 0-1,2-5 1,4-5 0,0-3-21,0-2-3,0-1 4,0-1-27,2-3 9,0 0-1,0-1-14,2-1-6,-3 1-23,3-1-32,-2 1-6,2-2-50,-1-1-87</inkml:trace>
</inkml:ink>
</file>

<file path=customXml/item46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06-11T09:18:07.551"/>
    </inkml:context>
    <inkml:brush xml:id="br0">
      <inkml:brushProperty name="width" value="0.06667" units="cm"/>
      <inkml:brushProperty name="height" value="0.06667" units="cm"/>
      <inkml:brushProperty name="fitToCurve" value="1"/>
    </inkml:brush>
  </inkml:definitions>
  <inkml:trace contextRef="#ctx0" brushRef="#br0">-3 144 525,'0'1'0,"0"0"137,0-1-66,0 0-21,0 0-5,0 0 11,6-5-9,1 0-30,1-3-9,-1-4-6,4 3-2,-1-5 0,1 3 0,0-1 1,-2 3-1,-1 1 0,-1 4 6,-3 1 9,-2 2 2,0 1-5,0 0 1,1 7 10,-3 3 9,0 2-7,0 3-19,0 0 1,-3 0-5,-1-3-2,4 0 0,-2-5 0,2-1 0,0-2 0,0 0 0,0-4-1,2 0 1,2-2 5,5-7-1,-2-1 2,3-5-6,1-1 0,2 1-2,-2-3 1,2 3-26,0-1 16,-3 1 7,3 3-6,-4 1 6,0 4 3,-5 4 2,0 3-1,-1 0 0,-3 3-1,0 4 3,0 2 1,0 1 7,0 1 2,0 5-8,-3-2-1,3 1 4,0 3-2,0-5-6,0 2 2,0 0 1,0-6-4,0 3 1,0-5 0,0-1-35,0-4-30,3-1-42,-1-1-54,2-2-65,1-5-156</inkml:trace>
</inkml:ink>
</file>

<file path=customXml/item4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03.459"/>
    </inkml:context>
    <inkml:brush xml:id="br0">
      <inkml:brushProperty name="width" value="0.04667" units="cm"/>
      <inkml:brushProperty name="height" value="0.04667" units="cm"/>
      <inkml:brushProperty name="fitToCurve" value="1"/>
    </inkml:brush>
  </inkml:definitions>
  <inkml:trace contextRef="#ctx0" brushRef="#br0">10 20 452,'-6'-1'0,"4"0"214,2 1-103,-2 0-50,2 0-13,4 0 25,4 0 21,6 0-18,2 0-29,4-3-21,0 2-15,2-4-11,0 2 0,-1-1 3,1 3-5,0 0-68,-2 1-41,-4 0-78,0 2-69,-6 2-208</inkml:trace>
</inkml:ink>
</file>

<file path=customXml/item47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12.262"/>
    </inkml:context>
    <inkml:brush xml:id="br0">
      <inkml:brushProperty name="width" value="0.04667" units="cm"/>
      <inkml:brushProperty name="height" value="0.04667" units="cm"/>
      <inkml:brushProperty name="fitToCurve" value="1"/>
    </inkml:brush>
  </inkml:definitions>
  <inkml:trace contextRef="#ctx0" brushRef="#br0">0 36 226,'0'-3'0,"2"3"100,-2 0-60,3 0-10,0 0 15,-1 3 52,2 4-11,-1 1-27,1 7-14,4-1-13,-4 4 0,4 2 0,-4 0-12,4 1-5,-4-5-3,3 1-2,-2-3-5,2-2-5,-2-2 0,2-4 6,-2-4 4,5-1 9,-6-2 5,8-8-2,-3-3-12,-1-7-1,2-2 0,-1-1-1,-5 0-2,6 1-2,-3 1-1,0 0-4,3 1-4,-1 1-5,-1 7-19,-4 1-35,3 3-5,-2 2-30,0 5-99,-1 0-70</inkml:trace>
</inkml:ink>
</file>

<file path=customXml/item47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03.350"/>
    </inkml:context>
    <inkml:brush xml:id="br0">
      <inkml:brushProperty name="width" value="0.04667" units="cm"/>
      <inkml:brushProperty name="height" value="0.04667" units="cm"/>
      <inkml:brushProperty name="fitToCurve" value="1"/>
    </inkml:brush>
  </inkml:definitions>
  <inkml:trace contextRef="#ctx0" brushRef="#br0">19 121 342,'-2'11'0,"-2"0"201,2 0-141,-2 0-16,2-2 28,-2-3-41,4-1-6,-2-2 3,2-2-18,0-1-7,0 0 2,0-2 5,0-3-7,0-2 10,0-1 7,2-2-14,2-2-4,0 0-1,-2-2 1,0-2-2,2 2 0,0-2 0,4 6 0,-2-2 0,2 0 22,0 4 6,-2 1-11,4 0-4,-2 2-3,2 1-4,0 0-4,2 2-2,0 1 0,0 1 0,4 0 0,-4 0-71,-2 0 12,2 3-43,-4 3-35,2 0-115</inkml:trace>
</inkml:ink>
</file>

<file path=customXml/item47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03.557"/>
    </inkml:context>
    <inkml:brush xml:id="br0">
      <inkml:brushProperty name="width" value="0.04667" units="cm"/>
      <inkml:brushProperty name="height" value="0.04667" units="cm"/>
      <inkml:brushProperty name="fitToCurve" value="1"/>
    </inkml:brush>
  </inkml:definitions>
  <inkml:trace contextRef="#ctx0" brushRef="#br0">184 28 755,'-8'-12'0,"0"5"123,-2 1-79,-2 4-2,-3 0 4,-1 2-5,0 4-2,-4 3-6,4 2-7,2 1-6,2 0-4,2 2 2,2 2-7,4-5-7,2 3-3,2-1-2,2-5 0,4 2 2,2 2 1,2-2-2,2 2 0,0-3 3,2 2-3,2-2 1,-4 3-1,2-2 0,-1 3 0,-1-2-4,-2 2 8,0-2-5,-2 2 1,0-3 0,-4-1 0,-2 1 1,-2-1-1,-4 1 0,-6-1 10,-4-2-7,-2 1-1,-1 0-4,-3-3-11,0 2-40,0-3-24,0 2-53,-2-1-73,0 1-187</inkml:trace>
</inkml:ink>
</file>

<file path=customXml/item47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06-10T09:16:15.254"/>
    </inkml:context>
    <inkml:brush xml:id="br0">
      <inkml:brushProperty name="width" value="0.06667" units="cm"/>
      <inkml:brushProperty name="height" value="0.06667" units="cm"/>
      <inkml:brushProperty name="fitToCurve" value="1"/>
    </inkml:brush>
  </inkml:definitions>
  <inkml:trace contextRef="#ctx0" brushRef="#br0">-4 63 251,'0'-4'0,"0"-1"93,0 2-33,4-1-14,-1 3-10,1-3 3,0 1-5,0 2 7,-2-1-1,-1 1 0,1 0-3,0-1 4,0 1-7,2 0-10,0 1-12,-1 0 3,1 0 12,4 0-6,-4-1-5,3 3-2,-1 1-4,1 0 0,7 2 8,-1-1 6,4-1-7,0 1-8,4-2-5,3 1 5,3-1-5,1-2-2,2 0 0,2 0 0,2 0 1,6 0 1,0-1 10,1 0-2,4-3-9,3 2 0,1-1 1,2 1-4,0 1 0,0-1 9,-2 2-2,0 0-3,0 0 2,-4 0 1,3 0 0,-1 0-2,0-1-1,-2 1-1,1 0-3,1 0 0,0-4 0,0 1 4,1-1-6,-1 0 2,0 1 0,-4-2 0,-1 3-2,0 1 4,-3 1 0,-1 0-4,-2 0 1,2 0 1,-2 0 0,1-1 0,5-1 0,-1 0 1,1 0-1,-2 0 0,-3 0 0,3 2 2,-2-2-2,-4 2 0,2 0 0,0 0 0,-2-1-2,2 0 4,-2 1 2,0 0-6,1-1 4,1 1-1,0 0-2,2 0 2,0 0 0,-2-1-1,1 1 0,-1 0 0,0 0 0,0 1 0,-4 0 0,2 0-1,0 0 2,-2 0 1,2 0-4,-4 1 4,3-1 0,-3 0-3,-2-1 2,4 1 8,-2 0-5,4 0 0,-1-1-2,-1 0-2,4-1 0,-1 1 0,1 0 0,0 0 4,-2-2-6,2 0 2,-2 0 0,0 1 0,0 1 0,-4 0 0,1 3 3,-1-1-3,0 2-3,0-2 5,2 0-1,0-1 0,1-1-1,1 0 0,0 0 3,0 0-3,0 0 0,0 0 0,-2 0 0,0 0 0,0-1 0,-2 1 2,-2 0-4,-1 1 4,-1 0 0,3 0-4,-1 1 0,0 1 3,1-1 0,1-1-1,-2 0-1,0 0 4,-1 0-6,-1-1 4,1 0-1,-1 0 0,3 0 0,-3-1 0,-1 0 0,-3 1 0,3 0 0,-3 0 0,3 0 2,-4 0-4,0 0 2,-3 0 2,-1 0-4,-1 1 1,-1 1 2,-2-1-1,0 0 0,0-1 0,1 0 0,-1 0 2,0 0-2,0 0 0,2 0 0,-3 0 11,-1-1-13,0 1 4,-1 0 2,-1 0-5,3 0 2,-1 1 9,-4 0-10,5 0 0,-3 0 0,-1-1 1,1 1-1,1-1 0,-1 0 1,2 0 1,-1 2-4,1-1 4,-1 0-1,1-1-2,0 1-1,3 0 4,1 0 0,0 1-3,0 0 1,0-1 0,0 0 3,0-1-3,-2 0 0,-1 0 1,-1 0-1,-1 0 0,-5 0 0,1 0 2,0 0-3,-6 0 2,1 0 1,-1 0-2,0-1 0,0 1 0,0 0-3,0 0-3,0 0-1,0 0 7,0 1 0,2 1-3,0 0-1,-2 0-11,2 0-18,0 1-16,0-1-39,2 1-21,3-1-5,1-1 2,1-1 24,3 0 5,-3 0 6,0 0 57,3 0 18,-5 0 0,3 0 2,-5 1 0</inkml:trace>
</inkml:ink>
</file>

<file path=customXml/item47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06-11T09:51:49.131"/>
    </inkml:context>
    <inkml:brush xml:id="br0">
      <inkml:brushProperty name="width" value="0.04667" units="cm"/>
      <inkml:brushProperty name="height" value="0.04667" units="cm"/>
      <inkml:brushProperty name="fitToCurve" value="1"/>
    </inkml:brush>
  </inkml:definitions>
  <inkml:trace contextRef="#ctx0" brushRef="#br0">14 763 344,'-4'0'0,"0"2"70,2 0-5,0 0 17,-1-2-19,3 1-7,0 0-15,0 0-21,0 1-5,3 0 29,-1-2-6,4 0-1,2 0 7,5-2 4,2-2-11,1-1-9,5 1-5,0-2-3,4 1-4,1 0 4,-1 0 0,2 0 1,2-1-8,1 4-5,-1 2 2,3 0 1,-1-1 3,0 4-5,3 0-6,2-1 0,4 1-1,1-1 7,6-1-6,1 2-3,-2-1 0,4-2 4,-1 0-5,-1 0 2,0 0 3,0-2-6,0 2 4,-1 0 0,-1-1-2,-2 1 0,0 1 0,0 1 6,0 6 1,-2-2-1,-4-1-2,1 3 4,-1-1 2,-2-4 2,2 1 4,-5-2-3,3-2-3,-1-1 0,3-4-3,0-1-4,2 1 0,-3 0 0,1 0-3,-4 4 0,-1 1 6,-1-1-1,-1 3-1,-1 1-1,-3 0-1,0 2 1,0-1-2,1 0 1,-3 0 4,4-1-1,1 0-4,-1-2 2,0-1-1,-2 0-2,-1 0 0,-3-1 4,2 1-3,0 0 1,0 0 0,0 0 4,3 0-1,-1 0-4,0-2 0,-2 2 2,0 0-4,1 0 1,-3 0 0,2 0 4,-4 0-4,4 0 9,-2 0-3,0 0-5,2 0 1,0-1 0,1 0-2,-1 0 0,0 0 1,-2-2-1,2 2 2,-4 0-1,2-1 3,0 2 1,-2 0-3,-2 0-2,0 2 0,-2 0 2,0-1-2,-1 2 0,1-1 6,-2-1-7,-1-1 2,1 0 2,2 2-1,-4-2-2,3 0 0,1 0 4,-4 0-3,1 0-2,-1 0 0,-1 0 1,1 1 2,-2-1-4,-1 1 4,1-1 0,1 0-4,-1 0 3,-1 0-1,1 0 0,-1 0 0,-2 0 0,1 0 0,-3 0 0,0 0-1,1 0 1,-3 0 4,-2 0-2,0 0 6,0 0 3,0 0-7,0 0-2,-2-1 2,2 1-3,-2 0-1,0 0 0,3 0 5,-3-3-5,0 3 0,2 0 0,-2-1 6,0 1-3,0 0 6,0 0-1,0 0-4,0-1 0,0-1-1,2-1 2,-2 1-3,0 0 1,0-1 5,-2 0-3,0-2-3,-1 2 0,1 0 1,0-1-5,0-1 3,0 0 0,2 2-2,-2-3 0,2-2 2,0 2-2,-2-1 1,2-3 0,0 0-1,0 1 1,0 1 0,0-4-1,2 1 2,0 0 0,0-4-1,2 1 0,-4 0 0,5-2 0,-3 0-2,0 1 3,-2-1 0,2 1-2,0 3 0,-2-2 1,0 1 2,0 0-2,0 1-1,0-3 2,2 2-2,-2-3-3,0-2 6,2 0-4,-2-3-2,2 1 5,-2-1-2,2-2-3,-2 0 2,0-4 0,0 0-1,0 0 0,-2 0 1,-4 1-9,2 1-10,0 4 0,-3 1-8,-1 4 1,2 3-12,-1-1-56,-1 3-21,0 5-17,3 0-95,-3 0-72</inkml:trace>
</inkml:ink>
</file>

<file path=customXml/item47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12.346"/>
    </inkml:context>
    <inkml:brush xml:id="br0">
      <inkml:brushProperty name="width" value="0.04667" units="cm"/>
      <inkml:brushProperty name="height" value="0.04667" units="cm"/>
      <inkml:brushProperty name="fitToCurve" value="1"/>
    </inkml:brush>
  </inkml:definitions>
  <inkml:trace contextRef="#ctx0" brushRef="#br0">284 13 134,'2'-4'0,"-2"3"186,0-4-110,0 5 41,0-2-15,0 1-17,0 1-14,0 0-18,0 0-4,0 0-12,-5 5-13,0 3 3,-4 4 6,-5 6-18,-1 1-8,-1 4-1,-6 5-3,-2 3-2,3 0-2,-5 0 1,2-2 0,3-1 0,-1-5-30,5 1 2,0-5 0,5-1-14,3-6-24,2-5-31,5-1 12,2-6-10,0 2-68,0-2 21,4 0-6</inkml:trace>
</inkml:ink>
</file>

<file path=customXml/item47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12.413"/>
    </inkml:context>
    <inkml:brush xml:id="br0">
      <inkml:brushProperty name="width" value="0.04667" units="cm"/>
      <inkml:brushProperty name="height" value="0.04667" units="cm"/>
      <inkml:brushProperty name="fitToCurve" value="1"/>
    </inkml:brush>
  </inkml:definitions>
  <inkml:trace contextRef="#ctx0" brushRef="#br0">78 154 654,'0'0'0,"0"0"141,3 0-68,-3 1-16,7 1-9,0-2-1,5-2-14,0 2-7,0-4-12,4-5-9,-2-2 1,3 1-1,1-1-2,-4-2 1,-2 2-3,-4-2 1,-1 0-1,-5-3-1,-2 4 0,0-2-18,-2 5 9,-7 4 9,-6 2 0,-2 3 0,-6 7-4,0 6 4,-1 3 0,-3 0-3,6 0 3,2 1 0,2 1-2,2 2 2,3-2-1,3 2 2,6-2 2,1-3-3,2-1 0,7-1 0,5-5 0,4 0 0,1-8 0,6 0-55,0-2-24,2-5-20,1-4-43,2 0-13,2-5-22,-4-2-49</inkml:trace>
</inkml:ink>
</file>

<file path=customXml/item47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03.501"/>
    </inkml:context>
    <inkml:brush xml:id="br0">
      <inkml:brushProperty name="width" value="0.04667" units="cm"/>
      <inkml:brushProperty name="height" value="0.04667" units="cm"/>
      <inkml:brushProperty name="fitToCurve" value="1"/>
    </inkml:brush>
  </inkml:definitions>
  <inkml:trace contextRef="#ctx0" brushRef="#br0">46 0 741,'-6'0'0,"0"8"124,0 3-22,2 2-43,0 4-24,2 1-7,0 7 7,2-1 15,-2 6-8,-2 2-12,2 2-12,-2 0-11,2-2-6,0-5 5,0-3-6,4-8 0,-2-5 0,2-6-4,6-5 5,-2-3-1,4-9 0,0-3 0,0-5-30,0 0 14,0-2 6,0 1 3,0 1 4,-4 4 3,0 3 0,-2 9 0,-2 1 17,-2 3 23,0 6-33,2 5 2,-2 4-3,2 0-3,0 2-1,0-1-1,0 3-1,4-4 0,-3 3 0,3-2 0,2-2 0,0 0-118,4-5-70,0-1-202</inkml:trace>
</inkml:ink>
</file>

<file path=customXml/item47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06-10T09:17:36.901"/>
    </inkml:context>
    <inkml:brush xml:id="br0">
      <inkml:brushProperty name="width" value="0.06667" units="cm"/>
      <inkml:brushProperty name="height" value="0.06667" units="cm"/>
      <inkml:brushProperty name="fitToCurve" value="1"/>
    </inkml:brush>
  </inkml:definitions>
  <inkml:trace contextRef="#ctx0" brushRef="#br0">1 45 683,'-2'-10'0,"2"2"275,0 1-136,4 3-36,1 1-17,5-1-57,1 0-25,0 1-3,6 1 0,0 2-2,0 0-82,2 0-79,-1 2-98,1-1-204</inkml:trace>
</inkml:ink>
</file>

<file path=customXml/item47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06-10T09:16:52.783"/>
    </inkml:context>
    <inkml:brush xml:id="br0">
      <inkml:brushProperty name="width" value="0.06667" units="cm"/>
      <inkml:brushProperty name="height" value="0.06667" units="cm"/>
      <inkml:brushProperty name="fitToCurve" value="1"/>
    </inkml:brush>
  </inkml:definitions>
  <inkml:trace contextRef="#ctx0" brushRef="#br0">20 120 750,'-5'4'0,"3"-1"99,-2 0 43,4 1-36,0 1-45,0 1-6,6-1 3,-2 1-28,3 1-24,3-5-4,3-1-1,5-1 0,1 0 1,1-3 5,1-5-2,2 0-6,-4 0 1,-1-3 0,-3 0 0,-2 2-28,-5-2 13,-1 0-1,-5 2-9,0-6 4,-2 1-5,0 2-7,0 0 16,-2 3 13,-4 2 4,-1 1 0,-3 4 0,-3 2 0,0 1-3,-1 6-2,-3 2 5,-2 3 0,0 3 0,0 3 0,0 0 0,3 3 2,3 1 5,2 0 28,-1 1 4,3 0 0,1 1-7,4 4-4,3-5-1,1-1-10,1-2-6,9-4-10,1-3 0,4-4-2,4-3-23,3-4-33,4-2-27,3-1-11,-1-5 11,-1 1-55,2-2-97,-5-3-43</inkml:trace>
</inkml:ink>
</file>

<file path=customXml/item4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06-10T09:17:23.607"/>
    </inkml:context>
    <inkml:brush xml:id="br0">
      <inkml:brushProperty name="width" value="0.06667" units="cm"/>
      <inkml:brushProperty name="height" value="0.06667" units="cm"/>
      <inkml:brushProperty name="fitToCurve" value="1"/>
    </inkml:brush>
  </inkml:definitions>
  <inkml:trace contextRef="#ctx0" brushRef="#br0">69 59 371,'-3'6'0,"-7"2"297,5 3-200,-5 0-41,3 2-6,-3 3-5,7-3 3,-5 3 13,3-1-6,1 0-8,0-3-4,4 2-13,0-4-6,6-2 1,3-2 4,2-5-7,4-1-11,2-6-3,2-2-5,-1-5-1,1-1 2,-2-3-4,1 0 0,-3-3 0,-2 2 2,-2-2-3,-3-1 2,-3 0 3,-3 2-4,-2 3 0,-6 4 3,-3 4 0,-4 4-3,0 4 0,-2 0-5,1 7-3,-1-1-22,2 3-42,2-1-34,-1 1-45,7 1-56,1-1-25,2-3-71</inkml:trace>
</inkml:ink>
</file>

<file path=customXml/item48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06-11T09:18:12.560"/>
    </inkml:context>
    <inkml:brush xml:id="br0">
      <inkml:brushProperty name="width" value="0.06667" units="cm"/>
      <inkml:brushProperty name="height" value="0.06667" units="cm"/>
      <inkml:brushProperty name="fitToCurve" value="1"/>
    </inkml:brush>
  </inkml:definitions>
  <inkml:trace contextRef="#ctx0" brushRef="#br0">141-2 475,'-11'0'0,"0"0"224,0 7-131,-2 3-22,-2 4-18,2 2-19,0 3-7,1 3-10,1-1 1,0 3 13,0-1 6,7-3 7,0-3-16,4-4-24,0-5-2,8-3 0,3-3-4,0-2 1,4-4 1,2-5 0,2-4-29,3-1 5,-3-1 0,-1-2 2,-1 0 0,-4 0 4,-2 5 6,-7 0 4,0 3 10,-4 6 4,0 2 18,-4 1 2,-5 2-14,3 7-8,-5 1-5,2 1 2,1 6 2,3-3-5,1 1 1,2 3 0,2-5-9,0 3-32,6-4-29,3-4-54,2 1 2,4-5-34,2-3-104,5-1-6</inkml:trace>
</inkml:ink>
</file>

<file path=customXml/item48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06-11T09:18:26.222"/>
    </inkml:context>
    <inkml:brush xml:id="br0">
      <inkml:brushProperty name="width" value="0.06667" units="cm"/>
      <inkml:brushProperty name="height" value="0.06667" units="cm"/>
      <inkml:brushProperty name="fitToCurve" value="1"/>
    </inkml:brush>
  </inkml:definitions>
  <inkml:trace contextRef="#ctx0" brushRef="#br0">9 25 541,'-2'5'0,"-3"2"197,3-1-114,2 1-13,0 2-10,0 1-4,0 0 2,2 4-11,3 3-12,-1-1-7,0 5 4,3-1-2,-3-2-2,3-2-2,1 0-8,1-4-5,-1-3-1,-1 0-7,2-6-6,-5-3 2,4 0 4,-1-3-5,2-6 0,-3 0 8,-2-3-4,3-2-3,-3 1 2,3-3 2,-5-4-2,2 1-2,1 0-1,-3-1 0,0 2 0,3 1-10,-1 2-18,0 4-12,-2 2-45,3 2-59,-1 2-23,3-4-54,-3 3-227</inkml:trace>
</inkml:ink>
</file>

<file path=customXml/item48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12.273"/>
    </inkml:context>
    <inkml:brush xml:id="br0">
      <inkml:brushProperty name="width" value="0.04667" units="cm"/>
      <inkml:brushProperty name="height" value="0.04667" units="cm"/>
      <inkml:brushProperty name="fitToCurve" value="1"/>
    </inkml:brush>
  </inkml:definitions>
  <inkml:trace contextRef="#ctx0" brushRef="#br0">134 15 107,'0'-3'0,"0"0"104,0-1-53,2 3 2,-2-2 7,0 1 33,0 2-14,0 0-21,0 2-18,-5 2 2,5 3 9,-7 1-1,2 5-12,1-2-5,-4 8 0,1 4 0,-2 5 0,-3 4-5,2 4-10,-2 3-12,0 1-4,0 0-4,3-2 2,2-5 0,0-4 0,1-5 0,2-6-19,4-4-10,0-8-17,0-2-36,0-3-23,4-1-37,0 0-96,0 0 16</inkml:trace>
</inkml:ink>
</file>

<file path=customXml/item48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03.361"/>
    </inkml:context>
    <inkml:brush xml:id="br0">
      <inkml:brushProperty name="width" value="0.04667" units="cm"/>
      <inkml:brushProperty name="height" value="0.04667" units="cm"/>
      <inkml:brushProperty name="fitToCurve" value="1"/>
    </inkml:brush>
  </inkml:definitions>
  <inkml:trace contextRef="#ctx0" brushRef="#br0">14 61 509,'0'0'0,"-2"1"172,2 7-78,-2 4-10,2 2-13,-2 0-6,0 4-32,2 0-15,0 0-11,-4-4-4,4 3-3,0-5 0,0-5 0,0 0 0,0-5 0,0-2 0,0 0 0,0-6 10,0-2-8,0-4-2,0-2 0,-2 2 3,2-2-3,0 0 0,2 0 1,-2-2-1,2 2 0,2 0 0,-2-2 0,2 3 0,2 2 0,2-1 0,-2 5 14,2-1 1,2 2 3,0 2-2,2 1-10,0 2 1,1-1-5,1 1-2,-2 1 0,2 0 0,-2 0 0,0 5-108,0 0-12,-2-1-20,0 1-46,0-1-175</inkml:trace>
</inkml:ink>
</file>

<file path=customXml/item48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03.568"/>
    </inkml:context>
    <inkml:brush xml:id="br0">
      <inkml:brushProperty name="width" value="0.04667" units="cm"/>
      <inkml:brushProperty name="height" value="0.04667" units="cm"/>
      <inkml:brushProperty name="fitToCurve" value="1"/>
    </inkml:brush>
  </inkml:definitions>
  <inkml:trace contextRef="#ctx0" brushRef="#br0">4899 14482 83,'0'-5'0,"0"0"103,0-3-29,3 5-16,-3-2-7,0 0 14,0 5 14,0 0-20,0 0 0,2 0 0,-2 2-25,0 4 27,0 1-18,3 1-20,-3 1-3,0 9-2,0 4-8,3 8-1,0 5 4,-1 2 4,1 3 0,2-4-2,-2 1 0,0 1-3,0-1-8,-1-4 1,-2 1-4,0-5-1,0-5 0,0-1 6,0-3 3,0-1 1,0-5 0,0-1 4,0 0-4,0-1-3,0 1 6,0 3-2,0 1-8,0-5-3,-2 0 0,-1-5 4,0-4-6,-2-1 4,5-1 2,0 1 0,-3-2 0,0 3 5,3-3 3,-2 0-5,-4 0-3,6 0-3,-3-2-1,3 1 0,0 1 0,0 0 0,-2-2 1,-1 1 1,3-1 2,-3 2-3,3 0-2,0-2 2,-2 2 0,-1-1-1,3-1-1,-3 2 1,3-1 3,0 1 1,0 0 6,0 0 4,-2 0-5,-1 0-7,0 0 1,0 0-2,1 0-1,-1 0 0,0 0 0,-2-4 1,-1 1-2,4 0 1,-6 0 0,2 1 1,-5 1-1,3-1 0,0 2 3,0-2-4,-3 2 1,3 0 0,-5 0 0,2 0 0,-3 0-2,-2 0 2,0-1 0,-3-6-1,-3 1 1,0 5 0,-5-4 0,0 0-3,-5 2 3,-1 0 0,-2 1-1,-3 2 2,3 2-1,-8-2 0,2 3-2,0 2 2,-5-1 0,0-2-5,-2 6 5,2-2 0,-6-1 0,3 0-4,-2-4 4,2 4 0,-2 0-6,-3 0 6,2-2 0,1-3 0,-1 0-3,1 0 5,2 0-2,-2 0 0,-1 2-2,4-2 2,-1-2-1,-3 2 1,4 0-1,-6 0 1,2 2 0,3 1-9,-2 0 1,2-1-3,-2-1 2,-1 1 8,4-2 1,-4 0 0,1 0 0,2-2 0,-2 2 0,2 0 1,-5 0-1,5 2 0,-5 1 0,0-3 0,0 1-2,-1 1 2,7-2 0,-4 0 0,1 2 0,5-1 1,-6 2-1,6-3 0,-2 2 0,2-2 0,0 5 0,-3-2 0,0 3 1,3-4-1,0 0-1,0-1 1,3-1 1,-3 3 1,0 1-4,-3-1 4,6 2-4,-3-4 1,-3 1 2,6-1-1,-6 2 0,5 1 0,1-3 2,0 1-2,-3 1 0,5 2 0,-2-2 2,2 3 0,3-2 1,-2 2 4,2-1-2,3 0 3,-1 1 2,7-5 3,-1 1-4,3 0 3,5-2 7,1 1 1,4-1 5,1 0-4,5 0-5,0 0-4,1-1 2,7 1 3,-3 0 1,6-2-4,0 2-3,0 0-6,0 0-5,0 0 0,0 0-6,0 0 4,0 0-1,0 0 2,0 2 2,0-2 3,0 1-4,0-1 0,0 0 2,0 0-2,0 0 0,0 0 0,0 0 0,0 0 0,0 0 2,0 0 0,0 0 0,0 0-2,0 0 0,0-3 3,0-2-3,0 1-3,-2-4 3,2 1 0,-3-2 0,0-6-1,3 1 1,0 0 0,0-6-1,-5 0 2,2-1-1,3-3 0,-3 5 0,3 0-1,-2-3 1,-1 2 0,0 3 0,1-7 0,-1 5 1,-2-3-1,2-4-1,0 1 1,0-3 0,3 0 0,-2 1 0,-4-2 0,1-1 0,-1-1 0,1-2 0,0-2 0,-1 0 0,1 0 0,-1-2 0,-2 4 0,3 1 0,-3-2 0,0-2 1,2 2-3,-2-2 3,3-4 0,-3-3-2,2 1 1,1 1 0,-1-1 0,1 1 0,-1-5 0,4 3-1,-4-2 1,4-1 0,-1 1-1,-3-1 2,4 1-2,2 1-5,-3-2 6,3-1 0,-3-1-11,3 1 8,0-1-1,-5 0 0,2-1 4,1 1 0,-1 0 0,-3 2 0,1 3 0,0-2 0,-1 1-1,3 0 0,-2-2 1,0 2 0,2-6 0,-2-1-7,-1-3 4,3-2 1,1 4-2,-1 1 2,-5 0-1,5-2-2,-2-1 3,2 3 1,0 0-3,1 0 3,-4 0 1,3 0 0,-2 2 1,0-1-1,2 1-3,-5 1 3,5-3 0,-2 3-3,-1-1 0,4-2 1,-1 3 2,3-3 0,-3 0 0,-2 0 0,2-3-1,0 1 1,1-1 0,2 3-1,-3 1 1,0 1 0,1 0-1,2-2 1,-3 1-2,3-1 3,-3 0-2,3 2-6,-3-4 3,3 2-2,-5-1-6,5-3 4,0 1-1,-3 0-4,3-2 6,-2 4 6,2-4-1,-3-1 2,3-1 0,-3-1 0,0 0 0,1 2 0,-1-5-2,0 1 2,1 1 0,-4-3-22,6 3 15,-3-2 3,1 4-4,-1-4 7,0 0-2,1 0-5,2 0 3,-3-2 4,0 0-1,3 2 2,0-2 0,-2 2 0,-4 0 0,1 3 0,2-1-3,-2-1 3,-1 0 0,3 2 0,1-1 0,-1 2-1,-5 0-2,5 2 5,1-2-2,-1-1 0,0 5-2,-2 0 2,2 0 0,0-2 0,-2 3 0,2-4 0,3 1 0,0-3 0,0 4 0,0-3 0,0 1 0,-3-2-1,3-2 1,0 1 1,-2 2-1,2-4 0,-3 0 0,3 0 0,0 0 0,0 1 0,0-1 0,3 0 0,-1-3 0,-2-2 0,3 3 0,0-2 0,-3 3 0,3 1 0,-3-2 2,0-2-2,2 3-2,-2-4 2,0-2 0,0-2 0,0-1 0,0 0 0,0-1 0,0 1 0,3-1 2,0-2-2,-3-3 0,2 4 1,1 0-1,0-1 0,0 3 0,-3-3 0,0 2 0,2-4 0,-2 2 0,3-3 1,-3-1-1,3 4-1,2-3 1,-5 3 5,0 0 0,0 1 0,0 0 0,0 3-2,0 1-2,-3 5-1,1-5 0,-1 3 1,0-2-1,1 1 0,2-1 7,-3 1-1,3-1 3,0-1-4,0 3-4,0 0 0,0 0-1,0 2 0,0-2 0,0 0 0,-3 0 0,6-1 0,0-1 0,-1 1 4,1-3-2,-3 3-3,3-2 1,2 3 0,0-5 1,1 5-1,2-1 0,0-1 0,0 5 0,0-4 0,-2 2 1,2 4-2,0-3 1,0 3 0,-2-2 4,2 0-3,-3 1 0,3 0 0,-2 1-1,-1 0 0,0 0 0,1 3 2,-3-5-2,2 5 2,0-1 1,1 4 1,-1-1 2,1-1 0,-1 4-3,3 0 0,0-2-2,-2 2-1,-1 3 0,3-2 2,-2 4 3,-1-1-1,3 3 2,-2-1-5,-1 0 0,0 3 3,1 2-4,2-1 0,-5 2 0,2 4 1,1 0-1,-4 4 0,1-2 1,2 1-2,-2 1 1,0-3 0,-3 7 0,0 2 0,0 0 1,0 1-1,-3 0 0,0 3 1,-2 0-1,0 4 0,5-3 0,-6 4 0,1 0 0,5 0 0,-6 3 0,4 2 0,-4-2 1,3 3-2,-2 2 2,0-3-1,2 2 0,-2 3 0,2-2 0,0 3 0,3-2 0,0 1 1,0-1-1,0-4 0,0-2 14,6 0-4,-4 0 0,4 0-3,-1 3-7,-2 4 0,-1 1 2,4 0-3,-3 3 0,2 0-1,-2 2-34,-1 3-71,7 0-95,-7 0-232</inkml:trace>
</inkml:ink>
</file>

<file path=customXml/item48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06-11T09:52:17.446"/>
    </inkml:context>
    <inkml:brush xml:id="br0">
      <inkml:brushProperty name="width" value="0.04667" units="cm"/>
      <inkml:brushProperty name="height" value="0.04667" units="cm"/>
      <inkml:brushProperty name="fitToCurve" value="1"/>
    </inkml:brush>
  </inkml:definitions>
  <inkml:trace contextRef="#ctx0" brushRef="#br0">4719 0 133,'0'0'71,"0"1"13,0-1 4,0 0 4,0 0 10,0 0 4,0 0-29,0 0-19,-2 0-22,0-1-26,-4 1-4,-1 0-4,-1 0 0,-2 0-2,-1 0 0,-2 0 0,-1 0 1,-1 1-2,-4 2 1,-2-3 0,-2 2 0,-2 2 0,0-2 0,-5 3 0,-3-1 0,-1 0 0,-5 0-8,-5-2 3,-1 2 0,-1 1 2,-6-2 3,-1 1 0,-1 0-18,-3-3 10,3 3 6,-3-2 0,-2 1 2,3-1 0,-3-2 0,-2 1 0,1 1 0,-3 0 0,0 0 2,4 2-2,-2-1-2,-2-2 2,0-1 2,-2 0-2,2 0-2,3 0 2,-1 0 0,2 0 2,0 1-2,3-1 0,-1 0-2,-2 0 2,1 0 2,-3 0-2,0 4 0,0 0 0,-2-1 0,0 0 0,-4-1 0,0 1 0,0-2 0,4 0-2,0 2 4,5-1-2,-1-1 0,2 1 0,3 1 2,-1 0-4,3-1 2,1 1 0,1-2 3,4 0-3,2 0 0,0 2 0,0-1 0,2 1 0,-2 0 0,4-1 0,2 0 0,-1-1 0,1 1 2,2-1-2,0 0 0,1 0 0,1 1 0,1-1 0,-1 0-3,3 1 4,-3 0 1,3 0-4,-1-1 1,-1-1 2,1 0-1,3 2 0,0-2 0,-1 0 2,5 0-2,-2 0-2,2 0 2,-1 0 2,1 0-2,0 0-2,4 0 4,-4 0-4,0 1 4,2 0-2,0-1 0,0 1 0,0 1 0,2 0 0,0-1 0,4 1 0,-2-1 0,-2 0 0,4 1 0,0 0 0,1-1 0,-1-1 0,2 0 0,-2 0 0,1 1 1,3-1 8,-4 0 1,3 0-1,1 0 1,0 0-7,3 0-1,-1 1-1,1-1-1,2 2 0,-1-2 0,1 0 0,4 0 0,2 0 2,-3 0-1,5 0 3,0 0 8,0 0 8,0 0-2,0 0-2,0 0-6,0 0-3,0 0-6,0 0-2,2-2-2,3 1 3,-3 1 0,0-1-4,-2 1 4,0 0 0,0 0 0,0 0-6,0 0 0,0 0 0,-2 0 3,-2 1 1,-3-1 1,5 1-9,-2-1-5,2 0-9,2 0-36,-2 0-20,2 3-25,0-2-105,0-1-42</inkml:trace>
</inkml:ink>
</file>

<file path=customXml/item48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12.357"/>
    </inkml:context>
    <inkml:brush xml:id="br0">
      <inkml:brushProperty name="width" value="0.04667" units="cm"/>
      <inkml:brushProperty name="height" value="0.04667" units="cm"/>
      <inkml:brushProperty name="fitToCurve" value="1"/>
    </inkml:brush>
  </inkml:definitions>
  <inkml:trace contextRef="#ctx0" brushRef="#br0">24-5 337,'-3'-1'0,"3"0"204,0 1-100,0 0-23,0 8-39,-3 6 19,1 7 29,-3 10-35,1 4-19,1 8-20,1 5-12,2-1-2,0 1-2,0-5 0,7-5-50,0-4-27,1-7-2,2-6-6,0-8-35,0-4-44,-4-8-35</inkml:trace>
</inkml:ink>
</file>

<file path=customXml/item48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03.414"/>
    </inkml:context>
    <inkml:brush xml:id="br0">
      <inkml:brushProperty name="width" value="0.04667" units="cm"/>
      <inkml:brushProperty name="height" value="0.04667" units="cm"/>
      <inkml:brushProperty name="fitToCurve" value="1"/>
    </inkml:brush>
  </inkml:definitions>
  <inkml:trace contextRef="#ctx0" brushRef="#br0">63 33 447,'-6'-3'0,"2"0"234,2 3-130,-6 0-30,2 3-30,0 2-13,-2 4-1,2 2 12,0 1 7,2 3-22,0 2-9,2-2 5,2 0-13,0 1 0,4-4-5,4-1-4,4-5-1,0-3 0,2-3 0,2 0 3,2-3-2,-1-4 0,1-4-1,0 0 0,-1-1 2,-6-2-2,3 1 0,-6 1 4,-2-1-2,-6-2 1,0 0-2,-2-1 1,-6 5 0,0-1 1,-4 6-3,1 1 0,-4 5 0,1 0 0,0 2-3,1 5 3,1-2 0,2 3-4,2-1-22,2 0-14,4 2-37,2-1-10,0 2-26,8-5-53,2 4-28,2-2-25</inkml:trace>
</inkml:ink>
</file>

<file path=customXml/item48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03.428"/>
    </inkml:context>
    <inkml:brush xml:id="br0">
      <inkml:brushProperty name="width" value="0.04667" units="cm"/>
      <inkml:brushProperty name="height" value="0.04667" units="cm"/>
      <inkml:brushProperty name="fitToCurve" value="1"/>
    </inkml:brush>
  </inkml:definitions>
  <inkml:trace contextRef="#ctx0" brushRef="#br0">138 0 695,'-16'11'0,"-2"4"92,-1 1-64,-3 2 1,4 1 10,2 1 2,2-2 0,6 0-18,2-2-13,4-3-5,4-4-5,6-6 0,8-3 0,2 0 0,2-7 0,0-3 0,1-2-24,-1-2 9,0-2-16,-4 0 9,0 1 18,-2 2 5,-6 4-1,-2 1 0,-4 2 0,-2 3 33,-2 3 9,-4 4-19,0 4-7,-4 4 1,2 4-1,-4 2-5,0 3-6,4 0-5,2 1 0,-2 0 0,4-2-20,0-1-43,4-3-17,0-5-45,4-2-20,4-6-98</inkml:trace>
</inkml:ink>
</file>

<file path=customXml/item48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06-10T09:14:52.292"/>
    </inkml:context>
    <inkml:brush xml:id="br0">
      <inkml:brushProperty name="width" value="0.06667" units="cm"/>
      <inkml:brushProperty name="height" value="0.06667" units="cm"/>
      <inkml:brushProperty name="fitToCurve" value="1"/>
    </inkml:brush>
  </inkml:definitions>
  <inkml:trace contextRef="#ctx0" brushRef="#br0">1 122 249,'0'-15'93,"0"2"28,-2 0-7,2 1-27,0 4-17,4-3-17,0 4-11,-1 0 0,5 0-11,-1 2-9,1 0 1,2 2-2,1-3-9,-1 3 0,1-1 2,0 1-5,2 3-5,0 0 18,1 6-5,-3 2-7,0 1 2,2 4 8,-4 0-3,-1 1-5,1 1 0,-3 0-1,-4 1-2,-2 2 0,0 1 10,-4-2 0,-3 1-5,-3-3-3,1 0-2,-2-3-5,-2-1-3,1-2 3,1-2-3,0-3-2,3-2-5,-1 1-16,3-1-25,3-1 7,1-1 16,2 0-69,0 0-51,0-1-53,0-1-148,4-1 108</inkml:trace>
</inkml:ink>
</file>

<file path=customXml/item4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12.371"/>
    </inkml:context>
    <inkml:brush xml:id="br0">
      <inkml:brushProperty name="width" value="0.04667" units="cm"/>
      <inkml:brushProperty name="height" value="0.04667" units="cm"/>
      <inkml:brushProperty name="fitToCurve" value="1"/>
    </inkml:brush>
  </inkml:definitions>
  <inkml:trace contextRef="#ctx0" brushRef="#br0">10 9 636,'-3'5'0,"1"5"124,-1-1-8,1 5-30,2 0-6,0 3 9,0 0-25,2 2-2,3 0-18,2 0-23,3-6-14,1 0-8,4-3 1,7-8 0,-6-2 2,8-4-2,0-5 0,-1-5 2,1-2-3,0-1-22,0-4-1,-3 0 2,-5 0-7,-1 0 4,-3 2 20,-8 8 4,-1 0 1,-3 7 0,0 2 117,-9 1-73,2 1-29,-1 8-9,-2 2 0,4 3 9,-4 3-2,3-1-1,3 0-9,4 4-4,0-2 2,0 2 0,4-2-2,3-3-3,3-1-21,-4-4-33,6-1-84,3-6-21,4 0-26,-3-2-138</inkml:trace>
</inkml:ink>
</file>

<file path=customXml/item49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12.424"/>
    </inkml:context>
    <inkml:brush xml:id="br0">
      <inkml:brushProperty name="width" value="0.04667" units="cm"/>
      <inkml:brushProperty name="height" value="0.04667" units="cm"/>
      <inkml:brushProperty name="fitToCurve" value="1"/>
    </inkml:brush>
  </inkml:definitions>
  <inkml:trace contextRef="#ctx0" brushRef="#br0">1 10 288,'0'-5'0,"0"3"264,0 2-154,0-3-12,0 3 2,-2 0-39,2 7-12,0 4 36,0 6-19,0 2-19,0 1-11,0 3 1,0 3-3,0-1-17,2 1-13,-2-3-1,3 0-2,-1-2-1,0-4 0,3-3 0,0-3 1,-3-3-1,0-3-53,3-4 4,-3-1-17,1 0-47,-1-1-13,-2-4-32,0-3-88,0-2-6</inkml:trace>
</inkml:ink>
</file>

<file path=customXml/item49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03.512"/>
    </inkml:context>
    <inkml:brush xml:id="br0">
      <inkml:brushProperty name="width" value="0.04667" units="cm"/>
      <inkml:brushProperty name="height" value="0.04667" units="cm"/>
      <inkml:brushProperty name="fitToCurve" value="1"/>
    </inkml:brush>
  </inkml:definitions>
  <inkml:trace contextRef="#ctx0" brushRef="#br0">127 0 525,'0'1'0,"0"-1"0,2 0 199,0 2-94,2-1-1,-1 1-14,3 2-12,0 1-4,-2 1-35,0 4-17,-2-1-12,0 3-3,-2-2-3,0 3 2,-4 0-3,-2 1-1,-2 2 0,-1-4 0,-3 5 1,4-3 0,-2 0 0,4 1 1,-2-2-4,-2-1 0,2-2 0,4 0 2,-2-3-2,4 0 0,2-4-1,0 0 1,0-3-5,0 2-11,2-2-12,4 0-15,2 0-15,-4 0 20,2-1 8,-2 1-3,-2-1-10,-2-2-36,0 3 0,0-3 45,-2-1-18,0-1-34,-4-2 22,4-2 29,-2-1 10,0-1 25,2 3 0,-4-1 34,-2 0 22,-2 2 8,-2 3 14,2-1 1,2 4 13,0 0 19,2-2-19,2 3-14,2 0-25,2 0-25,0 0-7,4 0-6,6 0 28,2 0-15,0 0-13,2 1-3,4-1 1,-2 0 0,6 0-7,0-1-5,-3-1-1,3-2 0,0-1 0,0 0-83,0 0-68,0 0-36,-2 2-62,-4-1-101,0-1-86</inkml:trace>
</inkml:ink>
</file>

<file path=customXml/item49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06-11T09:50:31.523"/>
    </inkml:context>
    <inkml:brush xml:id="br0">
      <inkml:brushProperty name="width" value="0.04667" units="cm"/>
      <inkml:brushProperty name="height" value="0.04667" units="cm"/>
      <inkml:brushProperty name="fitToCurve" value="1"/>
    </inkml:brush>
  </inkml:definitions>
  <inkml:trace contextRef="#ctx0" brushRef="#br0">7 397 273,'0'0'0,"-3"2"161,3 0-120,0-1 20,-2 4 25,2-2-16,0 2-12,0-2-20,0-1 0,-3-2 1,3 1-7,0 3-7,0-3 1,3 1-6,-3-2-8,2 0 6,4 0 17,2-2 11,-3-6-25,6-6-15,0-4-1,0-4-3,2-3-2,1-3 0,2-2 2,-2-2-2,-1 2 1,1-2-1,-1 0 1,-2 2-1,-3 3 0,0 1 0,-2 4 0,-1 5 2,-5 2-2,0 6 4,0 2 17,0 4-3,0 0-4,0 1 0,0 2 4,0 0-4,0 0-12,0 7-4,0 1 4,0 4 0,0 6 5,3 3-5,-3 3 0,3 6 2,2-2-2,-2 8 4,-1 0 3,1-1-2,0 0-2,-3-1-4,3-7 1,-1-2-3,4-9 2,-1 2-2,1-5 1,-1-7 0,0 0 1,-2-2-1,2-1 0,-2-3 0,-3 0 0,0 0-3,3 0-3,-3-5 1,0 0 1,0 0-2,0-1-15,0 1-8,0-1-2,0-2-18,0-2-5,-3 4-10,3 0-21,-3-2-8,1 3-2,-1-3-21,0 1-4,-2 3-14,2-1 0,-2-1 10</inkml:trace>
</inkml:ink>
</file>

<file path=customXml/item493.xml><?xml version="1.0" encoding="utf-8"?>
<inkml:ink xmlns:inkml="http://www.w3.org/2003/InkML">
  <inkml:definitions>
    <inkml:context xml:id="ctx0">
      <inkml:inkSource xml:id="inkSrc0">
        <inkml:traceFormat>
          <inkml:channel name="X" type="integer" min="-1080" max="3600" units="cm"/>
          <inkml:channel name="Y" type="integer" min="-625" max="1295" units="cm"/>
        </inkml:traceFormat>
        <inkml:channelProperties>
          <inkml:channelProperty channel="X" name="resolution" value="78.92074" units="1/cm"/>
          <inkml:channelProperty channel="Y" name="resolution" value="51.89189" units="1/cm"/>
        </inkml:channelProperties>
      </inkml:inkSource>
      <inkml:timestamp xml:id="ts0" timeString="2015-06-11T09:20:31.315"/>
    </inkml:context>
    <inkml:brush xml:id="br0">
      <inkml:brushProperty name="width" value="0.06667" units="cm"/>
      <inkml:brushProperty name="height" value="0.06667" units="cm"/>
      <inkml:brushProperty name="fitToCurve" value="1"/>
    </inkml:brush>
  </inkml:definitions>
  <inkml:trace contextRef="#ctx0" brushRef="#br0">0 0</inkml:trace>
</inkml:ink>
</file>

<file path=customXml/item49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06-11T09:19:19.777"/>
    </inkml:context>
    <inkml:brush xml:id="br0">
      <inkml:brushProperty name="width" value="0.06667" units="cm"/>
      <inkml:brushProperty name="height" value="0.06667" units="cm"/>
      <inkml:brushProperty name="fitToCurve" value="1"/>
    </inkml:brush>
  </inkml:definitions>
  <inkml:trace contextRef="#ctx0" brushRef="#br0">147 323 474,'0'-12'0,"0"-1"183,-2 3-90,-2 2 0,-3 2-11,0 1-22,-1 2-10,1 3-13,-1 0-22,-3 3 0,0 5 2,-2 7-5,3 4-8,-6 4 14,3 2-3,3 2-10,-1 1-5,7 0 0,-1-4 0,5-4 0,5-5-2,3-2 1,3-2 2,4-6-2,0-3 0,2-2 2,3-2-1,-1-5-6,-2-4-14,3-2-3,-4-4-9,-1-5-5,0 1 14,-6-3 0,-1 3-19,-3 1 33,-3-2 9,-2 2 0,-2 3-4,-5 1 4,-1 6 4,-3 5-3,0 3-1,-2 2 0,2 0 17,0 4-2,2 2 7,0 0-4,3 3-10,4 0 4,0 1 5,2 1 1,0 0 10,0 2-15,0 1-4,4-2 7,0 4-5,3-5-3,1-1-5,3 1-4,0-4 2,2-3 7,3-2-2,3-2 1,-2-9-2,3-4-4,-1-1 0,1-4-2,1 0 2,-1 1-2,-3 1-26,-6 1 16,0-2 8,-7 4 3,1 5 0,-5 4 3,0 4-1,-5 0 16,-1 2-1,-3 8-6,-2 0 1,2 5-2,3 0 3,-1 0-5,3 1-6,0 1-1,1-1 3,1 0-2,2-4-4,0 0 3,5-1 0,1-5 6,3 1-3,4-5-2,-2-2-1,4 0 0,0-4 2,3-6-2,-1-4 1,-2-3-2,0 1 0,-2-6-3,-2 5 0,0-3 1,-1 2 3,-1 2-1,-2 0 0,-3 4 0,0 3 1,-4 3 1,0 3 1,0 3 16,0 0-3,-2 0-16,0 5 0,0 2-2,2 2 2,0 1 0,0 3-1,0 1 1,-2 1 1,2-2-1,-3 2 0,3 1 0,3-1 0,5-2-3,1-4 3,2-2 0,0-4-2,2-3 2,2-1 0,0-8-14,0-4-5,5-3-15,-3-3-18,0-3-8,1 0-6,-8-3 28,3-6-1,-2-1-9,-2-5 31,1-5 1,-3 1-5,2 3 16,-3 6 10,-4 8 75,1 10-9,-3 3 17,0 8 24,-3 3-35,3 1-28,-2 9-31,-4 6 4,1 4-5,-1 6-5,-1 4-4,1 4-2,-3 6-3,1 1 0,-3 3-2,2 0-2,1-3 2,1-3-2,7-8-19,-4-4-8,4-7-11,0-6-17,2-5-3,0-5-24,0-3-49,-2-5-2,2-5 3,-2-6-16,0-2 37,0-3 12,0-2 23,-4-2-1,0 2 3,2 3 57,-3 3 32,1 7 137,0 1 5,2 5-13,-3 1-24,1 2 8,2 1-30,2 0-21,0 0-33,2 4-10,7 0-9,-1 1-19,5 1-4,0-2-3,2 0 0,0-2 0,2 1 4,-1-3-6,1 0-3,3 1-16,-3-1-16,1 2 15,-1 0 12,-6 1-3,-3 1 7,1 5 3,-5 0 5,-4 8 0,0 1-3,-2 6 2,-2 5 4,-5 2-4,0 5 0,-1 1 1,-3 1-2,4-1 0,-2-2-3,0-7 2,1-5-1,1-4 2,2-9 0,3-4 3,2-6-3,2-4 0,0-8 7,-3-7-2,3-5 17,0-5-16,5-4-2,-1-2-6,1-1 0,1-4 3,3 2-2,0 3-10,2 5 10,-1 3 2,-3 4 0,-1 5 11,5 0 16,-5 6 11,5-1-9,0 1 5,0 1 9,0 3-13,1 2-8,1 2-9,-2 0-4,0 4-1,-2 3-8,-1 5 1,1 2-1,-2 2-1,-5 5 0,0 2 3,-2 4-1,-6 1-1,-1-1-1,-4 2 0,2-4-36,3-2-13,1-6-27,3-4-8,2-5 4,0-4-14,0-4 18,7-7-1,-1-2-28,5-5 15,2-1 9,3-1-8,-5 0 24,0 0 2,2 2 48,-5 1 21,3 5 37,-2 0 3,-5 3 52,2 5 12,-4 3 27,-2 1-24,0 3-34,0 6-3,0 4-31,-2-1-15,2 6-3,-2-2 1,-2 1-1,4 0-2,-2 1-9,2-3-3,2-5 2,2 1-4,3-5-4,1-1-4,1-5-3,4 0 0,-2-4 5,1-3-4,4-4-2,-4 1-5,2-4-13,-1 0-8,-2 1-1,-3-1 0,1 0 12,-4 4 10,1 0 6,-4 1 0,-2 5 1,0 2-1,-4 2 4,0 1-5,-1 6-2,-1 6 2,-1 0 0,1 6 2,1 0-2,1 1-1,-1 4 1,5-2 2,0-1-2,0-2 1,7-2 0,2-6 0,4-2 0,2-4 17,2-5-16,1 0-1,3-6 0,-1-6 2,3-3-2,1-4 0,-2-5-21,-1-3 1,-1-1-6,-4-3 6,-6-1 16,-1-6 0,-5-3 3,1 0 2,-3 5 1,0 7 11,0 8 32,-2 6 2,-2 9 14,-2 3-7,-3 3-10,1 0-10,-1 7-24,3 7 0,0 2 2,1 4-4,1 2-7,-2 3-1,2 2 0,-3 4 5,1 5-5,-3 0 0,1-3 5,-1 0-8,5-3 4,-2-3 1,1-2-4,-1-7 1,2-4 1,2-8-24,0-2 3,0-4-17,-2-5-25,2-5-37,-3-5 1,-1-1-23,0-5 5,-1 1-9,1-3-38,0 2 75,-1 2 73,3 1 32,0 3 62,0 6 2,-2 2 13,4 5-2,-5 0-6,5 2 4,0 0-40,5 2-26,1 3 11,1 2-20,3 1-13,-1-1 1,2 4-1,2-3-2,-2 0-37,2 1-78,3-2-68,-1-2-209</inkml:trace>
</inkml:ink>
</file>

<file path=customXml/item49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12.284"/>
    </inkml:context>
    <inkml:brush xml:id="br0">
      <inkml:brushProperty name="width" value="0.04667" units="cm"/>
      <inkml:brushProperty name="height" value="0.04667" units="cm"/>
      <inkml:brushProperty name="fitToCurve" value="1"/>
    </inkml:brush>
  </inkml:definitions>
  <inkml:trace contextRef="#ctx0" brushRef="#br0">76 52 342,'7'-6'0,"3"1"0,-1-3 94,5 1-35,0 2 35,3-2-19,-3 1-34,3 3-13,-3 1-8,-2-1 9,-2 3 18,-3 0-6,-5 0-16,-2 8 2,0 4 13,-9 3-5,-8 6-9,-5 5-1,-1 0-14,-6 5-9,1-1 5,4 1 16,1 1 14,1-6-11,8-6-5,7 0 7,2-6-8,5-6-4,0-2-10,5-5-5,7-1-1,0 0 0,2-2 3,3-3-3,-3 2 0,3-6-10,-1 3-12,0 0-24,-1-3-6,-1 2-12,-3 0-52,1-1-13,-2 1-31,-5-1-175</inkml:trace>
</inkml:ink>
</file>

<file path=customXml/item49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03.372"/>
    </inkml:context>
    <inkml:brush xml:id="br0">
      <inkml:brushProperty name="width" value="0.04667" units="cm"/>
      <inkml:brushProperty name="height" value="0.04667" units="cm"/>
      <inkml:brushProperty name="fitToCurve" value="1"/>
    </inkml:brush>
  </inkml:definitions>
  <inkml:trace contextRef="#ctx0" brushRef="#br0">0 176 995,'0'-20'0,"0"0"0,6-1 46,0-3-3,2 1-2,2 2-16,2 4-13,-2 1-4,2 12 0,-6-2-4,0 3 2,-4 2 0,0 1 3,-2 0 1,0 6 2,0 2 10,0 6-4,-4 0-4,0 4-1,-2 3-1,0-1 0,0 0 1,2 2 0,2-4-1,0-3-8,2-2 0,4-5-2,4-4-2,0-2 0,4-2 5,2-4-3,2-6 2,2-3-4,0-3 0,-1-3 2,3-1-2,0 1 0,-4 1-1,2-1 1,-4 1 0,0 5 0,-2 4-1,-4 3 1,-6 6 0,-2 0-1,-2 8 2,-2 4 21,-2 3-4,2 5-2,-2-2-4,2 4-6,2-1-6,2 1 0,0 4 0,4-2-118,2 0-180,-2-2-220</inkml:trace>
</inkml:ink>
</file>

<file path=customXml/item49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06-10T09:15:37.994"/>
    </inkml:context>
    <inkml:brush xml:id="br0">
      <inkml:brushProperty name="width" value="0.06667" units="cm"/>
      <inkml:brushProperty name="height" value="0.06667" units="cm"/>
      <inkml:brushProperty name="fitToCurve" value="1"/>
    </inkml:brush>
  </inkml:definitions>
  <inkml:trace contextRef="#ctx0" brushRef="#br0">0 0 887,'0'0'0,"0"0"-56,0 2 58,0 0 6,2 3-6,2 1-1,0 4-2,1 0-31,-1 0-29,4 1-54,-1-1-86,-1-1-77</inkml:trace>
</inkml:ink>
</file>

<file path=customXml/item49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03.439"/>
    </inkml:context>
    <inkml:brush xml:id="br0">
      <inkml:brushProperty name="width" value="0.04667" units="cm"/>
      <inkml:brushProperty name="height" value="0.04667" units="cm"/>
      <inkml:brushProperty name="fitToCurve" value="1"/>
    </inkml:brush>
  </inkml:definitions>
  <inkml:trace contextRef="#ctx0" brushRef="#br0">0 114 275,'0'-15'0,"3"3"118,3-2-68,0 2-3,2 2 13,-2-1-10,0 4-3,4 1 8,-2 4-16,-2 2-15,2 0-7,-2 3-1,2 4-6,-4 2-7,0 4-1,-2-2 1,-2 2-3,0 2 0,0 3 4,0-2-4,-4 1-19,4-3 0,-2-2-2,2-2 13,0-4-1,-2-1-14,2-5-15,0 0-5,0-5 18,4-4 13,0-5-4,2-3-5,-2 0-7,2 0-33,0-2-36,2 4 46,0 0 30,0 4 15,-2 2 6,0 2 0,-2 5 36,-2 0 8,-2 2 3,0 3 12,2 1 0,0 2-19,0 0 6,2 0 1,0 1-3,0 1 0,-2 1-17,0-1-11,0-1-9,2 2-5,-4 1-1,2-3-1,-2-2 0,0 1 2,0-3-2,0 0 0,2-1 0,0-2 0,-2 0-20,6-4 4,-2-1-11,-2-2 0,4-3 10,2-2 1,-2-1 3,2 1-5,0-1-4,0 2 8,-2-4 12,0 3 2,2 3 0,-4 1 33,0 2 8,0 4-2,0 0 4,0 2 1,-2 0-7,2 0-5,0 5 1,-2 2-11,-2 4-1,2 2 1,-1 2-14,1-1-5,-2 3-3,0-3 0,0 1 0,2-1 0,6-3 10,-2-6-9,4 0-1,2-3 0,0-2 3,4-2-1,-2-5 2,0-1-4,-2-1 0,2-2-7,-6-3-5,2 1-1,-2 0 1,0-3-3,-4 4-8,2-3 10,-6 5 9,2 3 5,-2 1 1,0 3 6,-2-1 10,-4 3-7,2 1-4,0 0-1,-2 5 3,4-2-1,-2 4-4,4-1-2,0 0-2,0 2 0,0 2 0,4 0 0,0 1 0,0 1 0,2 2-21,-2-4-88,2 0-9,0 0-58,2-5-44</inkml:trace>
</inkml:ink>
</file>

<file path=customXml/item49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06-10T09:17:28.852"/>
    </inkml:context>
    <inkml:brush xml:id="br0">
      <inkml:brushProperty name="width" value="0.06667" units="cm"/>
      <inkml:brushProperty name="height" value="0.06667" units="cm"/>
      <inkml:brushProperty name="fitToCurve" value="1"/>
    </inkml:brush>
  </inkml:definitions>
  <inkml:trace contextRef="#ctx0" brushRef="#br0">49 56 681,'-5'0'0,"1"1"124,-2 2-56,3 3 3,-1 3-30,0 3-1,0 0-3,-2 4-26,3 0-2,-3 4 2,4 0-10,0 0-2,2-5-3,0-4-5,0-2 1,0-7-5,2-2 7,2 0-1,2-7-13,-1-4 0,1-3 5,0-3 9,-1-2 4,3 0 4,-1 1-1,-3-3-1,4 2-1,-1-1 1,1 6 19,-2-2 0,-1 5 16,-1 2-3,0 3-3,-2 2 9,0 1-13,4 3-22,-2 0-5,2 2 2,1 3 0,-3-2 0,5 4-72,-1-1-20,-1 0-27,5 2 14,1 0-48,-2-1-109,1 0-42</inkml:trace>
</inkml:ink>
</file>

<file path=customXml/item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06-11T09:16:43.262"/>
    </inkml:context>
    <inkml:brush xml:id="br0">
      <inkml:brushProperty name="width" value="0.06667" units="cm"/>
      <inkml:brushProperty name="height" value="0.06667" units="cm"/>
      <inkml:brushProperty name="fitToCurve" value="1"/>
    </inkml:brush>
  </inkml:definitions>
  <inkml:trace contextRef="#ctx0" brushRef="#br0">117 2 556,'5'-1'0,"1"-1"173,-2 2-91,1 0-9,-1 0-6,2 0-27,1 2-28,2 0-8,-5 2 1,2-1 8,1 0 7,-5 3-7,0-3 2,-2 2-1,0 0-1,-4 3 12,-7 1 7,0 4-14,-6 1-11,0 1-4,0 3-1,0 0 0,-3-1-3,4 2 2,1-3 0,-1 0-1,6-4-2,5-2 2,1 1 0,0-3 19,4-2-3,0 1 4,0-3-5,4 2 2,3 0 11,1-2-21,1 1 9,-1-2 21,5-2-25,0 1-8,0-2 0,4 0-2,0-6 0,0 0-3,0-2 1,3 1 0,-5 1-73,0 0-18,-2 0-26,-5-1-85,-4-1-58,-1 2-156</inkml:trace>
</inkml:ink>
</file>

<file path=customXml/item5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06-10T09:18:04.910"/>
    </inkml:context>
    <inkml:brush xml:id="br0">
      <inkml:brushProperty name="width" value="0.06667" units="cm"/>
      <inkml:brushProperty name="height" value="0.06667" units="cm"/>
      <inkml:brushProperty name="fitToCurve" value="1"/>
    </inkml:brush>
  </inkml:definitions>
  <inkml:trace contextRef="#ctx0" brushRef="#br0">8 61 721,'-6'-3'0,"4"1"89,1 0-18,1 1 22,0-1-38,5-1-31,5-3 2,3 1 10,4 1-8,2-1-21,-1 1-1,3 2-5,2-3 0,1 2 2,-3-3-4,0 4 2,-1-2-2,-3 3-36,-2 0-43,-3 1-30,-1 0-35,-2 0-70,-5 0-3,-2 3 28</inkml:trace>
</inkml:ink>
</file>

<file path=customXml/item50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12.435"/>
    </inkml:context>
    <inkml:brush xml:id="br0">
      <inkml:brushProperty name="width" value="0.04667" units="cm"/>
      <inkml:brushProperty name="height" value="0.04667" units="cm"/>
      <inkml:brushProperty name="fitToCurve" value="1"/>
    </inkml:brush>
  </inkml:definitions>
  <inkml:trace contextRef="#ctx0" brushRef="#br0">144-1 753,'-11'0'0,"-3"2"171,0 3-110,-1 0 9,1 4-28,4-2-15,3 3-14,0 1-9,5 1-6,2-2 2,2 2 0,8 1 0,2-4 0,2 3 0,3-2 5,1-1-6,-1 1 1,-1-3 0,-1-1-6,-1-1 6,-4-2 0,-1 1 0,-2-2 0,-2 1 0,-3 0 0,-2-1 0,-4 1 25,-6 2 12,-2-3-19,-5 2-13,1-1-5,-5 0 0,-1 0 3,1 0-4,-3 2-58,0-1-44,0 0-128,1-2-211</inkml:trace>
</inkml:ink>
</file>

<file path=customXml/item50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03.523"/>
    </inkml:context>
    <inkml:brush xml:id="br0">
      <inkml:brushProperty name="width" value="0.04667" units="cm"/>
      <inkml:brushProperty name="height" value="0.04667" units="cm"/>
      <inkml:brushProperty name="fitToCurve" value="1"/>
    </inkml:brush>
  </inkml:definitions>
  <inkml:trace contextRef="#ctx0" brushRef="#br0">16 29 271,'-4'-3'0,"2"-1"124,-2 2-4,0 1 1,4 1-40,0 0-5,-2 0 12,2 0-25,0 0-31,0-2-17,2 2-14,4 0-2,6 0 2,4 0 5,4-1-6,4-2 0,4 0 0,0 1-120,0 0-155,-1-4-186</inkml:trace>
</inkml:ink>
</file>

<file path=customXml/item50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06-11T09:16:40.612"/>
    </inkml:context>
    <inkml:brush xml:id="br0">
      <inkml:brushProperty name="width" value="0.06667" units="cm"/>
      <inkml:brushProperty name="height" value="0.06667" units="cm"/>
      <inkml:brushProperty name="fitToCurve" value="1"/>
    </inkml:brush>
  </inkml:definitions>
  <inkml:trace contextRef="#ctx0" brushRef="#br0">86 0 681,'0'5'0,"-2"4"0,-2 0 102,-1 4-44,-1 0-16,1-1-9,1 2-19,-2 3-10,-3-4-2,3 2 0,-4-2-2,1 1 0,1-1 0,3-4-78,1-2 0,2-1-54,2-4-35,0-1-34</inkml:trace>
</inkml:ink>
</file>

<file path=customXml/item50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06-11T09:19:35.072"/>
    </inkml:context>
    <inkml:brush xml:id="br0">
      <inkml:brushProperty name="width" value="0.06667" units="cm"/>
      <inkml:brushProperty name="height" value="0.06667" units="cm"/>
      <inkml:brushProperty name="fitToCurve" value="1"/>
    </inkml:brush>
  </inkml:definitions>
  <inkml:trace contextRef="#ctx0" brushRef="#br0">0 40 876,'0'0'0,"2"-1"107,9-2 0,0-2-7,4 1-25,2-2-24,3-2-31,2 2-14,2 3-8,2-2 0,-3 5-55,1 0-88,-5 0-60,-1 3-128</inkml:trace>
</inkml:ink>
</file>

<file path=customXml/item50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03.383"/>
    </inkml:context>
    <inkml:brush xml:id="br0">
      <inkml:brushProperty name="width" value="0.04667" units="cm"/>
      <inkml:brushProperty name="height" value="0.04667" units="cm"/>
      <inkml:brushProperty name="fitToCurve" value="1"/>
    </inkml:brush>
  </inkml:definitions>
  <inkml:trace contextRef="#ctx0" brushRef="#br0">8 0 293,'0'3'0,"-2"0"161,0 2-63,0 2-5,0-1-2,2 3-16,0 1-8,4 0 8,4 0-6,-2 2-20,4-1-5,-2-3-16,1 0-9,1-1-3,-2-3 1,2-3 2,0-1 0,2 0-5,-1-2-1,-1-3-5,4-3-5,-2 0-2,-2-1-2,-2 0 2,0 0-2,-2 3-28,-2 2-76,0 2-91,0 2-137,-4 0-170</inkml:trace>
</inkml:ink>
</file>

<file path=customXml/item50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12.295"/>
    </inkml:context>
    <inkml:brush xml:id="br0">
      <inkml:brushProperty name="width" value="0.04667" units="cm"/>
      <inkml:brushProperty name="height" value="0.04667" units="cm"/>
      <inkml:brushProperty name="fitToCurve" value="1"/>
    </inkml:brush>
  </inkml:definitions>
  <inkml:trace contextRef="#ctx0" brushRef="#br0">155-4 369,'0'-3'0,"0"1"220,0 2-122,0 6-32,-5 5 35,1 9 1,-6 10-45,-5 1-31,1 9 1,0 2-14,-3 2-6,3-1-7,-3-2 0,3 0 1,2-8-1,3-4-41,4-9 31,0-7-8,5-6-14,0-7-16,8 0-20,1-14-14,0-5 1,3-8 14,-2-4 41,4-1 15,-2-2-52,0-6-64,-3 2-33,3-3-93</inkml:trace>
</inkml:ink>
</file>

<file path=customXml/item50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12.362"/>
    </inkml:context>
    <inkml:brush xml:id="br0">
      <inkml:brushProperty name="width" value="0.04667" units="cm"/>
      <inkml:brushProperty name="height" value="0.04667" units="cm"/>
      <inkml:brushProperty name="fitToCurve" value="1"/>
    </inkml:brush>
  </inkml:definitions>
  <inkml:trace contextRef="#ctx0" brushRef="#br0">227 0 286,'-19'0'0,"-3"4"112,-2 2-58,-1 1 5,2 1-2,0 0-11,6 2-1,3-2 5,4 0-6,3-1-4,7-2-5,0 3-16,3-2-7,3 1 2,7 0-6,-1-1-5,4 1-3,3-1 0,-4-2 3,4 2-3,0 0 0,0 0 0,-2 0 0,-3 1 0,-5 1 0,-1-1 0,-4 1 0,-4 0 0,-4 0 0,-8 1 4,3 1-3,-9-2 1,-1-1-2,1-1 0,-4 2 0,0-3 0,1 1 1,1-3-2,1-3 1,3 0 0,4 0 1,0-3-1,7 0-1,-2 0 1,5 0-40,2 0 9,0 1-15,0 1-27,7 0-23,5-2-35,0 1 5,2-1-12</inkml:trace>
</inkml:ink>
</file>

<file path=customXml/item50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03.450"/>
    </inkml:context>
    <inkml:brush xml:id="br0">
      <inkml:brushProperty name="width" value="0.04667" units="cm"/>
      <inkml:brushProperty name="height" value="0.04667" units="cm"/>
      <inkml:brushProperty name="fitToCurve" value="1"/>
    </inkml:brush>
  </inkml:definitions>
  <inkml:trace contextRef="#ctx0" brushRef="#br0">182 0 765,'-16'3'0,"-6"5"126,0 3-25,-2 1-34,3 5-1,-1 3-29,2 0-9,4-3 4,4 3-15,6-6-8,6-1-9,2-1 0,10-6 0,4-3 0,4-3 0,2-3 0,1-5 0,1-3-32,2-3 3,-2 1 0,-2-3 8,-4 0 7,-2 5 10,-6 0 4,-4 3 0,-4 2 33,-2 5 23,0 1 6,-4 0-24,-2 3-26,0 7-1,0 2-2,0 0-4,0 5-5,4-1 0,-2 1 0,4 0-8,0 1-78,4 2-59,6 2-78,0-3-246</inkml:trace>
</inkml:ink>
</file>

<file path=customXml/item50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06-10T09:16:52.333"/>
    </inkml:context>
    <inkml:brush xml:id="br0">
      <inkml:brushProperty name="width" value="0.06667" units="cm"/>
      <inkml:brushProperty name="height" value="0.06667" units="cm"/>
      <inkml:brushProperty name="fitToCurve" value="1"/>
    </inkml:brush>
  </inkml:definitions>
  <inkml:trace contextRef="#ctx0" brushRef="#br0">24 0 669,'-12'4'0,"5"0"167,3-1-84,2 0 10,2 0-25,4 0-23,0 3 24,3-1 14,5-1-31,1 1-12,0-2-9,2 0-15,2 3-10,0-5-8,1 2 4,1 2 0,-6-4-3,4 2-43,-4-1-38,2-1-65,0-1 12,-2 0-7,2 0-130,-5-3-34</inkml:trace>
</inkml:ink>
</file>

<file path=customXml/item50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06-10T09:15:05.615"/>
    </inkml:context>
    <inkml:brush xml:id="br0">
      <inkml:brushProperty name="width" value="0.06667" units="cm"/>
      <inkml:brushProperty name="height" value="0.06667" units="cm"/>
      <inkml:brushProperty name="fitToCurve" value="1"/>
    </inkml:brush>
  </inkml:definitions>
  <inkml:trace contextRef="#ctx0" brushRef="#br0">4 28 436,'0'0'0,"0"0"141,0 0-69,0 1-14,-2 2-34,2-1-7,-2-1-4,2 0-11,2-1 0,0 1 3,0-1 13,-1 0-3,5 1-2,-4-1 0,2 0-4,3 1 0,1 0 9,1 1 12,5-1-6,-1-1-2,4 1-8,2-1-1,2 0-4,1 0-4,3 0 1,1 0 4,1-4 2,1 2 1,0-2 0,1 2-6,-4-2-5,2 3 2,-3 1 0,-1-3 5,-2 2-3,-4-2 3,0 3 4,-2 0-5,-4 0 2,-1 2-2,-3-1 0,-1 1-3,-1-1 9,-1 0 3,-2 0 1,2-1-3,0 0 0,-2 0-3,-1 0 5,1-1 5,2-3-11,-2 0-10,4 1 1,-4-1-1,1 1-2,3 3-1,-2-2 1,1 1-3,1 0 2,4 0 0,-1 0-2,0 1-15,-1-2-67,1 2-97,-3 5-44,0-3-181</inkml:trace>
</inkml:ink>
</file>

<file path=customXml/item5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06-11T09:17:30.965"/>
    </inkml:context>
    <inkml:brush xml:id="br0">
      <inkml:brushProperty name="width" value="0.06667" units="cm"/>
      <inkml:brushProperty name="height" value="0.06667" units="cm"/>
      <inkml:brushProperty name="fitToCurve" value="1"/>
    </inkml:brush>
  </inkml:definitions>
  <inkml:trace contextRef="#ctx0" brushRef="#br0">13 4 37,'-2'-1'24,"2"1"-13,0-2-11,0 2 0,0-1-13,0 0 8,0 1 5,0 0 0,0 0 18,0 0-5,2 0 24,-2 0 5,0 0-10,0 0-8,0 1-15,0 2-5,-2-3-2,0 1-2,0 2 0,0-1 0,0 0 0,2-1 0,-3-1 0,3 0-66,0 0-38</inkml:trace>
</inkml:ink>
</file>

<file path=customXml/item51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06-10T09:17:23.320"/>
    </inkml:context>
    <inkml:brush xml:id="br0">
      <inkml:brushProperty name="width" value="0.06667" units="cm"/>
      <inkml:brushProperty name="height" value="0.06667" units="cm"/>
      <inkml:brushProperty name="fitToCurve" value="1"/>
    </inkml:brush>
  </inkml:definitions>
  <inkml:trace contextRef="#ctx0" brushRef="#br0">3 0 806,'-2'3'0,"0"0"57,2 0 60,0 0-58,0 1-25,0-1-14,2 3-5,2 0-15,-1 1 0,1 0-25,0 0-51,2-2-58,1 0-15,3-2-35,1-1-56,0-1 27</inkml:trace>
</inkml:ink>
</file>

<file path=customXml/item51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06-11T09:17:31.448"/>
    </inkml:context>
    <inkml:brush xml:id="br0">
      <inkml:brushProperty name="width" value="0.06667" units="cm"/>
      <inkml:brushProperty name="height" value="0.06667" units="cm"/>
      <inkml:brushProperty name="fitToCurve" value="1"/>
    </inkml:brush>
  </inkml:definitions>
  <inkml:trace contextRef="#ctx0" brushRef="#br0">306 67 72,'13'-45'0,"-13"41"212,0 1-143,2-3 32,-2 3-7,3-1-7,-3 1-6,2 2-17,-2 0-13,2 1-3,-2 0-10,0 0 1,0 0 2,0 0-5,0 0 6,-2 0-1,0 1-16,-1 3-19,-1 1-1,-2 1 3,-1 3-2,-1 2 1,-3 2-2,0 3-3,-2-2 1,0 4-1,-2-2 3,0 2-2,0 0-2,-2 1 4,-1-1-1,1 3-1,-2-3 0,-1 3 1,3-4-3,2 0 1,0-1 0,4-5 0,0 0 0,3-3-1,-1 1 1,5-2-1,-3-1-2,3 2 2,2-5 3,-2 3-3,2-3 1,-1 2 0,3-1-2,0-4 0,0 0 1,0 0-1,0 0 0,0 0-2,3 0 2,-1 0 0,2-3 1,0-1-7,5-1-19,-3-3-22,3 3-41,2-3-14,0 4-34,-1 1-59,3-5-74,-4 3-81</inkml:trace>
</inkml:ink>
</file>

<file path=customXml/item51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03.514"/>
    </inkml:context>
    <inkml:brush xml:id="br0">
      <inkml:brushProperty name="width" value="0.04667" units="cm"/>
      <inkml:brushProperty name="height" value="0.04667" units="cm"/>
      <inkml:brushProperty name="fitToCurve" value="1"/>
    </inkml:brush>
  </inkml:definitions>
  <inkml:trace contextRef="#ctx0" brushRef="#br0">0 28 919,'4'-5'0,"0"2"234,-2 2-124,-2 1-52,2 0-50,2 4 9,0 3 20,0 3-16,-2 0-8,0 7-1,0-4-7,-2 1-4,2 0 0,0-7 0,4 1-2,-2-2 0,2-5 1,2-1 0,2-6 0,2-5 2,4-3-1,-2 0-1,4-2-3,-2 0 4,2 2-2,-2-1-4,-4 5 5,-2 1 0,-2 4 2,-4 4-3,-2 1 2,0 0 3,0 6 0,2 4 11,-4 3 3,0 3-13,0 4-4,0 0 0,0 3 0,4-2-2,0-4-115,5 0-55,1-2-131,0-5-137</inkml:trace>
</inkml:ink>
</file>

<file path=customXml/item51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06-11T09:50:40.200"/>
    </inkml:context>
    <inkml:brush xml:id="br0">
      <inkml:brushProperty name="width" value="0.04667" units="cm"/>
      <inkml:brushProperty name="height" value="0.04667" units="cm"/>
      <inkml:brushProperty name="fitToCurve" value="1"/>
    </inkml:brush>
  </inkml:definitions>
  <inkml:trace contextRef="#ctx0" brushRef="#br0">97 4 443,'-2'-2'0,"-1"2"256,-2-2-173,-1 2-37,1 2 9,-1 1-10,1 3-15,-3 1-2,2 2-1,-2 3 1,3-1 2,-3 1 0,2 0-4,-2-1-4,6-2-5,-4 3-3,1 0-5,2-1-3,3 1-1,0-4-2,0 0-4,8 1 2,-5-1-2,5 0 1,0-3 0,-3-2 0,4-3 0,1 0 1,-1 0-2,1-5 2,1-1 2,0-4-3,-3 1-4,0 1 2,0-3 0,-2 1 2,2 0 0,-5-1 0,2 2 1,-5-1-1,0-1 0,0 1 4,-3-2-4,1 2 0,-4 2-15,1 0-7,-1 3-5,-2 1 3,3 4-11,2 0-20,-2 0-2,2 0-11,0 4-19,3 1 15,0 0 7,0 3-20,0-3-41,0 3-30,3-2-44</inkml:trace>
</inkml:ink>
</file>

<file path=customXml/item51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12.317"/>
    </inkml:context>
    <inkml:brush xml:id="br0">
      <inkml:brushProperty name="width" value="0.04667" units="cm"/>
      <inkml:brushProperty name="height" value="0.04667" units="cm"/>
      <inkml:brushProperty name="fitToCurve" value="1"/>
    </inkml:brush>
  </inkml:definitions>
  <inkml:trace contextRef="#ctx0" brushRef="#br0">-6 78 269,'0'0'0,"0"1"71,0-1-36,-3 3-1,3 0 38,-2-1-8,2 0-8,0-2-10,0 1-12,2 1 6,1 1 19,1-3-6,-1 0-15,6 0-2,1 0-15,2 0-5,0 0-7,4 0-1,1 0-10,7 0 4,0 0 1,2 0-3,0-2 0,3 1 19,2 1-11,2 0-7,3-2 2,0 2-1,-1 0-4,3 0 2,-2 0 0,-2 0 0,-1 0 0,-2 3 0,0-1 0,0 1 0,-3 0 2,1 0-2,-6 1 0,4-2 1,-1-1-1,0 1 0,8-2 2,1 0 2,13 0 41,4-6-1,8-1-13,2 2-27,0 0-1,3 0-5,-1 1 2,2-2 0,1 4 0,-2-3 0,3 4 0,1-1-1,-2 0 1,-3 2 1,1-1-2,-4-1 2,-1 1 1,0-1-2,-3 2-2,2-1 2,-4 0 0,0-2 0,0 1 0,2 1 3,-5-1-3,1 1 0,-1 1 0,0 0 0,-1 0 0,1-1 0,-2 1 0,0 1 1,-2 0-1,-3-2 0,3 1 2,-5 0-4,-1 0 1,-1-4 1,0-2 0,-4 2 1,4-1 1,-5 3-4,-1-3 4,1 2-2,-2-1 0,-1 4 0,0-1 1,-2 1-1,-2-2 0,-3 1 1,0 1-2,-2-2 1,-5 1 0,0 0 0,-3 1 0,2 0 0,1 0 1,-5 0-2,5 0 2,-3 0 6,6 0 2,0 0-2,-1 0 1,-2-1-3,2-1-4,-4 1 1,-3-1 1,-2 2-3,3 0 0,-6 0 15,-2 0-5,-2 0-5,-3 0-2,1 0-2,-1 0-2,1 0 1,-3 0 0,0 2 1,0-1-1,0 1 0,0-2 0,0 1 6,0-1-6,0 0 0,0 0 0,0 0 0,2 0-2,3 0 3,-3 0 0,3 0-1,2 1-2,3-1 2,-1 0 2,1 0-2,-1-1 0,3-2-1,-2 2-76,2-1-61,-6 1-127,4 1-109</inkml:trace>
</inkml:ink>
</file>

<file path=customXml/item51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06-11T09:19:23.427"/>
    </inkml:context>
    <inkml:brush xml:id="br0">
      <inkml:brushProperty name="width" value="0.06667" units="cm"/>
      <inkml:brushProperty name="height" value="0.06667" units="cm"/>
      <inkml:brushProperty name="fitToCurve" value="1"/>
    </inkml:brush>
  </inkml:definitions>
  <inkml:trace contextRef="#ctx0" brushRef="#br0">78 857 522,'-4'-9'0,"1"0"109,-1-2-41,0-4-2,-1 1-21,3-2-4,-4 1 3,1-1-6,1-1-3,0 0 17,-1 0-29,1-2-14,2 1-6,0 0-2,-1 1-2,1-2-1,0 1 4,2-3-2,-2 2 0,2 0-2,-2 0 2,2 0 0,0 2 0,2 1 0,4 1 0,1 4 0,-1 3 0,1-2-2,2 1 2,2 1 0,-1 0 0,1 0-2,2 2 2,0-2 0,6 1-1,-1 1 1,-1-2 0,2 1-3,3-1 4,-1 2-2,1 0 2,4 0-2,-2-2 2,4 3 1,0-4-2,3 2 0,-1-2 0,4-1 1,3 2-1,-2-3 0,4 3 2,-4-2-2,1 2 0,-1 3 14,-1-1-11,-4 3-2,-1 0 1,-3 2-2,0 0 0,-2-2 8,-1 0-7,1 2 5,2-1-5,2-1 9,2 2 1,1-2-7,-1 1-1,5 1-3,-3-2 0,-2 1 0,1 2 0,-1 0 0,-2 0 0,-2 0 0,2-1 1,-4 1 0,2 0 1,0 0-1,0-1 2,2-3-3,-1 1 0,1 1 0,0-2 0,0 1 1,-4 2-1,3 0 0,-6 1 0,3 0 0,0 0 0,1 0 26,10-1 61,6-2-3,2 2-59,5-3-24,2 2-1,2-3 0,1 1 0,8-4 1,0 1-1,4-2 0,1-1 0,0 2 1,1 1-1,0 1 0,-2 1 0,-2 3 0,-1-3 0,-1 4 8,-1-1-6,1 1 4,0-1 2,-3-1-6,-4 1-2,0 0 0,-2 0 2,-2 2-2,-1 0 0,1-1 0,0 1 1,-2 0-2,1-2 2,-1 2-1,-1-2 0,1 1 0,-2-2 1,-1-2 0,-4 1-1,4 1 0,-6 0 0,0 2 7,3-1-7,-3 1 0,2 1 0,-3-1 2,1-1-2,-2 0 0,5 0 0,-4-1 0,-3 0-1,2 0 2,-1 0 0,0-1-1,1 2-1,2-1 2,-2 3-2,2-2 1,-3 2 0,-1-1 0,-1 1 0,1-1 0,-4 1 0,1 2 0,-2 0 0,-4 1 0,0 1 0,-2 0 0,-1-1-1,1 1 2,0-1 0,2 1-2,3-1 0,-3 1 2,2-1-1,2 0 0,-2 1 0,4 1 1,-4-1-1,3-2 0,-1 3 0,1-2 0,-1 4 0,0-1 0,-2-2 0,0 3 0,0-3-1,0 2 2,-2-1 0,1 1-1,-8-2-2,0 1 2,1 3 0,-7-4-1,2 4 1,-4-1 1,-1 1-1,-1 1 0,2 0 0,0 1 0,1-1 0,-1 2 0,2-4 0,0 4 0,0-4 0,-2 1 0,2 3 1,-2-6-1,-4 4 0,2-1 0,-1-2 0,1 5 0,-1-4 3,-1 5 2,-3-1-3,3-1 3,-3 3 1,-2-2-3,-2 3-2,0-2 1,0 3 1,0 1-3,-6 0 0,-1 3 10,1 0-1,-3 3-3,-2-2 5,1 1 3,-1 0-1,-5 1-1,3 2-2,0 1-1,-2-2-4,4 3-4,0-3 0,3 3 0,-3-2-1,2 3 0,-2-2 0,3 2 0,1-3-1,-1 1 2,-1-1-1,3-1-2,-1 1 3,1-1 0,1-1-2,1 0 2,2-2 0,-2-1 2,-1 0 0,1 1 3,-2-2 4,1-2-7,-3-1-2,1 0 0,-4 1 1,1-2-3,-1-1 2,0-1 1,-2-1-1,0-4-2,-3 4 2,1-2 1,-4 0-3,-1 1 2,-1 1 1,-3-2-4,-2 3 2,0-3 0,0 0 1,-2 2-1,2-2 1,-2-4-1,-5 4 0,5-2 0,-2 0-1,2-2 2,0-2 0,2 0-1,-2-1 0,0 1 1,-1-1-2,1 0 0,2-2 1,-4 2 0,2-2 1,-2 0-1,-2 0 0,1-2 1,-2 2-1,1-4-2,0-1-1,1 3-2,-1-2-1,0 1 7,-1 3-1,-2-3 0,-2 0-1,4 2 0,-2 1 0,-1-2 0,1 4-3,-6-2-1,2 0 3,0 0 1,-4 0 2,2 1-1,0 2 0,0 0 0,-5-3-3,3 2 3,-3 1 0,-1-2-3,2 2-2,-1-3-2,-2 0 6,3 2 1,0-2 0,1 0-2,1 0 2,0 0 0,-1 0 0,1 0 0,-2 0 0,2 0 0,-3 3 0,5 1-1,-5 1 2,1-3-1,0 0 0,0 1-1,-1 1 1,2 0 0,1-1-1,-4-1 1,1 0 0,1-2-5,1 0 3,-1 2 0,4 1 2,-2-3 0,4 0 0,0 2 0,-2-2 0,4 2-1,-2 1 1,-2 0 0,2 0-2,0 0 3,-4-1-2,4 1-1,-2 0 3,0 0-2,0 0-9,0-3 9,-3 2 0,3 1 1,-2-2 0,0 0 0,2-1 0,-2 2 0,1-2 0,1 2-1,2-1 1,-1 2 0,-1-2-5,2 1 1,-2 1 0,-1-1 1,4-2 4,-3 2-1,2 0 0,0 1-1,0 3 2,0-6-2,2 2 1,2-1 1,1-1-1,2 0 0,-1 2-1,3-2 1,-3 0 0,7 0 2,0-2-2,0-1 0,5 0 1,-3-3-1,0 3 0,3-3 0,1 2 0,1-3-1,-1 0 1,1-2 0,-1 3-3,0-2 1,1 1 1,0 2 0,-1-4 1,5 5 0,-4-4 0,2 0 0,1 3 0,-1 0 0,2-1 0,0-1 0,-2-1 0,3 1 1,1 0-2,2-2 1,1-1 0,-4-1 0,6 2 0,-1-1 0,1-1 0,-1-1 0,0-1 0,1-1 0,-3 0 0,2-4 1,-4 3-1,3-3 0,-3-1 2,0 0-1,0-5 1,0-3-1,2-3 0,-2-5 1,5-1-2,-3-6 0,4 4-2,5 0 2,0 3-67,2 4-42,0-1-148,2 2-378</inkml:trace>
</inkml:ink>
</file>

<file path=customXml/item51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12.384"/>
    </inkml:context>
    <inkml:brush xml:id="br0">
      <inkml:brushProperty name="width" value="0.04667" units="cm"/>
      <inkml:brushProperty name="height" value="0.04667" units="cm"/>
      <inkml:brushProperty name="fitToCurve" value="1"/>
    </inkml:brush>
  </inkml:definitions>
  <inkml:trace contextRef="#ctx0" brushRef="#br0">0 13 854,'9'-3'0,"1"0"159,2 2-44,0-2-94,5 3-20,-1-3-2,5 3-23,1 0-115,-3 0-179,2 0-221</inkml:trace>
</inkml:ink>
</file>

<file path=customXml/item51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03.374"/>
    </inkml:context>
    <inkml:brush xml:id="br0">
      <inkml:brushProperty name="width" value="0.04667" units="cm"/>
      <inkml:brushProperty name="height" value="0.04667" units="cm"/>
      <inkml:brushProperty name="fitToCurve" value="1"/>
    </inkml:brush>
  </inkml:definitions>
  <inkml:trace contextRef="#ctx0" brushRef="#br0">19 133 810,'0'4'0,"0"2"57,4 0-22,0-3 5,6-1 9,-1-1-5,5 0-14,2-1-16,2 0 1,-1-4 4,1-1-13,0-2 6,-2-5 4,0 0-9,-4 1-7,-2-3 0,0 2 2,-2-1-2,-6-1 0,-2 1 4,-2 0-4,-4 2 0,-2 3 0,-2 2 0,0 5-3,-6 1 0,0 0 2,-2 5 0,0 2-1,3 3 2,-1 2 0,0 1 0,2 4 0,0-1 7,3 4 11,-3-1 5,6 1 1,2 1-3,2-2-7,4 0-9,4 0-3,6-1-2,2-3 0,2-2-29,1-2-46,3-2-37,2-4-29,1 1-32,5-4-27,-2-2-185</inkml:trace>
</inkml:ink>
</file>

<file path=customXml/item51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03.472"/>
    </inkml:context>
    <inkml:brush xml:id="br0">
      <inkml:brushProperty name="width" value="0.04667" units="cm"/>
      <inkml:brushProperty name="height" value="0.04667" units="cm"/>
      <inkml:brushProperty name="fitToCurve" value="1"/>
    </inkml:brush>
  </inkml:definitions>
  <inkml:trace contextRef="#ctx0" brushRef="#br0">317 46 502,'-14'-10'0,"2"1"80,-2-1-15,0 2 19,0 3-28,0 2-14,0 2-4,-4 1-14,2 4-5,-4 5-5,2 5 9,-2-1 0,0 7-13,4 1 7,-2 5 16,3 3 10,1 4-7,-2 2-10,4 1-7,2 2-8,4-2-8,6-1-5,0-5 2,10-4 0,4-4 0,4-8-1,4-2 1,3-6 0,5-5-15,2-1-14,2-7-33,0-3-21,0-1-9,-2 0-10,-4-4-2,2 1-77,-7-3-147</inkml:trace>
</inkml:ink>
</file>

<file path=customXml/item51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03.332"/>
    </inkml:context>
    <inkml:brush xml:id="br0">
      <inkml:brushProperty name="width" value="0.04667" units="cm"/>
      <inkml:brushProperty name="height" value="0.04667" units="cm"/>
      <inkml:brushProperty name="fitToCurve" value="1"/>
    </inkml:brush>
  </inkml:definitions>
  <inkml:trace contextRef="#ctx0" brushRef="#br0">2 25 318,'0'-5'0,"0"0"238,0 1-132,0 2-30,0-2 9,0 2-16,0 2 0,-2-2 2,2 1-19,0-1-1,0 1-3,2 1-14,-2 0-17,0 4-18,2 5 2,2 4 4,-4 4-3,2 0 0,0 3-2,-2 2 0,0-1 0,2-1-55,0-2-18,-2-1-20,4-6 7,-2 1-35,-2-4-6,0-3-57,0-1-127</inkml:trace>
</inkml:ink>
</file>

<file path=customXml/item5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06-11T09:19:59.662"/>
    </inkml:context>
    <inkml:brush xml:id="br0">
      <inkml:brushProperty name="width" value="0.06667" units="cm"/>
      <inkml:brushProperty name="height" value="0.06667" units="cm"/>
      <inkml:brushProperty name="fitToCurve" value="1"/>
    </inkml:brush>
  </inkml:definitions>
  <inkml:trace contextRef="#ctx0" brushRef="#br0">10 0 615,'0'0'0,"0"3"90,0 3 46,0 3-16,0 3-26,0 4-9,0 7-32,-2 1-18,-3 4-20,3 0-11,2 3-4,-2-1 0,2-1 4,0-2-6,0-4-7,0-5-15,0-4-13,2-4-11,-2-4-12,2-3-25,-2-3-41,0 0-18,0-4-54,-2-2-131</inkml:trace>
</inkml:ink>
</file>

<file path=customXml/item52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03.539"/>
    </inkml:context>
    <inkml:brush xml:id="br0">
      <inkml:brushProperty name="width" value="0.04667" units="cm"/>
      <inkml:brushProperty name="height" value="0.04667" units="cm"/>
      <inkml:brushProperty name="fitToCurve" value="1"/>
    </inkml:brush>
  </inkml:definitions>
  <inkml:trace contextRef="#ctx0" brushRef="#br0">173 5 547,'-4'-4'0,"-2"3"189,0 1-117,-4 0-17,-2 1-1,4 4 9,-4 1 0,2 2-17,-2 0-10,0 3-11,0 0-5,0 6 7,0-2 4,0 3-11,2-3-4,2 1-2,0 1-8,4-2-4,2-1-2,2 0 0,0-3 2,4-3-3,2-1 0,6-5 1,0 1-34,2-3-16,0 0-33,2-2-48,0 0 6,0 1-17,0 0-11,-2 1 28,0-1-50</inkml:trace>
</inkml:ink>
</file>

<file path=customXml/item52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06-11T09:17:53.315"/>
    </inkml:context>
    <inkml:brush xml:id="br0">
      <inkml:brushProperty name="width" value="0.06667" units="cm"/>
      <inkml:brushProperty name="height" value="0.06667" units="cm"/>
      <inkml:brushProperty name="fitToCurve" value="1"/>
    </inkml:brush>
  </inkml:definitions>
  <inkml:trace contextRef="#ctx0" brushRef="#br0">79 147 726,'-9'-2'0,"-2"2"97,4 0-1,-3 6-44,-1 5-7,2 2-6,1 5-19,1 3-16,3 0-3,4 0-2,-2 1 1,2-2 0,0-2 3,0-3-3,4-2 0,5-4 0,1-3 0,3-6-3,2 0 4,1-4 2,-1-7-4,-2-5-4,3 1 7,-3-6-4,2 0 2,-2-4 0,-5-3 0,1-2 2,-5-3-4,0 0 1,-4-3-13,0 5-6,0 6 14,-4 7 9,-2 11 17,-3 2 38,3 5 10,-3 1-11,2 6-8,3 4-20,0 3-7,0 1-8,1 6-4,3 1 1,0 5 3,5 0-2,-1-1-5,0 2-1,5-3-2,-3 0-6,3 0 2,0-3 0,-1-1-119,1-5-64,-1 0-89,-1-7-210</inkml:trace>
</inkml:ink>
</file>

<file path=customXml/item52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06-11T09:50:53.929"/>
    </inkml:context>
    <inkml:brush xml:id="br0">
      <inkml:brushProperty name="width" value="0.04667" units="cm"/>
      <inkml:brushProperty name="height" value="0.04667" units="cm"/>
      <inkml:brushProperty name="fitToCurve" value="1"/>
    </inkml:brush>
  </inkml:definitions>
  <inkml:trace contextRef="#ctx0" brushRef="#br0">31 1 570,'-3'10'0,"1"4"158,-1 2-98,0-1 31,0 7-5,1-1-19,2 4-23,0-3 0,-3 1-16,-2-1-16,2-1-6,-2-4 3,5-6-5,0-4-4,0-6 0,0-1 1,0-4-1,0-4 8,5-7-7,0-1-1,-2-1 0,2-2 0,-2-5-6,0 3 1,2-1-4,3 3-3,-5-1 11,5 3 1,-2 4 0,-4 0 0,1 9 1,5-3 3,-5 4-1,0 0-1,2 3-3,0 0 1,4 0 0,0 3 0,-1 3-15,3 1-31,0 1-35,0-2-18,0 1-30,0-1-56,-3-3-65,3 0-82</inkml:trace>
</inkml:ink>
</file>

<file path=customXml/item52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06-11T09:19:42.861"/>
    </inkml:context>
    <inkml:brush xml:id="br0">
      <inkml:brushProperty name="width" value="0.06667" units="cm"/>
      <inkml:brushProperty name="height" value="0.06667" units="cm"/>
      <inkml:brushProperty name="fitToCurve" value="1"/>
    </inkml:brush>
  </inkml:definitions>
  <inkml:trace contextRef="#ctx0" brushRef="#br0">257 3 707,'-10'-3'0,"-8"3"81,3 0-12,-4 0-10,2 5-30,2 2 0,2-1-11,4 1-18,7 1 0,-1 1 3,3 4-1,3-1-4,1-3 1,0 4 2,7-2 1,-2 0-2,0 0 0,-1 2 3,3-1-3,-2-2 0,1 0 33,-3 2-3,-1-5-9,-4 3 4,-2-2-5,-2 0-8,-4-2 5,-3-1 12,-6 1-12,-2 0-15,-7-1-4,-2-1 4,-2-1-2,1-1-23,-1 2-74,5-3-92,-1 0-211</inkml:trace>
</inkml:ink>
</file>

<file path=customXml/item52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03.396"/>
    </inkml:context>
    <inkml:brush xml:id="br0">
      <inkml:brushProperty name="width" value="0.04667" units="cm"/>
      <inkml:brushProperty name="height" value="0.04667" units="cm"/>
      <inkml:brushProperty name="fitToCurve" value="1"/>
    </inkml:brush>
  </inkml:definitions>
  <inkml:trace contextRef="#ctx0" brushRef="#br0">152 0 564,'-14'0'0,"-2"0"0,0 4 123,-2 1-57,2 4-16,0 4-7,0 2-19,2 3-3,2-2-7,6 3 3,0-5-9,4 1 0,2-2-4,2-5-4,8 2 0,2-5 0,4-2 0,2-3 0,4-3 3,0-6-4,0-1-60,0-4-7,-2-3-3,0 3-9,-5-1-14,-3 2 24,-2 0 56,-6 3 14,-2 0 0,-2 4 64,0-1-2,-4 4 4,-2 3 14,-2 0-28,0 7-19,-2 2-16,-1 3-14,3 1-1,0-1-2,4 0 0,2 1-2,2-1 2,0 0-19,4-3-20,2-2-11,4-2-3,2 0-25,1-2-62,1-2-64</inkml:trace>
</inkml:ink>
</file>

<file path=customXml/item52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12.406"/>
    </inkml:context>
    <inkml:brush xml:id="br0">
      <inkml:brushProperty name="width" value="0.04667" units="cm"/>
      <inkml:brushProperty name="height" value="0.04667" units="cm"/>
      <inkml:brushProperty name="fitToCurve" value="1"/>
    </inkml:brush>
  </inkml:definitions>
  <inkml:trace contextRef="#ctx0" brushRef="#br0">230 35 335,'0'-9'0,"-5"2"146,-2 0-68,2 1 3,-4 2-36,-1 3-18,-2 1-6,0 0-10,-2 3-2,-2 2 1,-1 5 7,1 3 3,-1 5 3,-2 2 5,3 2 7,-1 3 9,3 3-9,2 0-17,5 1-6,2-4-1,5-4-5,0-3-3,7-5-3,5-4 0,7-4 0,4-4 1,4-1 1,1-6 0,3-9-2,-2 0 0,-1-5 3,-2 1-3,-2-4 0,-3 3-11,-5-3 6,-4 4 2,-2 1 3,-7 0 0,-3 0 3,-3 1-3,-7 4 0,-2 0-3,0 6-4,-1 3 5,-1 4 2,-3 1 0,3 5-7,0 3-2,-1-3-9,5 3 1,4-3 6,0 2 9,4 2 1,0 0-1,2 0-1,0 0 3,0 1 0,4-1-47,2 2 7,3-5-5,3 3-4,0-1-5,0-4-26,2 1-85,0-5-42</inkml:trace>
</inkml:ink>
</file>

<file path=customXml/item52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12.266"/>
    </inkml:context>
    <inkml:brush xml:id="br0">
      <inkml:brushProperty name="width" value="0.04667" units="cm"/>
      <inkml:brushProperty name="height" value="0.04667" units="cm"/>
      <inkml:brushProperty name="fitToCurve" value="1"/>
    </inkml:brush>
  </inkml:definitions>
  <inkml:trace contextRef="#ctx0" brushRef="#br0">233 0 587,'-5'2'0,"-2"8"173,0 4-90,-5 3-15,-2 1-28,-3 8-24,1 0-12,-8 4-2,5 1-2,-5-2 0,0 0-6,5-1-50,0-3-68,4-5-18,4-6-92</inkml:trace>
</inkml:ink>
</file>

<file path=customXml/item52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03.561"/>
    </inkml:context>
    <inkml:brush xml:id="br0">
      <inkml:brushProperty name="width" value="0.04667" units="cm"/>
      <inkml:brushProperty name="height" value="0.04667" units="cm"/>
      <inkml:brushProperty name="fitToCurve" value="1"/>
    </inkml:brush>
  </inkml:definitions>
  <inkml:trace contextRef="#ctx0" brushRef="#br0">2-1 628,'-2'-3'0,"2"3"76,0 4-73,0 7 23,0 4 29,2 5 4,4 2-6,-2 8-6,0 0-8,2 8-13,0 2-12,0 0-5,2 2-6,0-5 1,2-6-3,2-9-1,0-5 0,4-9-7,-4-7 7,2-1 0,0-2 7,0-11-2,0-2-2,-4-3-1,0-5 0,-1 0-1,-3 0 1,2-2-2,-4 3 0,-2 0 0,2-2 0,-4 6-2,0 2 2,0 8 0,-2 4 6,-2 3 3,0 1-7,0 8-4,-2 6 2,1 6 0,1 0 6,0 3-6,4 0 0,2-1 0,0-1 3,5-1-1,1-2-4,0-3 4,4-4 0,2-2 4,-2-4-2,2-3 0,0-2 2,2-1 1,-2-7-3,2-1 0,0-4 0,-2-3-2,0 0 0,-4-2-1,-2 0 2,0-2-2,0-4-1,-4 1 0,2-3 3,-2-2-3,-2 4 0,0 4-2,-2 6 2,0 4 4,-2 4-1,0 3-2,-2 1-2,0 1-6,4 1-17,0 0-14,0 0-14,0 3-28,4 3 14,2 2-11,2 1-36,4 0 5,-2 0-24,2 4-31,2 0-78</inkml:trace>
</inkml:ink>
</file>

<file path=customXml/item52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06-11T09:18:16.138"/>
    </inkml:context>
    <inkml:brush xml:id="br0">
      <inkml:brushProperty name="width" value="0.06667" units="cm"/>
      <inkml:brushProperty name="height" value="0.06667" units="cm"/>
      <inkml:brushProperty name="fitToCurve" value="1"/>
    </inkml:brush>
  </inkml:definitions>
  <inkml:trace contextRef="#ctx0" brushRef="#br0">3412 11 470,'0'0'0,"0"0"48,4 0 69,-2 1-26,2-1-29,5 0-16,2 0-7,0 0-1,-1-3 9,5-1-2,-2 2-6,7-1-13,-3 1-15,1 0-6,1 2 0,1 0-5,-1 3 0,1 3 0,1 5 5,-1 0-6,-3 1-2,2 3 4,-3 0 2,-1 1-4,-4 1 2,-5 2 2,1 3-5,-5-3 4,-2 5 20,0-3-1,0 0-1,0 5-1,0-4 0,2 3-9,-2-1 1,2 1 12,-2 0-1,0 5-12,0 0-5,0 2 1,0 1-5,0 1-2,0 2 2,0 0 4,3-3-8,-1-3 6,-2-1 2,2-3 11,2 0 1,-2-2 3,1 0-3,-1-2-7,0 2-1,2-2-1,-1 3 2,-1 0-2,0-1 2,0 2-4,0 0-6,3-1 0,-3-1 0,2-1 6,-2-1-5,0 0 2,0-2 1,-2 4-3,0 0-2,0 0 2,0 2 2,0-4-4,0 0 0,0-2 2,0 0 0,0-2-2,0 0 0,-2-4 1,0 1 2,-2-2-4,-3 1 4,1-1 0,-1-2-4,1 1 1,1-1 5,-3-1-7,1-2 3,-2-1 0,1 4 3,1-1-3,-4-1 0,-2-2 0,-2 2 1,2-1-2,0 0 0,0-3 1,0 1 3,-2-1-4,0 0 1,-2 1 2,2-3-4,-5 1-3,0-2 4,1 1-3,-3 1 0,-4-2 0,0 4-4,-2 0-3,0 1 6,-2 1 6,-1 1-1,1-1 0,2-2-2,-2 1 2,2-2 1,-2 1-3,3-3 4,3 2 1,-2-5-4,3 2 2,1 2 9,-2 0-9,1-1-1,-1 3 0,-2-3 2,-3 3-3,-1-1-1,-2 0 4,-1 0-1,-3 0-2,1 2 0,-2-1 1,-2 0 2,-2 1-2,-2-1-1,-3 2 2,0 0-2,-1 3 0,-3-2 3,5 0-2,-3 0 0,2-2 7,1-1-2,0-2-1,2-1 1,1 2 4,5-2 3,1 0-5,1-2-1,3 1 2,-1 2-3,2-3-3,3 0 2,-2 2-2,2-3-4,4 1 2,1-1 0,1 0 1,0 0-2,2-1 2,-1-1 0,1-1-1,3-1 0,-2 0 0,1 2 1,1-1-2,0 2 0,0-1 1,-1 1 3,-1 1-3,-3 0-1,2-1 2,-1 1-2,-5 0-1,2 0 3,-2 0-1,0 5-1,2-1 2,-4-1 0,-3 0-2,3 1 0,-4 0 2,4-1 0,-4 0-2,1 0 0,-4 1 3,1-3-3,1 0-1,1 0 4,-2 1-1,1 2-1,0-2-2,-2 1 2,7 1 0,-4-2 0,0-1 0,4 0 2,-1-1-3,5 0-1,0 0 3,1 0 1,3 0-2,1 0-1,2-1 1,-3-2 1,-1-1-2,3-1 2,-2-1 1,3 3-3,0-3 0,2 2 3,2-1-3,2 1 0,0-3 2,0-1 0,0 3-2,3-1-1,-1-3 4,-2 2-1,5-2-2,-5 0 0,0 0 1,3 0 0,-3-1-2,-2 2 4,2-2-1,-2 0-2,-3-5 0,3 4 1,1-3 1,-4 1-2,1-1 2,-2-2-1,2 2 0,0-3-1,0 0 1,4 4 1,-2 0-1,2-1 0,2 5 10,-2-1-2,3-1-7,-1 0 1,-2-3-1,5 0-2,-1 0 0,1-3 3,-1 2-3,1-1 2,-1-3 3,1 4 2,-1-3-4,3-2-3,0-2 1,2-2 0,-3 0 373,5-6-744,-2-2 370,2-3 0,2-1-1,3-1 4,5-2-2,1 2 0,4 1-4,2 2-3,-1-3-21,1-2-18,3-1-25,-5-3-53,-4 1-45,0-3-86,-9-1-312</inkml:trace>
</inkml:ink>
</file>

<file path=customXml/item52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03.418"/>
    </inkml:context>
    <inkml:brush xml:id="br0">
      <inkml:brushProperty name="width" value="0.04667" units="cm"/>
      <inkml:brushProperty name="height" value="0.04667" units="cm"/>
      <inkml:brushProperty name="fitToCurve" value="1"/>
    </inkml:brush>
  </inkml:definitions>
  <inkml:trace contextRef="#ctx0" brushRef="#br0">79 0 897,'-6'0'0,"4"2"91,-2 6-46,0 3-5,0 5-7,-2 2-12,3 6-17,-1 3 0,-2 2 8,3 5-5,-3 0-4,-2-1-2,4 0 1,0-5-4,-2-2-12,4-5-17,0-2-9,0-10-10,2-2 13,0-4-28,0-3-63,2 0 4,0-5-57,0-5-111</inkml:trace>
</inkml:ink>
</file>

<file path=customXml/item5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12.315"/>
    </inkml:context>
    <inkml:brush xml:id="br0">
      <inkml:brushProperty name="width" value="0.04667" units="cm"/>
      <inkml:brushProperty name="height" value="0.04667" units="cm"/>
      <inkml:brushProperty name="fitToCurve" value="1"/>
    </inkml:brush>
  </inkml:definitions>
  <inkml:trace contextRef="#ctx0" brushRef="#br0">169 197 617,'-5'-10'0,"-2"4"116,0-1-76,0 1-3,-3 2 13,1 1-10,-3 3-10,0 1-7,-2 9-11,-1 3 2,1 8 1,-3 1-2,5 2 9,1 1 2,1-1-8,6 0-3,1-1-5,3-5-5,0-2-5,3-6 4,3-4 7,4-2-7,5-4 6,6 0 3,-2-8-6,5-7-6,-1-7 2,1 1 3,0-4-5,-3-2 2,0-2 0,-1-3-1,-3-2 0,-3-1-17,0 0-16,-5 0-7,-1 5 6,-6 8 28,-2 5 7,0 7 1,-5 4 10,-4 6 26,1 0-3,-6 10-14,0 1 10,2 8-6,2-1 6,1 4 7,4 4-3,-2 0-8,5 1-5,-1 1 2,1-2-11,0-1-10,-1-1-6,3-2 5,0 2-4,5-6-171,0 0-68,-3-5-77</inkml:trace>
</inkml:ink>
</file>

<file path=customXml/item53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12.330"/>
    </inkml:context>
    <inkml:brush xml:id="br0">
      <inkml:brushProperty name="width" value="0.04667" units="cm"/>
      <inkml:brushProperty name="height" value="0.04667" units="cm"/>
      <inkml:brushProperty name="fitToCurve" value="1"/>
    </inkml:brush>
  </inkml:definitions>
  <inkml:trace contextRef="#ctx0" brushRef="#br0">107-1 497,'-2'0'0,"-6"7"207,2 6-91,-4 5 12,1 3-41,-3 7-32,0 2-5,0 5-11,5 1 0,-3 3 0,1 0-18,4 2-13,1-5-8,4-1 0,0-3 0,0-8 0,6 0 0,2-12-5,2 1-29,-1-6-21,3-6-26,-3-1-42,3 0-14,-5-5-62,2-1-189</inkml:trace>
</inkml:ink>
</file>

<file path=customXml/item53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12.428"/>
    </inkml:context>
    <inkml:brush xml:id="br0">
      <inkml:brushProperty name="width" value="0.04667" units="cm"/>
      <inkml:brushProperty name="height" value="0.04667" units="cm"/>
      <inkml:brushProperty name="fitToCurve" value="1"/>
    </inkml:brush>
  </inkml:definitions>
  <inkml:trace contextRef="#ctx0" brushRef="#br0">10-1 589,'-5'0'0,"0"0"96,5 3-53,0 3-13,0 1-22,2 3-4,6-2-6,-1 5-30,0-2-80,0 1-159</inkml:trace>
</inkml:ink>
</file>

<file path=customXml/item53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06-10T09:14:48.264"/>
    </inkml:context>
    <inkml:brush xml:id="br0">
      <inkml:brushProperty name="width" value="0.06667" units="cm"/>
      <inkml:brushProperty name="height" value="0.06667" units="cm"/>
      <inkml:brushProperty name="fitToCurve" value="1"/>
    </inkml:brush>
  </inkml:definitions>
  <inkml:trace contextRef="#ctx0" brushRef="#br0">11 62 61,'-2'-1'0,"0"-1"154,0 0-83,2-1 7,0 2-28,0 0 11,-1 0 32,1 1-14,0 0-14,0 0 13,-2-1-30,2 0 5,0 1 3,-2 0-26,2 0-12,0 0-9,0 0-4,0-1-4,4 0-2,-1 1 2,1-2 4,6 2 0,-3 0-3,4 0 2,1 0 3,1-1-2,0 1-1,2-2 3,0 1-3,2 0-1,0 1 2,-2-1-1,2-2-3,0 3-2,0-2 2,0 2 2,2-2-3,0 2 0,-2-1 0,2 0 0,0 1 0,-4 0 0,0 0 2,-2 0-2,1 0 0,1-1 0,-2 2 1,-2-1-1,6 1 0,-2-1 3,2 0-1,2-1 0,-4-2-1,4 1 1,-2 1-2,0-1 0,0 1 0,-2 1 1,1-1-1,-3 1 0,2 0 0,-4 1 3,1 0-3,-1 1 0,0 0 7,2-1-6,3-1 0,-1 0 4,2 0-3,0 0-3,2-1 2,-3-2 2,1 3-6,-1-1 6,-1 1 1,-2 0 0,0-1-2,2 1 0,-2 1 2,3 0-4,-3 1 0,0-2 0,2 0 7,2 0-4,2-2 2,-2-1 0,2-2-5,-2 1 0,1-1 0,-1 3 2,-2 0-4,-2 2 2,0 0 0,1 0 3,-1 2-3,-2-1 3,-1 0-1,1 0-1,0 1 1,1 0 0,-1-2 5,2 0-3,0 1-3,3-1 6,-1 1-2,0 0-3,2-1 2,-2 0-3,4 0 1,-2 0-2,-2-1 0,2-1 2,-2-2-2,2 2 0,-2 1 0,0 0 0,0 1 0,-2 0-1,1-1 1,-1 2 0,-2 0 0,2 1 0,-1-2 1,1 3-1,-2-1 0,3-2 1,-3 0-2,4 0 0,-4 0 2,3 0-1,-1-2 0,0 0 0,-2 1 0,1-1 1,-3 0-1,1 0 0,-1 2 2,-1 0-2,-1-1-2,1 1 2,-3 0 2,3 0-2,-2 0-2,-1 0 2,3 0 0,-1 1-1,1 0 2,3 0-1,1-1 0,-1 1 0,0-1 0,-1 0-1,-1 0 1,2 0-1,-1 0 1,1 0 0,-1 0 0,-3 1 0,3-1 0,-1 1 0,1-1-1,-1 0 1,0 0 1,1 0-1,-4 0 0,-1 0 0,3-1-1,-3 1 1,1 0 0,-2 0 0,2 0 0,-1 0 0,3 0 0,-3 0 0,3-1-2,0 1 4,-3 0-1,1 1-1,-2 0-3,-1-1 2,1 0 0,0 1 0,0 0 2,-2 1-1,-2-2-3,2 1 2,-2 0-3,3-1 2,-1 1-1,-2-1-1,2 0 3,2 0-2,-2 0-1,2 0 6,1 0-4,-1 0 0,0 0 2,0 0 0,-3 0 0,3 0 0,-2 0 0,2 0 0,-2 0 0,0 0-2,-2 0 2,0 0 3,0 0-3,0 0 0,0 0 3,0 0-5,0 0 1,0 0-4,0 0-16,0 0-13,2 0-4,-1 0-17,1 0-73,-2 0-113,-2-2-393</inkml:trace>
</inkml:ink>
</file>

<file path=customXml/item53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06-11T09:16:29.427"/>
    </inkml:context>
    <inkml:brush xml:id="br0">
      <inkml:brushProperty name="width" value="0.06667" units="cm"/>
      <inkml:brushProperty name="height" value="0.06667" units="cm"/>
      <inkml:brushProperty name="fitToCurve" value="1"/>
    </inkml:brush>
  </inkml:definitions>
  <inkml:trace contextRef="#ctx0" brushRef="#br0">434 127 37,'2'-1'0,"0"-2"136,0 2-87,0-1 33,3-2 3,-3 1 3,0 1-4,3-5-30,-1 4-17,-2-3-1,0 3-10,1-2-9,-1 1-9,-2-1-4,0 0-1,0 0-1,0 2-2,-5-1 0,3 1 0,-4 0 0,-1-2-2,-2 1 2,3-1 0,-3 1 0,3-2 0,-3 3 0,1 0 0,-1 1 0,-2 1-2,3-3 2,-1 2-5,-2 0 5,0 0 0,1-1 2,1 2-2,0 0 0,0-2 0,0 3 19,-2-3-11,3 3 2,-2-1-6,-1 1-1,0 0-1,0 0 1,-2 1 3,2 1 9,0 2 2,0-3 4,3 3 0,-3 0-4,0 2-2,2-1-1,-1 4 1,1-2 2,0 1 3,-1 3-2,3-2-3,-2 3 0,0 0-8,3 0 0,-3 3 2,0-1 0,3 3-5,-3-2 3,3 4-1,-3-3 0,3 2-5,-1 0 0,-1-2 2,3-1-3,1 1 0,2-1 6,0 1 3,2-1-2,0-1-1,0-2-1,0 1-2,4 2 0,0-3-1,1 1 1,1-1-3,1-2 0,1 1 0,3 1 0,0-2 0,-3-3 0,3 1 1,2-1-2,-2 0 1,0 1 0,0-2 0,0-1 0,-2 0 0,1 0 0,6-1 3,-6-1-5,3-2 4,2-1 2,-2 0-3,2 0 2,1-2-1,-1-3 0,-3 2-2,4 0 0,-1-1 0,-2 1 1,1 0-1,-1-1 0,-1 0 4,4-1-3,-4 0 1,1 1-2,-2-2 0,2 0 2,-2 0-2,0-3 5,-3 2-2,3-3 1,-2-1 1,-2 2-1,-1-3 0,1 0 1,-3 1 2,3-2-4,-3 0 0,-2 1-2,5-2 0,-3 0-2,0 1 1,3 1 0,-3-1 1,0 0-1,1 0 0,-3-2 0,0 4 2,0-2-2,-2-3 0,0 6 2,-6-4-3,1 3 2,1 0 0,-4-2-2,1 3 0,-2 1 2,1 1-1,-3 2-2,-2-2-1,0 2-3,-1 1-2,1-1-2,0 0 5,-2 3 5,2-4 0,0 5-4,1-2 1,-4 2 0,4 1 0,-4 1 1,1 3 1,2 2 0,-3 4-1,3-1 1,-1 3 0,-4 3 1,3 1 0,0 3-3,-2 2 4,-1 3-2,-1 0 0,2 3 2,-1-2-1,1 2 0,4 2-1,-5-1 1,7-3 0,3 0-3,1-6 3,5-1 0,2-5-5,2 0 5,5-2 0,3-2-4,4-3 2,1-5 1,3 0-4,1 0-1,0-7-1,7-4 6,-2-3 1,-2 0 0,4-6-7,-2 1 3,-3-5-3,1 2 3,-7-4-4,1 1 0,-1 0 8,-5 1 0,-1 4 2,-7 0-2,-2 1 0,0 4 0,-2 2 3,-7 1-2,1 0-2,-3 3 2,0 0-1,3 1 0,-3 4 0,0 0 2,4-2-2,-4 4-3,2 1 3,3-1 0,0 2-2,-5 0 2,2 2 0,-4 5 0,0 4 0,0 4 9,-2 0-5,-2 2 0,4 3 6,0 0-1,0 0 1,4 1-3,3-2-2,1 1-4,3-2-2,2 2 0,0-4 1,2 0 1,7-2-1,2-7-3,2 2 3,2-3 0,4-3 0,-2-3-6,1 0 3,1-5 0,1-1 0,-3-3 2,3 2-6,-1-5-8,1-2 8,-1 0 6,-1-5-1,-3 0 2,0-3 0,-4-1 3,-1-1-3,-3-1 0,-1 1-1,-1-1-8,-3 3 1,-2 1-9,0 3 6,-9 0 9,1 6 3,-5 0 0,0 4-1,0 3 0,-2 5 0,-3 0 0,1 3 0,-2 7-2,-1 7 2,-2 2 1,3 5-1,-1 0 0,1 3 9,1-1-2,3 3-3,2-4 6,7 2-3,-3-1-1,7-2 8,0-2-2,2 2-6,2-7-6,7 1 0,1-4 1,3-5-1,2-3-1,5-3 1,0-3 2,-1-7-2,0-3 0,3-3 0,-2-3-2,0-2-2,-1-1 5,-4-1-1,-2-3 0,0 1 0,0-2 0,-2-2 1,-3 4-2,-1 0 1,-3 2 0,-2 3-10,-2 5 9,-6-2 0,-5 8-20,-2 2 5,-2 4 7,0 2-2,-2 4 5,-1 5 2,-1 1 2,1 4 2,1 2 0,-1-1-2,4 6 2,-4-3 0,3 2 0,4 3 0,0-1 24,2 2-5,7-2-7,2-3 1,0 0-5,7-3-7,1-4-1,1-3 0,9-4 0,-1-5 0,0-2 0,5-3 6,2-8-7,-4-3-5,1 0-1,-2-5-4,-1 0-7,-1 0 6,-2 0 8,-4 0 4,-5 0 0,1 0 0,-3 2 1,-6 4 1,0 2-1,-5 6 4,-6 2-3,-2 3-2,0 0 0,-4 4-1,2 4 1,-3 1-14,1-1 9,1 7 1,3-3 0,-1 1 4,5 2 0,1 2 0,2-1 0,-3 3 30,4-1-16,5 1-8,-3-4-4,5 1 1,0-5-1,7-2-2,2-2 0,2-4 2,3-3 0,-3 0 1,9-7-1,-2-5-4,1-3-10,-2-1 0,1-1-5,-5-3 1,-3 2 9,-3-4 7,-3 2 0,0-1 0,-4-1 0,0 3 0,0 3 3,-4 4-3,-4 4 0,-5 4 10,-2 4-6,-5 1-7,-1 7 2,3 5-1,-2 1-5,3 2 6,2 2-2,0 0 0,2 4 1,2-2 4,4 3-4,3-4 1,2-3 0,2 1 1,4-6 0,3 2-3,1-5 4,3-2-1,0-3 0,2-5 0,0 2 4,2-6-2,-2-3-1,0-4 1,1-1-2,-4-1 0,-1-2-7,0 1 7,-3-2 0,-4 0 0,-2-3 1,0 1-1,-4-4 0,-5 4-49,-1 3 32,-6 5 19,1 7-4,-5 3-3,1 2 2,0 6-8,-1 1-23,2 6-12,3 1-5,7 2-55,1 4-71,1-3-134</inkml:trace>
</inkml:ink>
</file>

<file path=customXml/item53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03.485"/>
    </inkml:context>
    <inkml:brush xml:id="br0">
      <inkml:brushProperty name="width" value="0.04667" units="cm"/>
      <inkml:brushProperty name="height" value="0.04667" units="cm"/>
      <inkml:brushProperty name="fitToCurve" value="1"/>
    </inkml:brush>
  </inkml:definitions>
  <inkml:trace contextRef="#ctx0" brushRef="#br0">112 0 936,'-13'0'0,"-6"4"28,3 3-3,0 3-7,2 3-9,2 1-3,4 5 2,0-2 1,4-1 1,4-1-6,0-2-4,6 0 0,4-5 0,2-2 0,0-4 0,4-3-1,0-2 1,0-4-3,-1-4 2,0 2 2,1 3-1,-2-1 2,2 5 79,-4 0-52,-2 2 4,-4 4 9,0 5-32,-2 5 36,-2 4-28,0 7-1,-2 3 15,0 6-8,-4 4-16,-6 5 2,0 1-9,-4 0-1,-2-3 0,0-6 0,0-6 1,0-5-2,4-10 2,2-4-1,0-5 0,0-7 3,4-11-2,-2-4-2,2-7-10,2-2 8,2-2-5,0-3-18,2 2-13,0 1-14,6 3-4,2 5-8,0 1-21,4 4 17,-2 2-10,2-1-48,1 2-25,0 2-92,3-4-89</inkml:trace>
</inkml:ink>
</file>

<file path=customXml/item53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12.288"/>
    </inkml:context>
    <inkml:brush xml:id="br0">
      <inkml:brushProperty name="width" value="0.04667" units="cm"/>
      <inkml:brushProperty name="height" value="0.04667" units="cm"/>
      <inkml:brushProperty name="fitToCurve" value="1"/>
    </inkml:brush>
  </inkml:definitions>
  <inkml:trace contextRef="#ctx0" brushRef="#br0">278 50 683,'-5'-12'0,"0"1"132,-4 3-71,2 0-34,-7 1-8,1 4 20,-3 3-14,-3 0-20,2 2-8,-4 5 4,-1 3 1,4 1-4,-2 3 1,3-1 1,6-1 0,4 1-5,0-2-7,5-3-3,2 4 7,2-6-2,7 4-3,1-2 5,4-6 5,3 4-1,-1-2 5,3 2-1,1 2 0,-7 0-27,1-1 13,-6 1 4,1 0 7,-6-1 3,-3 1 0,0 0 0,-7 1 6,-3 2 2,-7 0 4,4-1-6,-7-2-3,1 2 0,0-2-1,-3-3-4,6 2 2,1-3 0,1 0 0,3-1 0,1-3 0,6 0 0,-2-1-74,6-3-3,0 1-69,6-2-76,0 0-25</inkml:trace>
</inkml:ink>
</file>

<file path=customXml/item53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03.345"/>
    </inkml:context>
    <inkml:brush xml:id="br0">
      <inkml:brushProperty name="width" value="0.04667" units="cm"/>
      <inkml:brushProperty name="height" value="0.04667" units="cm"/>
      <inkml:brushProperty name="fitToCurve" value="1"/>
    </inkml:brush>
  </inkml:definitions>
  <inkml:trace contextRef="#ctx0" brushRef="#br0">34-3 525,'0'-3'0,"0"3"179,0 3-120,0 5-26,-2 5 36,-2 1-20,2 6-19,0 2-12,-2 2-7,0 4-7,2 1-4,-2-2 0,0-1 0,2-5-26,0-5-14,2-1 18,-2-7-16,2-2-2,0-2-15,2-4-54,0 0-34,0-4-64</inkml:trace>
</inkml:ink>
</file>

<file path=customXml/item53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03.443"/>
    </inkml:context>
    <inkml:brush xml:id="br0">
      <inkml:brushProperty name="width" value="0.04667" units="cm"/>
      <inkml:brushProperty name="height" value="0.04667" units="cm"/>
      <inkml:brushProperty name="fitToCurve" value="1"/>
    </inkml:brush>
  </inkml:definitions>
  <inkml:trace contextRef="#ctx0" brushRef="#br0">214 57 347,'-4'-12'0,"-4"1"187,2 1-116,-4 1-15,-2-1-27,2 8-2,-4 1 6,-2 1-5,0 8-8,0 5 13,-2 3 4,2 6-3,-2 0-8,2 2-13,3 5-7,3-6-5,2-1-1,6-3 0,2-6 0,4-2-1,4-7 1,2-2-3,3-2 4,5-5 1,2-5-2,0 0 0,0-8 4,-2 3-5,2-3-2,-4 2-8,0 2 3,-6 1 7,-2 5 1,-4 2 0,-4 2 1,0 3-1,0 1 17,-2 4-12,-4 2-7,0 3 4,2 3-1,2 1-2,2-2 2,0 2-2,2 0 1,4-2 0,0 1-20,6-3-27,0-2-35,2-2-17,2-2-42,2-2-83,0-1-55</inkml:trace>
</inkml:ink>
</file>

<file path=customXml/item53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06-10T09:18:08.078"/>
    </inkml:context>
    <inkml:brush xml:id="br0">
      <inkml:brushProperty name="width" value="0.06667" units="cm"/>
      <inkml:brushProperty name="height" value="0.06667" units="cm"/>
      <inkml:brushProperty name="fitToCurve" value="1"/>
    </inkml:brush>
  </inkml:definitions>
  <inkml:trace contextRef="#ctx0" brushRef="#br0">4 0 628,'-3'2'0,"2"-2"34,-2 2 59,3 0-52,0-2-19,0 1-20,0 1-4,0 1-6,0-1 9,0 4-1,1-2 0,1-1 0,-1 3-34,-1-2-31,0 2-51,0-3-75,0 0-87</inkml:trace>
</inkml:ink>
</file>

<file path=customXml/item53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06-10T09:14:05.305"/>
    </inkml:context>
    <inkml:brush xml:id="br0">
      <inkml:brushProperty name="width" value="0.06667" units="cm"/>
      <inkml:brushProperty name="height" value="0.06667" units="cm"/>
      <inkml:brushProperty name="fitToCurve" value="1"/>
    </inkml:brush>
  </inkml:definitions>
  <inkml:trace contextRef="#ctx0" brushRef="#br0">296 18 687,'-2'-4'0,"-4"-1"212,-1 2-155,-1 1-1,-1-1 15,-2 2-25,1 1-15,-5 0-13,2 4-6,-1 1 2,-5 1 2,2 4 1,-4 1-5,1 2 6,-3 5 2,3 0-5,-3 3 5,4 2 7,4-3-6,4 1-9,3 3-2,5-4-2,1-2-5,2-2 4,5-1 0,7-4-3,5-3 1,3 0-4,3-4 0,5-2 1,0-1-2,2-1 0,4 0 0,-1 0-36,5-1 3,-3-1-58,1-2-78,-4 0-132,0 0-241</inkml:trace>
</inkml:ink>
</file>

<file path=customXml/item5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03.403"/>
    </inkml:context>
    <inkml:brush xml:id="br0">
      <inkml:brushProperty name="width" value="0.04667" units="cm"/>
      <inkml:brushProperty name="height" value="0.04667" units="cm"/>
      <inkml:brushProperty name="fitToCurve" value="1"/>
    </inkml:brush>
  </inkml:definitions>
  <inkml:trace contextRef="#ctx0" brushRef="#br0">58 8 671,'4'4'0,"-4"2"40,0 2 2,0 0-25,-4 1-14,0 4 1,0 3-6,-4-1 4,0 1-2,2-2 0,-2 2-2,0-4 2,2-2 2,2-3-2,2-4 0,2-3 0,0 0 0,0-5 6,2-4 1,0-2 14,2-4 14,0 3-18,2-4-12,-2 1-2,2 2 4,-2-1 20,4 4 27,-2 1 16,2 0-19,2 2-10,0 1-10,0 1-14,4 3-6,-2-2-6,4 2-3,-1 1-4,5 1 2,0 0 0,2 0-70,-2 0-78,0 2-102,0-1-261</inkml:trace>
</inkml:ink>
</file>

<file path=customXml/item54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06-10T09:16:09.530"/>
    </inkml:context>
    <inkml:brush xml:id="br0">
      <inkml:brushProperty name="width" value="0.06667" units="cm"/>
      <inkml:brushProperty name="height" value="0.06667" units="cm"/>
      <inkml:brushProperty name="fitToCurve" value="1"/>
    </inkml:brush>
  </inkml:definitions>
  <inkml:trace contextRef="#ctx0" brushRef="#br0">131 14 607,'-3'-4'0,"-1"0"80,-2 0 18,3 2-39,-3 1-28,0 1-4,1 0 1,1 0-3,-2 7-4,1 1-3,-5 3 4,1 5-3,-4 2-5,0 4-2,2-1-5,1-1-4,1 0-2,3-2 2,5-3-1,1-1-3,1-3 2,5-5 5,3-1-6,1-5 0,1 0 0,4-7 10,0-5-9,0 0-1,-2-4 0,2 1 0,-2-3-7,-2 5 3,-2-1 5,-3-1-1,-2 5 0,-2 2 9,0 2 3,-2 4 6,0 2 6,0 0 2,-4 0-6,0 5-9,0 2 1,-1 1-2,3-2-6,0 3 1,2 1-1,0 0 0,0 0 1,0 2 1,2-1-3,0-1-2,0 1-1,1-1 0,-1-1 0,0 1-22,4-5-48,-3 1-40,3-2-54,3-3-86,-1 0-95</inkml:trace>
</inkml:ink>
</file>

<file path=customXml/item54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12.352"/>
    </inkml:context>
    <inkml:brush xml:id="br0">
      <inkml:brushProperty name="width" value="0.04667" units="cm"/>
      <inkml:brushProperty name="height" value="0.04667" units="cm"/>
      <inkml:brushProperty name="fitToCurve" value="1"/>
    </inkml:brush>
  </inkml:definitions>
  <inkml:trace contextRef="#ctx0" brushRef="#br0">3639 9 497,'-2'-3'0,"0"2"203,-3-2-137,0 2-47,-4 1-3,1 0 12,-3 0-3,-1 0-9,-2 0-5,-1 0-3,-6 1 0,1-1 8,-3 0 2,-1 1-13,-2 1-5,-2-2 0,-3 1 0,2 1 0,-4-2 0,-1 1 2,1 2-2,-7-3-4,1 0 4,-6 1 2,-5-1-2,0 3-2,-5 1 2,-2 0 0,-2 2 0,-1-2 0,-4 2 11,-1-2-11,-1 2 0,-6-1 0,-4-2 2,2 2-2,-2 0 0,2-2 12,2-2 0,1 2 9,0-3-4,-1 3-6,3-2-2,0 1-5,0-2-1,1 0-3,0 0 0,2-2 0,-1 1 19,0-1-2,-1 1 0,3 1-6,-2-2-7,1 1 0,2 1 0,0-1-1,2 1 1,2 1 0,-2-1-2,2 0 1,1 0-2,1 0 5,4 0-1,-1 0-2,3 0-1,7 0 5,-3 1 3,5-1 6,0-1 1,0 1-1,7 0-9,1 0-3,2 0-2,4 0 0,3 0-3,5 0 0,1 0 2,3 0 0,3 0-2,0 0 1,7 0 1,2 1-2,0-1 0,5 0 1,0 2 0,0-2-8,0 1 0,0 1 9,0-1-2,0 1-20,0-2-6,0 2-8,0-1-15,0 1-22,2-1 11,-2 1-6,0-2-33,0 1-23,0-1-88,-4 0-202</inkml:trace>
</inkml:ink>
</file>

<file path=customXml/item54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06-10T09:14:22.634"/>
    </inkml:context>
    <inkml:brush xml:id="br0">
      <inkml:brushProperty name="width" value="0.06667" units="cm"/>
      <inkml:brushProperty name="height" value="0.06667" units="cm"/>
      <inkml:brushProperty name="fitToCurve" value="1"/>
    </inkml:brush>
  </inkml:definitions>
  <inkml:trace contextRef="#ctx0" brushRef="#br0">8 0 839,'-2'1'0,"1"3"0,-1 4 20,0 1-12,1 2 4,1-1-4,0 2-6,0-3-2,0 1 0,1 1-114,1-3-47,1 2-167</inkml:trace>
</inkml:ink>
</file>

<file path=customXml/item54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06-11T09:16:47.734"/>
    </inkml:context>
    <inkml:brush xml:id="br0">
      <inkml:brushProperty name="width" value="0.06667" units="cm"/>
      <inkml:brushProperty name="height" value="0.06667" units="cm"/>
      <inkml:brushProperty name="fitToCurve" value="1"/>
    </inkml:brush>
  </inkml:definitions>
  <inkml:trace contextRef="#ctx0" brushRef="#br0">37 17 700,'-9'9'0,"3"2"103,-1 0-30,3 2-10,-3 3-5,5-3-17,0 2-17,2-1-17,0-3-5,0-2 0,4-1-2,5-3 0,0-4 4,4 1-1,0-4 1,0-3-1,-4-2 1,3-4-1,-1-2 0,-1 2-2,-1-5-1,0 3 0,-3-1 2,-6 1-2,2 0 2,-2 0-2,0 4 0,-6 3 0,2 0 2,-7 4-8,2 2-8,1 0-18,-4 1-41,6 5-20,1-2-10,2-1-24,3 1-5,3-2-25,4-2-24</inkml:trace>
</inkml:ink>
</file>

<file path=customXml/item54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03.305"/>
    </inkml:context>
    <inkml:brush xml:id="br0">
      <inkml:brushProperty name="width" value="0.04667" units="cm"/>
      <inkml:brushProperty name="height" value="0.04667" units="cm"/>
      <inkml:brushProperty name="fitToCurve" value="1"/>
    </inkml:brush>
  </inkml:definitions>
  <inkml:trace contextRef="#ctx0" brushRef="#br0">67 26 264,'0'-11'0,"0"6"118,0-1-3,0 2-19,0 4-18,0-1-10,-2 1-27,2 0-15,0 0-6,-3 0 0,0 1-4,1 6 5,-4 1-2,3 5-4,2-1 1,-2 12 2,0 2 4,-2 6 0,2 6 1,-5-3-12,3 3-4,2-1-4,-2-1 0,-1-2-4,6-1 2,-3-1 0,1-8-1,2-2-1,0-4 1,2-2 0,4-5-3,-1 3 3,6-6 0,-3 2 0,3-4-1,-1-1-4,1-2 1,0 0-6,-1-1-11,4-2-6,-3 0-10,0-5-32,-3-1-18,5-2-25,-5-2-71,0 4-32,3-4-10</inkml:trace>
</inkml:ink>
</file>

<file path=customXml/item54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03.507"/>
    </inkml:context>
    <inkml:brush xml:id="br0">
      <inkml:brushProperty name="width" value="0.04667" units="cm"/>
      <inkml:brushProperty name="height" value="0.04667" units="cm"/>
      <inkml:brushProperty name="fitToCurve" value="1"/>
    </inkml:brush>
  </inkml:definitions>
  <inkml:trace contextRef="#ctx0" brushRef="#br0">111 3 829,'-4'-5'0,"-2"5"308,0 4-228,-2 4-34,2 5-18,-2 4-9,0 6-2,0 5-4,2 4 1,-2 3 5,2 3-1,0 4-8,-2-1-7,0-1 0,2-2-3,0-5 0,2-3-53,4-10 2,0-6-36,0-6 2,0-7-7,2-1-37,2-5-21,0-8-14,-2-1-39,0-3 28,-2-2 88</inkml:trace>
</inkml:ink>
</file>

<file path=customXml/item5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03.526"/>
    </inkml:context>
    <inkml:brush xml:id="br0">
      <inkml:brushProperty name="width" value="0.04667" units="cm"/>
      <inkml:brushProperty name="height" value="0.04667" units="cm"/>
      <inkml:brushProperty name="fitToCurve" value="1"/>
    </inkml:brush>
  </inkml:definitions>
  <inkml:trace contextRef="#ctx0" brushRef="#br0">6 1066 335,'-2'-5'0,"-2"-3"151,2 1-81,0-2-4,2 0-17,0 1-21,0-5-8,0 0 0,0-1 7,2-2-5,-2 0-2,0 1-2,0-2 2,2 3 2,0 1-9,0-2-5,-2 2-6,2 1-2,0-1 0,2-1 0,0-1 1,-2-1-1,0 0 0,4 1-1,-2 3 1,-2 2 0,4 1 0,-2 0 0,2 3 0,0 1-2,2-1 2,1 0 0,1-1 0,0 1-2,2 1-1,2 2 5,0-2-4,4 1 1,0 0 1,0 1 0,2 1 0,2 1 0,-2 0-2,2 0 2,0-2 0,4 2 0,0 0 0,-1-1 0,3-1 0,0 1 2,4 0-2,2-2 1,0 2-1,2-2 5,4 1-5,-2-1 0,1-1 0,5 3 3,-4-1 2,2-1 0,0 3-2,-2-2-1,2 2 1,1 0-2,1-1-1,0-2 0,-2 1 6,2 0 2,0 0-2,2-1-1,-3 1-3,7-3 2,-2 0-4,4 0 0,2-2 3,0-1-3,-1 2 3,3 2 2,-2 0-2,-2 2 0,0-2 8,-1 1 11,1 1 1,0 1-9,-2-2-7,0 2 0,0-2-5,-1 1-1,3-1 1,-2-2-2,4 2 0,-2-2 1,2-2-1,-1 0 0,-1 1 0,2 0 0,0 3 0,-4-1 0,-2 4 0,-5 0 12,1 1-2,-2 0-5,-2 2-5,0-2 0,0 0 0,2 0 0,-3-1 1,5-1-1,0-2 0,0-1 2,0 1-2,0-1 3,0-1-5,-7 1 2,5 1 0,-4 1 0,0 1 7,2 1 0,-2-2-3,0 0-2,2 1-1,-1-3-1,1-1 0,0 0 3,2 3-3,0-3 0,-2 2 0,2 0 0,-3-3 0,-1 1 0,2 1 0,0 1 0,-2 2 0,2-3-2,-2 1 4,1 0-2,1 1 0,-2-1 0,2 2 0,-4-3 0,4 3 0,-2 2 0,-2-4 0,3 3 0,1-1 0,-2-2 0,2 1 0,-2-1 1,2 2-1,-2-2 0,0 1 0,-1-1-1,1 2 1,2 1 0,0-2 0,0 1 1,-2 2-1,2-4-1,1 2 2,-1-1-1,8-1 0,-4 2 0,-2-1 0,0-1 0,0 0 0,-3 1 0,5-1 1,-2 1-1,0-2 0,2 0-1,0 0 2,0 2 1,-1 2-2,-3-1-2,2-1 2,-2 1 0,2-2 0,0 2 0,0 0 0,1 1 0,3-1 0,0 1 0,0-1 0,-2-2 0,2 2 0,0 1 0,-1-1 0,1 0 0,-2 0 0,-4 0 0,2 0 0,-2 0 0,2 0 2,-3-3-2,3 0 0,0 3 0,0-3-2,0 3 4,2-1-2,-2-1 0,1 3-2,1-2 2,-2-1 2,2 0-2,2 2 0,-6-2-2,4 2 4,-3 1-2,1-1 0,4-2 0,-4-1 1,2 2-1,-2-1-3,0 1 3,-3-2 2,3-1-2,0 3 0,2-1 0,-2 1 0,0 0 0,0 2 0,-3 0 0,5 1 0,-4-2-2,4 0 2,4 2 2,-4 0-2,2 0 0,-1-3 0,-1 1 0,0-3 1,2 2-2,0 0 1,-2-2 0,-3 2 0,3-1 0,0 1 0,-2 0 0,2 2 0,-2-1 0,0 1 1,-1 1-1,-1 0-1,2 0 1,-2 0 0,0 0 0,-2-1 0,0 1 0,-2 0 0,1 0 0,-3 0 0,2 0 3,-2 0-5,0 1 2,2-1 0,-4 1 0,2 1 0,-2-2 2,1 1-2,-1 2 0,0-2 0,0 0 0,-2 1 0,2 1 0,0-1 12,2 2-11,-2 0 2,1 0 1,-1 1-7,0-1 4,-2-1-1,-4 2 0,-2 1 3,-4 1 0,-2 0-1,-4 0 1,0 2 1,-4 0-4,2 2 0,-2-2 3,0 3-5,0-1 4,-2 2-2,0 0 0,-1 0 0,1 2 0,0-1 10,-4 0 2,4 0-1,-2 1 1,2-3 2,0 4-13,0-1 11,0-3-1,2 4-7,2-2 1,-2 4 7,0 2-3,0 2-4,0-1 4,0 1-5,0 1-1,0-1 1,-2 3 3,2-3-4,-2 1-1,-2 2 1,0-1 1,2 0 2,0 1 1,-4-2 2,0 1-3,0 0 3,0 2-1,-2-2 2,0 2-5,-2 2 0,0-2 1,0 2-2,0-4 0,0 3 0,0-1-1,-2-2-3,2-2 0,-2 2 2,2-1-1,-2 1 0,0-4-2,-4-2 2,4 5 2,-2-5-1,-2 2 1,4 2 1,-4-3-1,2 1-3,-4 0 0,2-1 2,0 0-2,0-3 0,-4 1 1,2-3-1,-4 1 0,0-1 0,0-1 0,0 2 1,-2-1 0,0 2-1,0-5 0,-2 1 2,0-1-2,-4-2 0,1 0 2,-1 0-3,-2-2 2,0 0 2,-2-1-3,-2 2-1,0-1 2,-4 1-2,2-1 2,-2-1-1,-4-1 0,3 1 0,1-2 0,-6 0 0,2-1 2,-2 0-4,-2-1 2,0-1 0,0-1 2,-4 3-2,1-2-1,-3 0 1,0 0 0,2 0 0,-2-1 1,0 0-2,-1 1 0,1-1 2,0-1-1,0-1 0,-4 1-1,2 1 1,0-3 0,3 2 0,-3 0 0,4-1 0,-2 2 2,2-3-3,0 1 1,4 0 0,-1 0 0,1 2-8,0-1 0,0 0-4,2 1 8,0 0 2,0 0 0,-2-1 1,3 1 2,-1 1-2,0-1 1,-4 0 0,2 2 0,-2 1 0,2 0 0,0 1 0,1-2-1,1 2 1,0-2 0,0 2-2,0 0 2,0-1-3,0 1 4,2-3-1,1 2 0,-3-1-1,0 2 1,-4-2 0,0 3 0,2-3 0,-2 2 0,2-1 0,-1 2 0,-1-3-1,-2 3 2,-4-3-1,0 2 0,0-1-1,0 2 1,1-2 0,-1 2 0,-2-1 0,2 0 1,0 1-1,0 0 1,3-1-1,-5-1 0,4-1 0,-2 2 0,0-4 0,2 2-1,-4-1 0,3-1 2,-3 3 0,0-1-2,0 0 1,0 2 1,2-2-2,1 2 0,-1-1 2,0-2-1,2 0 0,0 2 0,0-2 0,0-1 0,3 4 1,-3-4-1,0 0 0,0 2 0,0-2 0,0 2-1,0-2 1,3 1 0,-1 1 0,-2-1 1,0 1-2,-2-1 2,2 2-2,1-2 1,1 1 0,0-1 0,2 0 0,-2-1 0,0 0 0,0 0 0,4 2 0,-3-2 1,-1 0-1,0 0 0,-2 0 0,0 1 0,0 0-1,0 1 1,1-1 0,-1 1 0,0 0 0,0-2 0,-2 1 0,0 0 0,1-1 0,-1 3 0,2-2 0,-2 0 0,0 1 1,0 0-2,-2 0 1,5 0 0,-3 1 1,2-1-1,-2 0 0,2-1 0,0-1 0,3 2 0,-3-2 0,0 1 0,0 1 0,0 1 0,-2-1 0,0 1 0,1 1 0,1-1 0,-2 1 0,2 1 0,-4-1 0,0 0 0,4-2 2,-3 2-2,-3-2-2,0 0 4,0 2-4,2-2 1,2 2 2,-3 0-1,1-1 0,0 3 0,-2 0 0,0-2 0,4 2 0,-1-2 0,-1 2 0,4 1 0,-4-3 0,4 1 0,0-2 0,1 2 0,-1 0 0,0-2 2,0 3-2,0-2 0,2 2-2,0-2 2,1 1 0,1-1 0,0-2 0,2 1 0,2 0 2,0 0-2,2 1 0,-2-1 0,1 0 0,1-2 0,2 0 0,-2 3 0,2-1-2,-2 1 2,2 1 0,2-1 2,-2 1-1,2-2-1,1 2 0,-3-2-1,2 1 1,0-1 0,0-1 0,2 0 0,-2 1 0,2-1 0,-2-2-2,2 3 4,1-3-2,1 1 0,-2 2 0,4-2 2,0 0-3,0-1 1,0 0 0,-2 0 1,2 0-1,2 0 0,-2-1 0,2-3 0,1 3 0,1-2 0,0 3 0,0-5 1,0 1-1,-2 2 0,2-1 1,2 0-2,0 0 2,0-2 0,0 1-1,0-1 0,2-2 2,-2-2 0,4-2 4,0 1-2,1 0 1,1-1 3,0-3-4,0 0-1,-2-1 2,2 1-3,0 0 0,-2 2 2,4 1-2,-2 1-3,2-3 2,2 1 0,-2-2 2,2-1 7,0-1-2,2-1 2,-2 0 1,-2-1-3,2 0-5,0-1 2,0 0-3,2 1 3,0-1 1,0-1-2,0-1 1,0 0 3,0-3 1,-4 2-4,2 0-3,-2-3-1,0 0-2,2 1 1,0-3 0,1-4 0,3 2-53,2-2-34,2 0-116,2 1-67,2-5-166</inkml:trace>
</inkml:ink>
</file>

<file path=customXml/item5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06-11T09:50:39.217"/>
    </inkml:context>
    <inkml:brush xml:id="br0">
      <inkml:brushProperty name="width" value="0.04667" units="cm"/>
      <inkml:brushProperty name="height" value="0.04667" units="cm"/>
      <inkml:brushProperty name="fitToCurve" value="1"/>
    </inkml:brush>
  </inkml:definitions>
  <inkml:trace contextRef="#ctx0" brushRef="#br0">3 116 242,'0'-12'0,"0"4"258,-3 1-178,3 0-3,0-1-10,3-5-33,2 4-9,4-2 13,1 3 1,1-2-5,3 2-7,-1 2-10,4-1 1,-4 7 3,-3 0 2,1 0-1,2 7-1,1-1 2,2 4 1,-2 3-3,-4-1-8,-1 4-1,-1 0 2,-6 2 0,1-2 4,-3 1 7,-3-3 2,-7 2-6,-1 2-2,-3-4-9,-2 2-7,0-5-3,-3 1 0,1-8 0,2 1 0,2-2-27,-2 0-5,8-1-26,0 1 4,2 0-6,6 1-32,0-4-12,0 3-10,0-2-18,6-1-1,4 0-31,4 0-75</inkml:trace>
</inkml:ink>
</file>

<file path=customXml/item5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03.470"/>
    </inkml:context>
    <inkml:brush xml:id="br0">
      <inkml:brushProperty name="width" value="0.04667" units="cm"/>
      <inkml:brushProperty name="height" value="0.04667" units="cm"/>
      <inkml:brushProperty name="fitToCurve" value="1"/>
    </inkml:brush>
  </inkml:definitions>
  <inkml:trace contextRef="#ctx0" brushRef="#br0">43 42 45,'0'0'66,"-4"0"-41,4 0-19,-2 2-5,-2 2 14,4-1 2,-2 0-8,0-1-7,0 2-1,0-2-1,-2 0 0,2-2 13,2 1 7,0-1 0,0 2-11,-2 0-10,0 0 2,0 1-1,0 0 0,0-2 0,2 2 13,-2-1 0,0-2-10,0 1-1,2-1-4,0 0 2,-2 0 0,2 0 0,0 0-29,0-1 11,-2-2 9,2-1 9,0-1 0,0-1 13,0 3-4,-2-1 4,2 0 8,0-1 1,0-2 6,0 1 29,-2-2 10,0 0-3,2 0 23,-2 3-12,2 0-5,0 3 8,0 2-15,0-1-5,0 1-5,0 0-20,0 0-7,0 3-8,0 5 18,2 6 12,0 4-7,0 3-10,0 4-6,-2 3-11,2 5-4,-2-2-7,0 0-4,0-4 1,0-2 0,0-2 0,0-8-17,0 1-14,0-8-25,2-2-18,-2-5-43,2-1-82,0-1-9,0-5-54</inkml:trace>
</inkml:ink>
</file>

<file path=customXml/item5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12.382"/>
    </inkml:context>
    <inkml:brush xml:id="br0">
      <inkml:brushProperty name="width" value="0.04667" units="cm"/>
      <inkml:brushProperty name="height" value="0.04667" units="cm"/>
      <inkml:brushProperty name="fitToCurve" value="1"/>
    </inkml:brush>
  </inkml:definitions>
  <inkml:trace contextRef="#ctx0" brushRef="#br0">33 54 570,'0'0'0,"0"0"129,-2 3-46,2 5-32,0 3 3,0-2 7,0 4-36,0 4-21,-5 2-2,0 0-2,1 1 0,1-7 0,-2 0 0,3-1 0,0-4-2,2-4 2,-3-4 2,1 1-4,2-1-1,0-4 0,0-2-6,2-5 5,1 1 2,-3 0-3,2 0 5,0-2 0,0-2 2,4 1-2,-2 1 0,3-1 0,0-2 2,-2 3-2,5-3 0,-4 3 15,4 3-14,0 2 1,-1-2 1,1 3 0,-3 2-6,2 0 3,-2-1 0,3 2 0,-3 2-26,0 0-32,2 1-39,-3 0-17,3-1-63,-2-4-110</inkml:trace>
</inkml:ink>
</file>

<file path=customXml/item5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06-10T09:14:16.667"/>
    </inkml:context>
    <inkml:brush xml:id="br0">
      <inkml:brushProperty name="width" value="0.06667" units="cm"/>
      <inkml:brushProperty name="height" value="0.06667" units="cm"/>
      <inkml:brushProperty name="fitToCurve" value="1"/>
    </inkml:brush>
  </inkml:definitions>
  <inkml:trace contextRef="#ctx0" brushRef="#br0">-1 13 123,'4'-2'97,"-2"-1"-33,-2 1 16,0-1 1,0 1 3,0 1 9,0 0-18,0 1-14,0 0-8,0-1-5,0 1-4,0 0 9,0 0-9,0 0-9,0 2-15,0 4 2,-2 3 7,0 4-2,2 4-3,0 4-7,0 2-1,-2 2-7,2 1-5,0 0 6,0 2-3,2 0-4,2 1-4,-3 0 2,3 0 0,-2-2-2,3 0 1,-3 0 1,-1 0-1,1 3 0,-2-1 12,0-1-1,0 2-5,0-1-1,0 0 0,-2 2-2,-1-2 1,-4 0 0,5-3 1,0-2-3,1-2 9,1 1 5,0-3-6,0 2-4,3-2-1,-1 0 2,-2 3-2,2-2 2,0 2-4,-2 0 1,0 1-1,-2-3-2,0 2 2,0 1-1,0 0-2,2 2 0,0-2 4,0-1-4,0 1 0,0-1 0,0-1 0,0-1 0,2 2-2,0-4 2,0 2 3,3-1-3,-3-2 3,1 2-1,-1-2 1,2 0 0,-4-2 1,0 2 0,0-3-4,0 5 0,0 1 12,0 0 0,0 4 1,0-3-5,-2-1-4,2 3-7,0-3 5,0 0-1,0-2-1,0-4 0,0 1 6,-2-1-2,4-2-2,0 0 0,-2-1 3,0 0 3,0 1-2,0-2 0,0 2 1,2-1-4,-2-1-4,0 1 2,0 0 2,0-1-4,0 5 1,0-2-1,0 2 2,2-2 2,-2-1 4,0 1-1,0-1-3,1-1-2,-1-1 1,2-1 1,0-1-4,-2 0 0,0 0 2,0-2 3,0 0-3,0 4 9,0-1 4,0-2-8,0 2-2,0-2-3,0-1-2,0-5 0,0-1 2,0 0-2,0-1-29,0-4-18,4-8-35,-2-8-73,5-5-86,-1-5-243</inkml:trace>
</inkml:ink>
</file>

<file path=customXml/item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12.411"/>
    </inkml:context>
    <inkml:brush xml:id="br0">
      <inkml:brushProperty name="width" value="0.04667" units="cm"/>
      <inkml:brushProperty name="height" value="0.04667" units="cm"/>
      <inkml:brushProperty name="fitToCurve" value="1"/>
    </inkml:brush>
  </inkml:definitions>
  <inkml:trace contextRef="#ctx0" brushRef="#br0">186 7 728,'-12'-5'0,"0"4"164,-2 1-41,-3 3-32,0 9-44,-2 4-10,3 0-1,-6 3-22,9 2-8,-2 0 0,1 1-4,6-2-2,4 4 0,4-4 1,0-3-1,2-1-16,10-6-35,0-1-28,3-2-59,5-4-33,2-2-54,0-1-152</inkml:trace>
</inkml:ink>
</file>

<file path=customXml/item6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06-11T09:17:39.138"/>
    </inkml:context>
    <inkml:brush xml:id="br0">
      <inkml:brushProperty name="width" value="0.06667" units="cm"/>
      <inkml:brushProperty name="height" value="0.06667" units="cm"/>
      <inkml:brushProperty name="fitToCurve" value="1"/>
    </inkml:brush>
  </inkml:definitions>
  <inkml:trace contextRef="#ctx0" brushRef="#br0">-1 4 385,'0'0'0,"0"-2"204,0 0-96,4 2-28,1 0 3,-1 0-5,3 2-13,-1 2 0,3 4-18,2-1-6,0 4-3,-1 3-2,3 0-7,1 4 1,1-1-10,0 3-8,-2 0-4,2 0-2,-5 2-3,3-1-1,0-4-2,0 2 0,0-3 1,-2-1-1,0 0 0,-3-5 0,1 0 1,-3-1-1,3-3-1,-2 0 1,1-5-48,-1-1-15,-1 0 1,3-3-20,-5-2-48,5 2-20,-3-3-37,1 1-135</inkml:trace>
</inkml:ink>
</file>

<file path=customXml/item6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03.316"/>
    </inkml:context>
    <inkml:brush xml:id="br0">
      <inkml:brushProperty name="width" value="0.04667" units="cm"/>
      <inkml:brushProperty name="height" value="0.04667" units="cm"/>
      <inkml:brushProperty name="fitToCurve" value="1"/>
    </inkml:brush>
  </inkml:definitions>
  <inkml:trace contextRef="#ctx0" brushRef="#br0">157 0 919,'0'0'0,"-2"3"149,-2 9-122,-2 3 48,-2 7-20,0 3-22,-2 6-14,-4 5-7,2 5 0,-2 5-2,2 1-1,-1-2-7,1-1 0,0-4-2,2-5 0,0-5-2,4-7 2,2-4-18,4-9-8,0-4-18,4-5-45,4-1-23,4-9-30,2-3-71,2-3-47,-3-2-29</inkml:trace>
</inkml:ink>
</file>

<file path=customXml/item6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03.330"/>
    </inkml:context>
    <inkml:brush xml:id="br0">
      <inkml:brushProperty name="width" value="0.04667" units="cm"/>
      <inkml:brushProperty name="height" value="0.04667" units="cm"/>
      <inkml:brushProperty name="fitToCurve" value="1"/>
    </inkml:brush>
  </inkml:definitions>
  <inkml:trace contextRef="#ctx0" brushRef="#br0">0 13 951,'2'-4'0,"6"1"165,2 2-140,4-2 9,4 2-9,2 0-14,0 1-11,0 0 0,4 0-106,0 2-222,-1-2-293</inkml:trace>
</inkml:ink>
</file>

<file path=customXml/item6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03.537"/>
    </inkml:context>
    <inkml:brush xml:id="br0">
      <inkml:brushProperty name="width" value="0.04667" units="cm"/>
      <inkml:brushProperty name="height" value="0.04667" units="cm"/>
      <inkml:brushProperty name="fitToCurve" value="1"/>
    </inkml:brush>
  </inkml:definitions>
  <inkml:trace contextRef="#ctx0" brushRef="#br0">182 104 43,'2'-6'0,"2"3"172,-4-2-47,0 1-51,0-1 4,0-1-2,0-1-25,0 0-8,0 0 6,-2-1-17,-2 1-4,2-2 1,0 1 0,-4 1-1,0 1 2,-2 2-3,2 1-5,0 1-7,-2 1-10,0 1-2,0 0-3,0 0 0,-2 2 0,0 2 0,-2 1-1,2 4 1,2 4 0,0 2 1,-2 5 7,0 1 1,0 2-5,0 1 1,2 1-4,4-5 1,2 1-1,2-6-2,0-2 2,4-5-2,2-3-2,2-5 4,6-3 4,0-4-2,2-3-2,0-4 1,2-1-1,0-3-1,2-2 0,-2 2 2,-4 2-2,0-1 0,-4 2 0,-2 3 0,-2 4 3,-2 2 0,-2 3 11,0 0 15,-2 1 9,0 1 4,0 1-10,-2 1-22,0 7-11,-2 2 1,2-1 0,0 4 3,0 0-3,2-3 0,0 3 2,0 0-2,0 0 0,-2 0 0,2-1 1,0-1-1,2-2-5,2-3-1,2 0-14,0-4-4,4-2-14,-1 0-42,3-2-12,0-2-23,0-1-55,2 2-43,-4 1-73</inkml:trace>
</inkml:ink>
</file>

<file path=customXml/item6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06-10T09:16:35.755"/>
    </inkml:context>
    <inkml:brush xml:id="br0">
      <inkml:brushProperty name="width" value="0.06667" units="cm"/>
      <inkml:brushProperty name="height" value="0.06667" units="cm"/>
      <inkml:brushProperty name="fitToCurve" value="1"/>
    </inkml:brush>
  </inkml:definitions>
  <inkml:trace contextRef="#ctx0" brushRef="#br0">13 3 554,'-6'-2'0,"0"1"145,4 1-86,2 0 4,0 0 18,0 0-52,4 0-22,6 1 43,3 0-9,4-1-18,0 0-10,3 1-5,1-1-6,0 2-4,-1 0-3,1 0-44,0-1-110,-1 0-52,-3-1-123</inkml:trace>
</inkml:ink>
</file>

<file path=customXml/item6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06-11T09:50:48.229"/>
    </inkml:context>
    <inkml:brush xml:id="br0">
      <inkml:brushProperty name="width" value="0.04667" units="cm"/>
      <inkml:brushProperty name="height" value="0.04667" units="cm"/>
      <inkml:brushProperty name="fitToCurve" value="1"/>
    </inkml:brush>
  </inkml:definitions>
  <inkml:trace contextRef="#ctx0" brushRef="#br0">65 140 456,'2'7'0,"4"1"175,-3-4-99,2 1-6,0-5-34,4 0 2,-1 0 6,2-5-14,1-1-14,0-5-6,3-3-2,-3 2 0,2-2-2,-5-2-5,0 2 1,-2-1-2,-4 1 0,-2 3 0,0 3 1,0 2-1,-5-1 3,2 2-1,-8 2-2,3 0 0,-2 3 0,-4 2 1,3-2-1,-2 3 0,-1 2 0,3 3 12,-5 1 9,2 4 4,1 0 7,-1 4 8,4 1-9,-1 1-5,5 2-2,1-2-5,-3 0-4,8 0-9,0 0-5,0-1-1,0-6 0,8 3-31,0-4-29,3-2-45,0-1-12,0 0-34,-1-3-6,4 0-59,-3-3-110</inkml:trace>
</inkml:ink>
</file>

<file path=customXml/item6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12.326"/>
    </inkml:context>
    <inkml:brush xml:id="br0">
      <inkml:brushProperty name="width" value="0.04667" units="cm"/>
      <inkml:brushProperty name="height" value="0.04667" units="cm"/>
      <inkml:brushProperty name="fitToCurve" value="1"/>
    </inkml:brush>
  </inkml:definitions>
  <inkml:trace contextRef="#ctx0" brushRef="#br0">91 0 758,'0'11'0,"-3"4"120,-4 4-54,3 5-22,-6 2-4,0 5 9,3 3 5,-3 3-23,3 3-18,-3-1-9,1 0-3,2-8-2,2 2 1,3-8 0,2-5 1,0-5-3,0-3 3,2-8-2,5 0-46,-4-4-7,1-6-29,1-4-54,-3-5 1,4 2-24,-4 0-72,-2-3-17</inkml:trace>
</inkml:ink>
</file>

<file path=customXml/item6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06-10T09:14:54.581"/>
    </inkml:context>
    <inkml:brush xml:id="br0">
      <inkml:brushProperty name="width" value="0.06667" units="cm"/>
      <inkml:brushProperty name="height" value="0.06667" units="cm"/>
      <inkml:brushProperty name="fitToCurve" value="1"/>
    </inkml:brush>
  </inkml:definitions>
  <inkml:trace contextRef="#ctx0" brushRef="#br0">173 0 795,'-8'4'0,"3"5"107,-3 2-47,-1 4-16,1 2-11,-1 5 3,-4 1-14,1 3-3,-2 4 0,-2 4-11,0 1-4,0 2-2,2-3 1,3-2-1,2-5-4,3-5-2,6-6-24,0-5-64,0-4-85,4-7-181</inkml:trace>
</inkml:ink>
</file>

<file path=customXml/item6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12.393"/>
    </inkml:context>
    <inkml:brush xml:id="br0">
      <inkml:brushProperty name="width" value="0.04667" units="cm"/>
      <inkml:brushProperty name="height" value="0.04667" units="cm"/>
      <inkml:brushProperty name="fitToCurve" value="1"/>
    </inkml:brush>
  </inkml:definitions>
  <inkml:trace contextRef="#ctx0" brushRef="#br0">48 193 70,'-7'2'0,"2"0"178,2 1-68,-1-2 4,-1 3-14,0-1-23,3-1-15,-3-1 2,3-1-26,0 0-2,-4 0 20,4 0-19,2-4-12,0-2-10,0 0-11,2-4-4,8-3 0,0-1-1,1-4 1,6-1 0,-3-1-2,6-3 2,-1 5 0,2-1-30,-2 3 7,-5 4 10,-2 3 9,-2 4 1,-5 5 1,-1 0 4,-2 4-4,-2 7-1,0 4 5,-4 1-1,-3 4-1,0 2 0,2 2 0,0 0 2,2 0-2,-3 0-2,-4-2 2,3 1 0,0-5 0,2-1 0,3-5 0,-1-2 0,3-8-6,0-1 6,0-1 0,3-3-3,1-5 4,8-2-1,-2-3 0,1-5-19,7-2-7,-2-1-16,1-2 7,2 2 7,0 0 12,-3 6 15,-4 1-1,-2 3 4,-1 2-1,-3 3 1,0 4 18,-1-1 6,-2 3-2,-3 3 3,0 4 7,0 4-2,0 3-17,-5 2-8,-4 3-3,-1 0-4,0 1 0,3-2 0,0-2 0,0-3 2,2-3-2,2-2-2,3-8 2,0 2 0,6-2-1,-2-4 1,6-4 3,-1-6-3,1-2 0,6 1 0,-1-4-8,4 1-3,-3-1 8,1 1 1,-1 2 1,-1 1 2,-3 4 1,-2 0-4,-6 4 2,4 4 0,-6 3 7,-2 0 4,0 3 12,0 4 16,0 4-6,-2-3-20,-3 7-7,0 0-2,0-2-4,-2 3 0,5 2 3,-5-3-3,2 5 0,0-6 0,-3 2 1,4 0-2,-1-5-25,3-1-40,2-3-9,0-1-52,0-6-87,2 0-31</inkml:trace>
</inkml:ink>
</file>

<file path=customXml/item6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03.481"/>
    </inkml:context>
    <inkml:brush xml:id="br0">
      <inkml:brushProperty name="width" value="0.04667" units="cm"/>
      <inkml:brushProperty name="height" value="0.04667" units="cm"/>
      <inkml:brushProperty name="fitToCurve" value="1"/>
    </inkml:brush>
  </inkml:definitions>
  <inkml:trace contextRef="#ctx0" brushRef="#br0">10 224 404,'-6'5'0,"2"0"157,4 2-75,0 0-13,2 3-13,6 0-6,2 1-5,0 1-6,4-2 1,1 2 0,1-1-18,2-4-11,4 0-8,-2-6-2,4-1 2,0-7-3,-2-5 0,2-3-43,-4-3-31,0-1 0,0-3 8,-2 0-18,-2 0 4,-2-2-10,-4 0-28,-3 1 56,-1-3 46,2 2 14,-4 0 2,2 2 0,-4 6 51,-2 6 48,0 3 6,0 3 1,0 4-12,-2 0-15,-2 6-23,0 4-17,2 3-4,2 2-8,-2 5-2,0 4 1,-2 6-8,0 0-8,2 7-2,-4-4 1,3 2-5,-3-5-3,4-4 0,0-6 1,2-3-1,0-7 1,0-4-1,6-4-2,-2-4 2,5-7 3,1-4-1,2-8-3,4 2 0,2-5 0,-2 0-36,0 3 11,-2 1 16,-2 6 8,-4 4 1,-4 6 0,-2 4 0,-2 5 11,0 7 28,0 2 3,-4 6-6,2 0 7,-4 3 3,2 0-22,0-2-17,2 2-3,0-3-4,2-2 0,0-6 0,2-2 1,4-6-2,4-3-65,0-1-7,0-4-26,4 1-77,-2-4-13,4 0-61,-2 0-132</inkml:trace>
</inkml:ink>
</file>

<file path=customXml/item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03.499"/>
    </inkml:context>
    <inkml:brush xml:id="br0">
      <inkml:brushProperty name="width" value="0.04667" units="cm"/>
      <inkml:brushProperty name="height" value="0.04667" units="cm"/>
      <inkml:brushProperty name="fitToCurve" value="1"/>
    </inkml:brush>
  </inkml:definitions>
  <inkml:trace contextRef="#ctx0" brushRef="#br0">12 0 584,'-2'15'0,"2"5"101,-2 0-23,2 5 8,0 4-18,0 5-6,-4 3-16,4-1-39,-4 0-9,2-4 2,2-8 0,2-6-4,-2-4-39,0-4 5,2-5-26,-2-5-67,2-3-30,-2-6-68,0-5-94</inkml:trace>
</inkml:ink>
</file>

<file path=customXml/item7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06-10T09:17:51.648"/>
    </inkml:context>
    <inkml:brush xml:id="br0">
      <inkml:brushProperty name="width" value="0.06667" units="cm"/>
      <inkml:brushProperty name="height" value="0.06667" units="cm"/>
      <inkml:brushProperty name="fitToCurve" value="1"/>
    </inkml:brush>
  </inkml:definitions>
  <inkml:trace contextRef="#ctx0" brushRef="#br0">134 5 763,'-12'-3'0,"0"1"58,-2 2-28,-1 0-3,2 5-11,0 5-3,2 4-7,-1 2-3,2 2 0,-1-2-1,5 0 4,1-1 8,5-3 1,0 0 0,0-4-3,5-3-6,-1-1 2,5-4 11,3 0 13,-1-4 3,1 0-2,1-3-14,-1 0-5,-1-1-7,-2 1 1,1 3-2,2 3 6,-5 1-2,0 1-3,0 4-3,1 2 0,-2 3 0,1 0 3,-3 4 0,0 4-1,-1 4 2,-1 4-1,0 1-1,-2-1-1,-2 2-2,-3-3 1,-1-5-3,0 0 4,-1-3-1,-1-4 1,-1-2 0,2-3 0,2-7 5,-5-1-2,0 0-3,1-2-2,1-1-2,1-2-2,-1-2-3,0 2 4,3-1 0,1 3-3,0 0 4,2-1-2,1 0-19,1 1-10,0-3-29,0-1-31,5-3 6,1 3-8,1-2-41,3 0-10,-1-1-53,1 0-87</inkml:trace>
</inkml:ink>
</file>

<file path=customXml/item7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06-10T09:17:16.931"/>
    </inkml:context>
    <inkml:brush xml:id="br0">
      <inkml:brushProperty name="width" value="0.06667" units="cm"/>
      <inkml:brushProperty name="height" value="0.06667" units="cm"/>
      <inkml:brushProperty name="fitToCurve" value="1"/>
    </inkml:brush>
  </inkml:definitions>
  <inkml:trace contextRef="#ctx0" brushRef="#br0">133 0 941,'-19'-1'0,"2"2"50,1 5-5,0 0 13,1 1-31,4 5-5,0-1 4,3 2 4,1 4-12,1-2-6,0 2 5,5 1-6,1-2-4,0-1-8,7-4-2,4-5 3,3-2 0,1-4-13,2 0 0,0-6-5,1-3-3,-4 0 2,1-2 0,-5-1 6,-1 2 9,-1 4 3,-3-1 2,-1 3 6,-4 1 4,0 2 15,0 1-1,-2 0-12,2 0-9,-2 1 9,1 4-1,-1-1-8,2 3 0,0 1-3,2 0 1,-1 1-4,3 1 2,2-2 0,0 1-29,3-1-32,0-3 3,5-4-41,-3 0-93,8-1-1,-2-3-39,1-3-119</inkml:trace>
</inkml:ink>
</file>

<file path=customXml/item7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06-11T09:17:52.483"/>
    </inkml:context>
    <inkml:brush xml:id="br0">
      <inkml:brushProperty name="width" value="0.06667" units="cm"/>
      <inkml:brushProperty name="height" value="0.06667" units="cm"/>
      <inkml:brushProperty name="fitToCurve" value="1"/>
    </inkml:brush>
  </inkml:definitions>
  <inkml:trace contextRef="#ctx0" brushRef="#br0">0 5 364,'0'0'0,"0"0"227,0 8-147,0 2-23,0 4-10,2 4 9,-2-2-11,0 2-21,0 0-5,2-1 3,2-4-4,0-2-9,3-1 0,4-7-3,-2 0 2,4-3 10,0-8-2,-2-2-8,2-3-3,-2-2-1,2-1-1,0-5-3,-3 2 0,-1 1 0,-3 2 1,-3 4-1,-1 4 3,0 3 13,-2 2 24,0 3 5,-7 4-3,1 5-17,-1 4-7,1 1-5,2-1-3,-1 0-8,5 0-2,0 0 0,0 0 0,3-1 0,1 1-5,-2-3-28,2-1-39,1 0-19,1-3-24,-2 1-93,1 0-76,1-5-103</inkml:trace>
</inkml:ink>
</file>

<file path=customXml/item7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03.341"/>
    </inkml:context>
    <inkml:brush xml:id="br0">
      <inkml:brushProperty name="width" value="0.04667" units="cm"/>
      <inkml:brushProperty name="height" value="0.04667" units="cm"/>
      <inkml:brushProperty name="fitToCurve" value="1"/>
    </inkml:brush>
  </inkml:definitions>
  <inkml:trace contextRef="#ctx0" brushRef="#br0">0 3 382,'0'-1'0,"2"0"219,-2 1-123,0-1-8,0 1-24,2 0-16,0 2 32,4 6-8,0-1-23,0 4-6,2-1-2,0 2-9,2 3-1,0 3-5,2 2-8,-2 1-4,2 2-7,-2 0-6,-2-1 1,2-3-2,0-2 0,0 0 0,0-1 0,0-3-35,-2-1-45,2 1-57,0-6-14,-2 1-47,0-1-199</inkml:trace>
</inkml:ink>
</file>

<file path=customXml/item7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03.548"/>
    </inkml:context>
    <inkml:brush xml:id="br0">
      <inkml:brushProperty name="width" value="0.04667" units="cm"/>
      <inkml:brushProperty name="height" value="0.04667" units="cm"/>
      <inkml:brushProperty name="fitToCurve" value="1"/>
    </inkml:brush>
  </inkml:definitions>
  <inkml:trace contextRef="#ctx0" brushRef="#br0">0 95 699,'6'-18'0,"2"3"45,2 3 3,0-1-17,-2 6 13,0-2 17,2 5-13,-2 2-17,0 2-13,2 3-8,-4 5-3,2 0 2,-3 2 1,-3 1 2,-2 2 6,0 0 6,-3 5-4,-1-3 1,-2 4-2,0-3 1,-2 1-6,0-3-5,4-4 3,0 0 0,4-7 0,0-2-4,2-1-2,4-1 8,2-6-5,2-2-6,4-4-2,1-4 0,3 1-2,2-4-13,0 0-15,0-2-21,0 3 17,-2 1 13,-2 4 0,-2 3 4,-2 2 15,-4 2 1,-4 6 0,-2 1 4,-2 5 0,0 4 8,0 2-1,0-1-5,-4 2 1,2 0-3,-2 1-2,2 1 2,0 0-4,0-2 0,2 2 0,0-2 3,4-2-4,0-1-19,2 0-27,0-6-75,0 2-11,4-4-9,-2-1-97,6-1-95</inkml:trace>
</inkml:ink>
</file>

<file path=customXml/item7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06-11T09:50:53.107"/>
    </inkml:context>
    <inkml:brush xml:id="br0">
      <inkml:brushProperty name="width" value="0.04667" units="cm"/>
      <inkml:brushProperty name="height" value="0.04667" units="cm"/>
      <inkml:brushProperty name="fitToCurve" value="1"/>
    </inkml:brush>
  </inkml:definitions>
  <inkml:trace contextRef="#ctx0" brushRef="#br0">0 21 484,'0'12'0,"2"7"154,-2 2-81,0 0 12,0 1-30,0 1-14,-2-1-9,2-3-18,0 0-2,0-5 0,0-4-7,0-5-4,0-2 2,0-3 0,0 0 0,2-3 3,-2-7 2,3-6-7,0-1-2,-3 1 2,2-2 1,-2-2-2,0 4 0,0-4 0,0 5 4,0 2 7,3 0 0,5 3 12,-2 1-1,-1 3-7,3-1 0,3-1-8,-3 3-1,3 2-5,3 0-1,-1 3 0,-2 0 0,2-2 0,1 2 0,2 0-54,1 4-10,1 0-25,-1 1-33,-4 0 13,1 0-1,-1-2-33,-2-1 11,-3 1 37,0 0 47,-2-1 43,-3 2 9,-3-2 41,0 1 37,0 2 16,0-2 21,-6 2-21,1 1-14,-1 4-14,-2 1-23,5 5-11,-2 1-2,-3 1-19,5 3 20,0-5-12,-2 1-3,5-1 6,0-2-14,3-2-7,2-3 1,6-4 4,-3-4 5,8-1 8,1-1-6,2-9-11,-3-2-2,5-4-3,-2-2 1,-2 1-2,2-4 0,-6 2 0,-2 0 0,-3-1 1,-5 5 2,-3 0-3,0 2 0,-3 7 10,-2-2 12,-6 3-8,0 5-12,0 0-4,3 0-17,-3 0-10,3 4-15,3-1-38,-1 0-10,4-2-1,2 4-14,0 0 7,2 5-25,1-4-52,2 0 10</inkml:trace>
</inkml:ink>
</file>

<file path=customXml/item7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12.337"/>
    </inkml:context>
    <inkml:brush xml:id="br0">
      <inkml:brushProperty name="width" value="0.04667" units="cm"/>
      <inkml:brushProperty name="height" value="0.04667" units="cm"/>
      <inkml:brushProperty name="fitToCurve" value="1"/>
    </inkml:brush>
  </inkml:definitions>
  <inkml:trace contextRef="#ctx0" brushRef="#br0">183 2 622,'-4'-2'0,"-4"2"191,-1 0-117,-5 5-6,2 4-1,-1 5-23,-3 2-12,1 5-2,-2 1-6,3 5-8,-3 0-4,5-3 2,1 2 0,1-5-5,3-1-4,4-6-2,3-3-5,3-4 1,6-3 2,3-4 0,5 0-1,0-10 0,-1-2 1,1-4-1,3-1 0,-1-3-14,0 0-4,0-1-6,-5 0-10,1 3 16,-3 0 6,-5 5 0,-2 4 12,-5 6 0,0 2 0,0 1 1,-10 3-1,0 4 0,1 4 0,-3 2 4,0 3 7,0 6-1,0 0-8,-2 0-2,2 2 0,0-3 3,5-1-3,-1 1 0,6-3 5,2-1-5,0-4-4,2-6 4,8-6-95,2-1 6,0 0-67,0-6-15,0-6-81</inkml:trace>
</inkml:ink>
</file>

<file path=customXml/item7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03.394"/>
    </inkml:context>
    <inkml:brush xml:id="br0">
      <inkml:brushProperty name="width" value="0.04667" units="cm"/>
      <inkml:brushProperty name="height" value="0.04667" units="cm"/>
      <inkml:brushProperty name="fitToCurve" value="1"/>
    </inkml:brush>
  </inkml:definitions>
  <inkml:trace contextRef="#ctx0" brushRef="#br0">0 71 344,'4'-12'0,"4"1"128,-2 1-60,4 1-3,2-1-6,2 4-11,2-1-4,2 3 3,0 3-11,0 1-7,0 1-6,0 8-1,-5 1-1,-3 7-5,0 1-7,-4 7-4,-4-3-4,-2 3 2,-4 0 2,-4-3-5,-4-2 0,-3 0 4,-1-1-5,0-3 2,-2-2-1,4-4 0,0-3 0,0-5 0,2-1-18,2-1 12,0-6 3,6 1 3,-2-2 0,4 3-3,0 2 3,2-1 0,0 3-3,0 0-2,4 0 2,4 3 5,0 3 11,2 4 9,2 1 3,0 2 9,0-2-17,0 1-5,4-1-11,2-3 3,-2-1-2,0-2 1,-1-1-2,-1 0-1,0-2 0,-2 0 0,0-2-53,0 0-38,4 0-22,-4 0-38,0-3-140,0-3-78</inkml:trace>
</inkml:ink>
</file>

<file path=customXml/item7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06-11T09:19:42.438"/>
    </inkml:context>
    <inkml:brush xml:id="br0">
      <inkml:brushProperty name="width" value="0.06667" units="cm"/>
      <inkml:brushProperty name="height" value="0.06667" units="cm"/>
      <inkml:brushProperty name="fitToCurve" value="1"/>
    </inkml:brush>
  </inkml:definitions>
  <inkml:trace contextRef="#ctx0" brushRef="#br0">42 227 506,'0'0'0,"-5"8"254,-1 3-139,-1 4-22,3 0-32,0 3-8,-1 1-3,1 1-22,0-1 5,2-3 10,2-3-16,2 0-8,4-6-5,3-2-3,4-4-8,-2-1 2,2-4-1,2-5-4,-2-4 0,4-2 0,0-3 2,-2 1-2,2-3-15,-3 1-4,-1 1-5,-5 1 8,-4 4 6,-2 1 8,-2 6 1,0 3 2,-2 3 1,-4 0 1,0 3-1,0 4 7,1 4-2,1 1-6,-1 1-2,1 3 2,1 2 5,-1-1-6,2 2 0,2-1 6,-2-2-7,2-1 1,4-3 0,3-3 0,2-3 0,0-3-41,3-3-26,3-5 7,0-7-20,1-1-4,1-2 13,-2-5-19,-1 0-13,-3-5 30,2-2-17,-4-6-5,-2-4 28,2-6 2,-1 0-15,3 1 45,-2 8 70,-3 10 233,1 8-91,-7 8-44,0 6 26,0 2-24,-3 2-58,-3 11-32,2 4-2,-3 4-16,1 5 6,-1 3-9,-1 4-7,1 3 1,-2 2-5,0 0-6,0-1-7,1-2 0,0-5 3,4-3-3,0-8 0,1-4-21,3-8-20,0-5-25,0-2-39,0 0-60,0-9-10,0-5-13,0-5 11,0-2 34,3 0-30</inkml:trace>
</inkml:ink>
</file>

<file path=customXml/item7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12.404"/>
    </inkml:context>
    <inkml:brush xml:id="br0">
      <inkml:brushProperty name="width" value="0.04667" units="cm"/>
      <inkml:brushProperty name="height" value="0.04667" units="cm"/>
      <inkml:brushProperty name="fitToCurve" value="1"/>
    </inkml:brush>
  </inkml:definitions>
  <inkml:trace contextRef="#ctx0" brushRef="#br0">112 0 746,'0'10'0,"-2"4"0,0 4 192,-1 2-117,1 4-11,-2 3-9,-4 2-31,1 6-15,-5-1-6,3-2 2,-3-2-8,3-4 2,1-4 2,1-4-2,0-3-41,0-2-2,3-5-19,-1-2-49,2-5-28,3 0-11,0-1-44,-2 0-18</inkml:trace>
</inkml:ink>
</file>

<file path=customXml/item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06-10T09:17:37.754"/>
    </inkml:context>
    <inkml:brush xml:id="br0">
      <inkml:brushProperty name="width" value="0.06667" units="cm"/>
      <inkml:brushProperty name="height" value="0.06667" units="cm"/>
      <inkml:brushProperty name="fitToCurve" value="1"/>
    </inkml:brush>
  </inkml:definitions>
  <inkml:trace contextRef="#ctx0" brushRef="#br0">263 189 656,'-9'-11'0,"-2"4"110,-3 5-56,-3 0-6,2 2-17,-3 0 17,-1 2 14,0 7-18,-4 3-3,3 7-8,-1 6-11,0 2-5,4 4-3,0 1-4,6-5-7,2 0-3,7-7 0,2-3 6,2-5-8,7-4 2,6-6 0,2-3 3,6-8-3,1-5 8,1-3-7,-3-2 1,1-3-1,-3-2 1,-1 1 0,0-5-4,0-3 1,-4-3 0,2-2-8,-4 1-12,-2-4 8,1 6 13,-7 5 0,-5 7 0,0 8 23,-7 6 9,-4 3-9,-1 4-3,-1 4 6,-2 5-8,0 7 1,2 3 6,0 6-7,1 1-9,5 3-6,1 0 1,2 2-2,2 1-2,2 2 0,0 0 3,6-2-4,4-3-2,3-2-4,4-6-28,5-5-25,3-7-11,1-5-1,6-4 6,0-2-22,-2-6-59,4-2-23,-4-6-45,-2-3-9,-1 0-11</inkml:trace>
</inkml:ink>
</file>

<file path=customXml/item8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03.492"/>
    </inkml:context>
    <inkml:brush xml:id="br0">
      <inkml:brushProperty name="width" value="0.04667" units="cm"/>
      <inkml:brushProperty name="height" value="0.04667" units="cm"/>
      <inkml:brushProperty name="fitToCurve" value="1"/>
    </inkml:brush>
  </inkml:definitions>
  <inkml:trace contextRef="#ctx0" brushRef="#br0">165 11 750,'-2'-7'0,"-2"4"256,-4 3-172,-2 5-37,0 8 5,0 5-22,-2 3-14,-1 6 1,1 3-7,-5 5-8,1 4 2,2 0 5,0 0-1,2-5 0,6-3-4,2-5 1,4-5-4,0-9-2,8-4 1,2-5 0,4-3 1,4-11-1,1-3 5,1-8-4,3 1-2,-3-3 2,2 1-1,-4 1 0,-4 4-3,-2 2 4,-4 7 0,-6 3-2,2 4 2,-4 2 50,0 5-27,-2 5 2,-4 4 14,2 3-23,-2 4-13,2-3-2,0 2-1,0 2 0,4-5-2,0 2-6,2-4-55,6-1-82,2-1-161,2-8-144</inkml:trace>
</inkml:ink>
</file>

<file path=customXml/item8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06-10T09:14:09.979"/>
    </inkml:context>
    <inkml:brush xml:id="br0">
      <inkml:brushProperty name="width" value="0.06667" units="cm"/>
      <inkml:brushProperty name="height" value="0.06667" units="cm"/>
      <inkml:brushProperty name="fitToCurve" value="1"/>
    </inkml:brush>
  </inkml:definitions>
  <inkml:trace contextRef="#ctx0" brushRef="#br0">67 15 351,'-2'-4'0,"2"-1"158,-2 1-83,1 1-2,1 1 13,0 0-11,0 2-22,0 0-10,0 0-15,0 0-11,0 1-8,0 5-12,0 4 6,0 7 74,0 2-42,0 8-15,-4 3-8,-2 3-8,-1 2-3,-3 1-1,1-1 0,2-3 0,1-6-40,1-6 1,1-2-4,0-7-5,2-4-18,2-5-30,0-2-44,0-4-40,0-6-21</inkml:trace>
</inkml:ink>
</file>

<file path=customXml/item8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06-11T09:18:07.993"/>
    </inkml:context>
    <inkml:brush xml:id="br0">
      <inkml:brushProperty name="width" value="0.06667" units="cm"/>
      <inkml:brushProperty name="height" value="0.06667" units="cm"/>
      <inkml:brushProperty name="fitToCurve" value="1"/>
    </inkml:brush>
  </inkml:definitions>
  <inkml:trace contextRef="#ctx0" brushRef="#br0">-1 8 600,'0'-2'0,"0"2"208,4 0-85,1-2-28,3 2-13,3-3-11,2 3-22,3-1-34,-3 1-13,4 0-1,0 0-2,3 0-97,-1 1-14,0 3-55,5 0-133,-5-4-234</inkml:trace>
</inkml:ink>
</file>

<file path=customXml/item8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12.264"/>
    </inkml:context>
    <inkml:brush xml:id="br0">
      <inkml:brushProperty name="width" value="0.04667" units="cm"/>
      <inkml:brushProperty name="height" value="0.04667" units="cm"/>
      <inkml:brushProperty name="fitToCurve" value="1"/>
    </inkml:brush>
  </inkml:definitions>
  <inkml:trace contextRef="#ctx0" brushRef="#br0">-1 2 389,'0'-3'0,"0"3"106,5 0-56,-2 3 26,1 2 15,3 5-3,1 3-9,1 5-22,5 4-5,0 9 5,3-1-19,0 2-17,2 2-16,0 0-2,-2 0-2,2-6-2,-5-1-6,0-8-14,-2 0-5,-3-7-12,3 1-24,-2-2-44,-5-2-30,2-5-110</inkml:trace>
</inkml:ink>
</file>

<file path=customXml/item8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03.352"/>
    </inkml:context>
    <inkml:brush xml:id="br0">
      <inkml:brushProperty name="width" value="0.04667" units="cm"/>
      <inkml:brushProperty name="height" value="0.04667" units="cm"/>
      <inkml:brushProperty name="fitToCurve" value="1"/>
    </inkml:brush>
  </inkml:definitions>
  <inkml:trace contextRef="#ctx0" brushRef="#br0">43 0 671,'0'1'0,"-2"7"0,0 4 68,0 2 17,-2 5-20,0 0-3,2 3-9,-2 4-41,-3-2-9,3 2-4,2 0 2,-2-7-1,2-2 0,2-5 0,-2-5-18,0-1-35,2-4-17,0-1-33,0-1-79,0-3-71</inkml:trace>
</inkml:ink>
</file>

<file path=customXml/item8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03.559"/>
    </inkml:context>
    <inkml:brush xml:id="br0">
      <inkml:brushProperty name="width" value="0.04667" units="cm"/>
      <inkml:brushProperty name="height" value="0.04667" units="cm"/>
      <inkml:brushProperty name="fitToCurve" value="1"/>
    </inkml:brush>
  </inkml:definitions>
  <inkml:trace contextRef="#ctx0" brushRef="#br0">19 45 123,'-2'-2'68,"2"1"-41,-2 0 17,0-2-11,0 0 1,2-1 3,-2 0 1,2-1 1,0 0 1,0 0-1,0 2 2,-2 1-3,2-1 8,-2 0 12,2 2-15,-2-1 1,2 2-3,-2 0 1,2 0 4,0 0-3,0 0-24,0 5-14,0 2 11,0 6 22,0 2-5,0-1-18,0 7-7,0-1 0,0 4-5,2 3 1,2 1-1,-2 0-3,0 4 0,0 1 3,2-2-5,-4 0 4,2-1-2,-2-4 0,0-3 2,2-2-2,2-3 0,-4-2 3,2-5-4,-2 0-5,0-6-6,0-2-10,0-3-35,0 0-19,0 1-20,0-1-34,0 0 0,0 0 38,0 0-102,-2-2-34</inkml:trace>
</inkml:ink>
</file>

<file path=customXml/item8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06-10T09:16:13.209"/>
    </inkml:context>
    <inkml:brush xml:id="br0">
      <inkml:brushProperty name="width" value="0.06667" units="cm"/>
      <inkml:brushProperty name="height" value="0.06667" units="cm"/>
      <inkml:brushProperty name="fitToCurve" value="1"/>
    </inkml:brush>
  </inkml:definitions>
  <inkml:trace contextRef="#ctx0" brushRef="#br0">33 22 70,'0'-4'68,"-1"1"0,1-1-19,-2 1-18,0 0-6,0 0-1,2 2-1,-3-1 12,3 2-1,-2 0-4,2 0-3,-2 2 7,2-1 11,0-1 11,0 0 3,0 0-26,0 0-16,0 2-11,0-2 3,0 0 16,2 0 15,0 0-20,-2 0-4,0 2 11,0 1 7,1 0 2,-1 4 3,0 2-12,0 3-6,0-1-6,0 3-6,0-1-6,-1 0-3,2 3 0,-1 2 6,0 2-4,2 0 1,-2 0-1,2 2-1,-2-1-1,0 1 0,0 1 8,0 0 2,0 0-6,0 1 0,0-1-1,0-2-3,0-1 0,-2-2 0,2 1 3,-2-4-4,1 2 1,-1 0 0,2-1 0,0 1 0,-2 1 1,2-3-1,0 2 0,0-1-6,0 1 9,0 1 0,0-1-3,0-2 0,0 1 3,0-3-3,-2 3 0,2-2 0,-2 0 4,0 0-4,0-2 0,2 2 9,0-1-10,0-2 1,0 2 0,0-1 8,0 0-3,0 2 1,2 0 0,2 0-2,-2-1 3,0 3 11,0-1 4,-2-1-6,0-2-7,0-1-3,0 0-5,0 0-2,0-1 2,0 0 1,-2 2-3,0-1 2,0 0 1,2 0-4,0 0 4,0 0-2,0 0 0,0 2 1,0-2-1,-4 0-3,4 1 3,-2 0 4,2-1-4,0 1-1,0-4 0,0 1-3,0-1 6,0-1 2,0-2-5,-2 1 0,2 1 2,-2 0-1,2 1 0,0 2 0,-1 0 0,1 2 0,-2 1 2,0 1 0,2-3 1,-2 1 0,2-1-3,0-1 0,0 2 6,0-6-6,0 1-4,0-2 4,0-1 0,0 1 1,0 0 5,0 0 0,2 1-3,-2-2-1,0 3 4,0 2 0,0 3 3,0 0 8,2 3-6,0-2-9,-2-1-2,1 2 0,-1-1 5,0 0-7,2 3 4,-2-4 0,-2 0-3,4 0 2,-2-2 3,0 1 0,0 0 1,0-1 2,0 0 2,0 1 2,2-2-6,-2 0-1,0 0 3,2 1 3,2-4-3,-2 5 1,0-4-5,-2 1-6,2-3 4,-2 0 0,0-1-2,1-4-3,1 1 0,0-1-10,-2 0-13,2-3-13,-2-4-40,2 1-64,-2-4-118,0-2-351</inkml:trace>
</inkml:ink>
</file>

<file path=customXml/item8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12.348"/>
    </inkml:context>
    <inkml:brush xml:id="br0">
      <inkml:brushProperty name="width" value="0.04667" units="cm"/>
      <inkml:brushProperty name="height" value="0.04667" units="cm"/>
      <inkml:brushProperty name="fitToCurve" value="1"/>
    </inkml:brush>
  </inkml:definitions>
  <inkml:trace contextRef="#ctx0" brushRef="#br0">-3-3 420,'0'-3'0,"0"3"150,0 0-56,0 0-5,5 0-16,2 7 3,0 0 13,3 3-14,1 3-21,1-1-10,7 6-4,3 1-5,1-2-7,1 2-13,0-2-4,2 0-5,1 0-2,1 1-1,-4 0 1,0-1-2,-1 0-1,-3 0 1,1 1-4,-4-3-8,2 1-21,-5-2-4,0 2-15,1-4-44,-3 0-13,0 1-30,-1-6-79,1-1-82</inkml:trace>
</inkml:ink>
</file>

<file path=customXml/item8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06-11T09:51:52.684"/>
    </inkml:context>
    <inkml:brush xml:id="br0">
      <inkml:brushProperty name="width" value="0.04667" units="cm"/>
      <inkml:brushProperty name="height" value="0.04667" units="cm"/>
      <inkml:brushProperty name="fitToCurve" value="1"/>
    </inkml:brush>
  </inkml:definitions>
  <inkml:trace contextRef="#ctx0" brushRef="#br0">0-2 278,'5'0'0,"1"0"66,2 0-5,-1 0-5,-1 0-8,2 0 6,1 0 5,1 1-5,3-1-2,1 0-2,5 1-18,2 0-1,2 0 6,3 1-8,1 0-9,4-1-8,1-1-6,1 2-4,5-4-2,-2 2 0,1 0 3,1 0-5,0 0 1,-2 0 1,-3 0 1,1-1-1,-3 1 0,1 0 0,-5 3 0,-2 0 0,-2 1 0,-2-1 0,-2-1 0,-2 3-1,-5-1 2,3 1 1,-7-3-4,1 1 2,-3-1 2,-4 0-4,4 0 2,-4 0 2,1-2-2,-3 0 0,0 0 9,0 0 6,0 0 3,0 0-1,0 0-1,0 0-15,0 1 2,0-1 4,-3 0-4,3 2-4,-2-2-1,2 1 4,-2-1-1,0 0-2,0 1-2,2-1 3,0 3 0,0-2-2,0 0 2,2-1 0,0 0 0,0 0 2,0 0-2,-2 0 0,0 0 1,3 0-1,-3 0-1,0 0 4,0 1-5,0-1 4,0 0 15,0 0-13,2 0 2,0 1 0,-2-1-5,2 2 3,-2-2-1,0 0 0,2 0-2,-2 0 2,2 2-5,-2-1 4,0 1 3,0-1-5,2 1 0,0 1 11,0 3-5,0-1 2,-2-1 1,0 1-6,0 1 0,0-1 2,0 1-1,0 3 8,0 0 2,0 3 4,0 0 2,0 1-7,0 1-1,0 1-5,0-2-4,-2 2-3,2 0 0,0-1 7,-2-2-5,2 4 5,0 0-3,0 0-3,0 1 2,0-2-2,0 4-1,0-4 0,0 1 0,0 1 1,0-2-1,0-1 0,0 1 1,-2 0 5,2 0-3,-2-3-3,0 2 0,2-2 17,0 2-9,-2-2-5,2 0-2,-4 1 3,2 0 7,-1-3-10,1 0-2,2 0 2,0-4 0,0 2-1,0-3 0,0 1 0,0-1 0,0 0 1,0-1-1,0 0-2,0 0 2,2 1 0,1-3-17,-3 0 0,4 0-7,-4 0-12,2 0-5,-2 0-17,0-2-36,0 1-9,0-1-17,2 0-73,0 0-69,-2-2 25</inkml:trace>
</inkml:ink>
</file>

<file path=customXml/item8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06-11T09:20:00.430"/>
    </inkml:context>
    <inkml:brush xml:id="br0">
      <inkml:brushProperty name="width" value="0.06667" units="cm"/>
      <inkml:brushProperty name="height" value="0.06667" units="cm"/>
      <inkml:brushProperty name="fitToCurve" value="1"/>
    </inkml:brush>
  </inkml:definitions>
  <inkml:trace contextRef="#ctx0" brushRef="#br0">73 21 490,'0'-9'0,"0"1"148,0 6-33,0-1-1,0 3-13,-2 3-14,-2 8-44,-3 7 4,-1 4-9,0 7-13,2 4-10,-1 4-9,-1 2-5,2 0 0,-2-3-1,1-4 0,3-5-61,4-6-23,0-5-11,6-7-5,3-5-11,1-4-19,0-5-109,3-10-172</inkml:trace>
</inkml:ink>
</file>

<file path=customXml/item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06-10T09:16:53.233"/>
    </inkml:context>
    <inkml:brush xml:id="br0">
      <inkml:brushProperty name="width" value="0.06667" units="cm"/>
      <inkml:brushProperty name="height" value="0.06667" units="cm"/>
      <inkml:brushProperty name="fitToCurve" value="1"/>
    </inkml:brush>
  </inkml:definitions>
  <inkml:trace contextRef="#ctx0" brushRef="#br0">64 109 645,'-7'-4'0,"1"4"125,0 0 2,1 0-45,3 6-39,2 1-4,0 3 8,-4 1-10,4 2 6,-2 2-9,-2 1-4,-1 0-17,1 1-6,0 0-4,0 1-4,1-2 0,1-2 2,-2-1-1,2-5-3,2-1 0,0-2 1,0-2 0,4-3-9,0 0-3,-2-1 4,1-4 0,1-3-7,0-1 8,2-2 1,-3-3-1,5 0-2,-3-5-2,1 0-8,4-4 3,-3-4 7,3-1 9,-1-1 0,-2 4 4,-1 3 19,0 8 7,-2 1-3,-1 5 13,3 2-1,2 0-5,-1 2 0,4 1-10,3 1-5,3-1-7,-2 2-6,3 1 1,1-2-6,2 2 1,0 0 0,-1-1-13,3 1-20,-2 1-63,1 0-162,-3-1-155</inkml:trace>
</inkml:ink>
</file>

<file path=customXml/item9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03.405"/>
    </inkml:context>
    <inkml:brush xml:id="br0">
      <inkml:brushProperty name="width" value="0.04667" units="cm"/>
      <inkml:brushProperty name="height" value="0.04667" units="cm"/>
      <inkml:brushProperty name="fitToCurve" value="1"/>
    </inkml:brush>
  </inkml:definitions>
  <inkml:trace contextRef="#ctx0" brushRef="#br0">130 0 654,'-16'0'0,"-2"3"69,0 5 4,0 3-28,2 0-10,4 2-4,0 1-10,4 2-2,2-2 2,2-3 6,4 1-4,0-3-11,8 0-7,2-2-4,4-4-1,2-2 0,2-1 3,2-2-3,-2-5 0,2-1 0,-4-4-9,-2 2-1,0-1 5,-4-1 0,-2 2 5,-4-1 0,-2 4 2,-2 1-2,0 4 4,-2 1 2,-4 1 5,-2 1-5,2 6-4,0 2-1,2 2-1,0 2 0,2-1 0,0 3 0,2-2 0,2 0-1,2-1 1,2-1 0,2-3-15,2-2-22,4-2-21,2-4-8,0 0-28,2-5-51,-3-3-27,5-5-16</inkml:trace>
</inkml:ink>
</file>

<file path=customXml/item9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03.503"/>
    </inkml:context>
    <inkml:brush xml:id="br0">
      <inkml:brushProperty name="width" value="0.04667" units="cm"/>
      <inkml:brushProperty name="height" value="0.04667" units="cm"/>
      <inkml:brushProperty name="fitToCurve" value="1"/>
    </inkml:brush>
  </inkml:definitions>
  <inkml:trace contextRef="#ctx0" brushRef="#br0">187 0 811,'-20'0'0,"-4"5"51,-2 4 48,2 1-72,0 1-23,6-3 1,4 0 2,8-2-2,2 0-2,4-1-2,4-2-2,4 1 2,4 1 9,4-2-1,-2 4-3,2-1-3,2 1-2,0-1-1,2 1 0,0-2-13,-2 1 9,-1 1-27,-3 0 31,-6-3 0,-4 4 0,-4-3 0,-2 2 0,-8 2 18,-4-2 8,-5 2 1,-3-1-6,-2 1 1,-2-4-7,0 2-10,0-1-4,2-1-1,8-3 0,2-2 0,4 1-54,6-1-44,4 0-69,4-3-63,4-3-208</inkml:trace>
</inkml:ink>
</file>

<file path=customXml/item9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06-11T09:19:05.548"/>
    </inkml:context>
    <inkml:brush xml:id="br0">
      <inkml:brushProperty name="width" value="0.04667" units="cm"/>
      <inkml:brushProperty name="height" value="0.04667" units="cm"/>
      <inkml:brushProperty name="fitToCurve" value="1"/>
    </inkml:brush>
  </inkml:definitions>
  <inkml:trace contextRef="#ctx0" brushRef="#br0">3 75 207,'0'-1'0,"0"-1"178,-2 2-68,2-2-9,0 1 3,0-1-19,-3 2-16,3 0-13,0 0-22,0 2-4,0 1 16,5 3 10,-1 4-13,1-1-12,1 2-12,1 1-3,-3-1 12,3 3-5,-1-1-7,0 3-6,1 1-4,-3-2-2,3 1-3,-5-7-1,2 2 0,1-4 2,-3-3 3,0-1 0,0-2-1,2-1-1,-2 0-3,3-1 0,1-8 5,-1-4-3,1-2 0,0-7 5,1 1-4,-1-4-3,1 0 0,-1 1 1,1 0-1,-1 3-8,1 3-12,-1 6-29,1 3-17,-3 1-62,3 3-136,-3 0-131</inkml:trace>
</inkml:ink>
</file>

<file path=customXml/item9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12.415"/>
    </inkml:context>
    <inkml:brush xml:id="br0">
      <inkml:brushProperty name="width" value="0.04667" units="cm"/>
      <inkml:brushProperty name="height" value="0.04667" units="cm"/>
      <inkml:brushProperty name="fitToCurve" value="1"/>
    </inkml:brush>
  </inkml:definitions>
  <inkml:trace contextRef="#ctx0" brushRef="#br0">33 148 481,'0'0'0,"3"0"183,-1 0-116,2 0 20,2 0-8,3 2 10,3-2-23,2 0-23,3 0 12,2-2-6,3-4-26,-1-3-15,3 1-4,2-4-1,-4-3-3,-1 1 0,-2 2 0,-3-4 4,-1 4-5,-10-2-3,-3 4 3,-2 0-3,-12 3-3,-2 4 1,-7 3 6,-6 0 0,-2 10 0,-2 3 0,-2 5 5,2 2-6,2 1 1,3 1 0,7 1 8,0-2 5,7-1 16,5 0 9,5 0-21,2-2-15,5-2-1,4-3 0,5-4-2,3-3-12,7-6-36,2 0-58,0-3-72,6-7-3,-1 0-41,-3-4-130</inkml:trace>
</inkml:ink>
</file>

<file path=customXml/item9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03.363"/>
    </inkml:context>
    <inkml:brush xml:id="br0">
      <inkml:brushProperty name="width" value="0.04667" units="cm"/>
      <inkml:brushProperty name="height" value="0.04667" units="cm"/>
      <inkml:brushProperty name="fitToCurve" value="1"/>
    </inkml:brush>
  </inkml:definitions>
  <inkml:trace contextRef="#ctx0" brushRef="#br0">2 0 855,'-2'0'0,"2"1"44,0 4-44,0-1 0,2 3 1,2 1-1,-2 1-33,1 3-111,1 0-77,-2 1-75</inkml:trace>
</inkml:ink>
</file>

<file path=customXml/item9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06-10T09:17:36.760"/>
    </inkml:context>
    <inkml:brush xml:id="br0">
      <inkml:brushProperty name="width" value="0.06667" units="cm"/>
      <inkml:brushProperty name="height" value="0.06667" units="cm"/>
      <inkml:brushProperty name="fitToCurve" value="1"/>
    </inkml:brush>
  </inkml:definitions>
  <inkml:trace contextRef="#ctx0" brushRef="#br0">83 0 924,'-8'0'0,"3"3"108,1 5-43,-2 4 6,1 3 7,3 5-23,-2 5-10,0 1-6,1 7-3,-3-2-19,0 4-11,-1 3-2,0-2-4,3 2 0,-2-6-3,2-5-13,4-5-8,-1-3-13,1-8-45,0-2-30,0-7-37,3-2-80,3 0-11,-4-8-25</inkml:trace>
</inkml:ink>
</file>

<file path=customXml/item9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06-11T09:18:13.701"/>
    </inkml:context>
    <inkml:brush xml:id="br0">
      <inkml:brushProperty name="width" value="0.06667" units="cm"/>
      <inkml:brushProperty name="height" value="0.06667" units="cm"/>
      <inkml:brushProperty name="fitToCurve" value="1"/>
    </inkml:brush>
  </inkml:definitions>
  <inkml:trace contextRef="#ctx0" brushRef="#br0">47 4 760,'0'-3'0,"0"3"190,0 0-67,-4 3-90,2 5 0,0 3 10,-2 2-11,-1 2 5,-1 2-11,4 1-18,-5 2 2,5-1-5,-2 0-5,-3-4 0,5-1-1,2-4 1,0-6 0,0 1-3,0-5 3,0 0 0,0-6-29,4-5 21,1-6 3,-1-1 2,0 1 1,-2-1 2,5 0 0,-3 2-9,3 1 9,-1 4 0,1 0 2,-3 3-2,2-1 0,1 2 10,-1 4-11,3-3-1,-3 6 4,5 0-4,-2 0-28,4 6-58,-2-1-49,1-1-61,4-2-30,3 1-109</inkml:trace>
</inkml:ink>
</file>

<file path=customXml/item9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12.275"/>
    </inkml:context>
    <inkml:brush xml:id="br0">
      <inkml:brushProperty name="width" value="0.04667" units="cm"/>
      <inkml:brushProperty name="height" value="0.04667" units="cm"/>
      <inkml:brushProperty name="fitToCurve" value="1"/>
    </inkml:brush>
  </inkml:definitions>
  <inkml:trace contextRef="#ctx0" brushRef="#br0">88 0 398,'-5'3'0,"0"5"110,1 5-34,-4 2-11,2 6-26,-4 1-10,-2-1-2,5 1 6,-3-1-14,3 0-14,2-2 0,-2-1-1,5-7-1,2 0-3,0-4 0,0-7 0,0 0-3,2-3-29,5-5-49,3-2-23,-3-3-62,-2-3-70</inkml:trace>
</inkml:ink>
</file>

<file path=customXml/item9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10-21T10:16:03.570"/>
    </inkml:context>
    <inkml:brush xml:id="br0">
      <inkml:brushProperty name="width" value="0.04667" units="cm"/>
      <inkml:brushProperty name="height" value="0.04667" units="cm"/>
      <inkml:brushProperty name="fitToCurve" value="1"/>
    </inkml:brush>
  </inkml:definitions>
  <inkml:trace contextRef="#ctx0" brushRef="#br0">33 21 253,'-6'-3'0,"4"0"122,-7 3-56,7-4 11,-1 4 12,-2-3-25,2 2-4,3-1 12,-3-1-7,3 3-2,0-2 10,0 2-16,0 0-14,0 0 0,-2 0-12,2 3-11,0 4 8,0 1-3,2 1-10,6-1-9,0 0-3,6 2 0,2-1-4,3-1 2,0 0 1,0 0-2,3 0 0,-2 0 0,2 0 1,2 2-1,-2 1 0,-6-5 0,1 2 0,-4 3 1,-2-4-2,-3 1 2,-5 1-1,0-4-1,-3 3 2,0 2 2,-6-1-2,-2 4-1,0-3 0,-3 4 3,3-1-3,-6-1 3,1 0-2,-3 2 0,-3 0-2,2 2 1,-2 0 0,1 0 0,2-2 0,0-2 0,2-1 1,4 0-1,2-2-1,-1 1 1,7-2 0,-4-3-2,6 0 0,0-4-17,6 1-18,-1-2-21,6 0-31,0 0-29,2-2-57,1-3-195</inkml:trace>
</inkml:ink>
</file>

<file path=customXml/item9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cm"/>
        </inkml:traceFormat>
        <inkml:channelProperties>
          <inkml:channelProperty channel="X" name="resolution" value="1100.44995" units="1/cm"/>
          <inkml:channelProperty channel="Y" name="resolution" value="1936.12598" units="1/cm"/>
          <inkml:channelProperty channel="F" name="resolution" value="5.68611" units="1/cm"/>
        </inkml:channelProperties>
      </inkml:inkSource>
      <inkml:timestamp xml:id="ts0" timeString="2015-06-11T09:52:19.286"/>
    </inkml:context>
    <inkml:brush xml:id="br0">
      <inkml:brushProperty name="width" value="0.04667" units="cm"/>
      <inkml:brushProperty name="height" value="0.04667" units="cm"/>
      <inkml:brushProperty name="fitToCurve" value="1"/>
    </inkml:brush>
  </inkml:definitions>
  <inkml:trace contextRef="#ctx0" brushRef="#br0">4158 0 162,'-7'0'0,"1"2"142,-2-1-68,-3 1-23,3 2-8,-3 2-7,-1 2-20,-3-2 0,2 1 5,-3 1-2,-1-1-5,0 3 9,-4 2 0,0-2-2,0 5-9,-4-4-9,-2 3 1,-3 0-4,-1 1 0,-7 0 0,-2 1 0,-8 0 1,-4 0-1,-3 3 0,-6-2 2,-4-1-4,2 2 4,-4-1 15,-2 0-5,-2 0 7,-3-2 3,1 0-4,2-2-1,-5 3 1,3-2-4,-3-2 0,1 3 1,-5-1 12,1 2 4,-1 1-7,2-2-2,-1 3 4,5-3-10,-1 4-2,1-3-1,-1 2-7,1-1-4,1 3-2,0-2 0,-1 0 3,-1-1-4,3-2 1,1 2 0,4-2 1,0 0-1,2 0 0,0-3 0,0 4 2,4-1-2,-2-1 0,4 0 0,1-1 6,3 0-2,5 1 0,-3-4-1,5 3-2,0-1 2,4-5 0,4 4-4,0-4 1,3 3 0,3-2 1,0 0-1,3 1 0,2-2 2,-1 2-2,3-2 0,-2 2 0,1 1 0,3-1 0,-2-2 0,2 2 0,2-4 2,0 2 1,0-1 3,4-1-5,2 0-2,-2-1 2,7-2 2,-1 2-2,2 0 1,1-3-1,4 0 1,4 0 0,-3-1 5,5 0 6,0 0-9,0 0-7,0 0 0,0 0 3,0 3 0,5-3 0,-3 0 0,0 1 2,0-1-2,-2 0-2,2 0 2,-2 0 0,0 0-22,0 1 7,0-1-1,-2 0 10,2 3-7,-2 0-38,2-1-23,0-1-30,0 0-64,0-1-58,0 0-67</inkml:trace>
</inkml:ink>
</file>

<file path=customXml/itemProps1.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10.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100.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101.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102.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103.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104.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105.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106.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107.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108.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109.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11.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110.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111.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112.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113.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114.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115.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116.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117.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118.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119.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12.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120.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121.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122.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123.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124.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125.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126.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127.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128.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129.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13.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130.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131.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132.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133.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134.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135.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136.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137.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138.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139.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14.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140.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141.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142.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143.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144.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145.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146.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147.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148.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149.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15.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150.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151.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152.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153.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154.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155.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156.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157.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158.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159.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16.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160.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161.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162.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163.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164.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165.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166.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167.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168.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169.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17.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170.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171.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172.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173.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174.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175.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176.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177.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178.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179.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18.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180.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181.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182.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183.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184.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185.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186.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187.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188.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189.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19.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190.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191.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192.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193.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194.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195.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196.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197.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198.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199.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2.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20.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200.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201.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202.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203.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204.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205.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206.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207.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208.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209.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21.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210.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211.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212.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213.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214.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215.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216.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217.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218.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219.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22.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220.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221.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222.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223.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224.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225.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226.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227.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228.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229.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23.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230.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231.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232.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233.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234.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235.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236.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237.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238.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239.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24.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240.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241.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242.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243.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244.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245.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246.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247.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248.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249.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25.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250.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251.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252.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253.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254.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255.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256.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257.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258.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259.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26.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260.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261.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262.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263.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264.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265.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266.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267.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268.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269.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27.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270.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271.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272.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273.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274.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275.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276.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277.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278.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279.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28.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280.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281.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282.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283.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284.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285.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286.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287.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288.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289.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29.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290.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291.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292.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293.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294.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295.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296.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297.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298.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299.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3.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30.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300.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301.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302.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303.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304.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305.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306.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307.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308.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309.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31.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310.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311.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312.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313.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314.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315.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316.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317.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318.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319.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32.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320.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321.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322.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323.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324.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325.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326.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327.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328.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329.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33.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330.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331.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332.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333.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334.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335.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336.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337.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338.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339.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34.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340.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341.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342.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343.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344.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345.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346.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347.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348.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349.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35.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350.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351.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352.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353.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354.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355.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356.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357.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358.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359.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36.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360.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361.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362.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363.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364.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365.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366.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367.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368.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369.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37.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370.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371.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372.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373.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374.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375.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376.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377.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378.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379.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38.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380.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381.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382.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383.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384.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385.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386.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387.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388.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389.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39.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390.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391.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392.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393.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394.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395.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396.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397.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398.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399.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4.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40.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400.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401.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402.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403.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404.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405.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406.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407.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408.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409.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41.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410.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411.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412.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413.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414.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415.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416.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417.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418.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419.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42.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420.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421.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422.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423.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424.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425.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426.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427.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428.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429.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43.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430.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431.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432.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433.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434.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435.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436.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437.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438.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439.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44.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440.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441.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442.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443.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444.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445.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446.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447.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448.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449.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45.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450.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451.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452.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453.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454.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455.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456.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457.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458.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459.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46.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460.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461.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462.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463.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464.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465.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466.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467.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468.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469.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47.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470.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471.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472.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473.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474.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475.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476.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477.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478.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479.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48.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480.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481.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482.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483.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484.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485.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486.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487.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488.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489.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49.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490.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491.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492.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493.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494.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495.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496.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497.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498.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499.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5.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50.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500.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501.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502.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503.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504.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505.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506.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507.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508.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509.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51.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510.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511.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512.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513.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514.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515.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516.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517.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518.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519.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52.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520.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521.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522.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523.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524.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525.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526.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527.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528.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529.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53.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530.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531.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532.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533.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534.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535.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536.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537.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538.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539.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54.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540.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541.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542.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543.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544.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545.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55.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56.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57.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58.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59.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6.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60.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61.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62.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63.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64.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65.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66.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67.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68.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69.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7.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70.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71.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72.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73.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74.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75.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76.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77.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78.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79.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8.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80.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81.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82.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83.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84.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85.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86.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87.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88.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89.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9.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90.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91.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92.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93.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94.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95.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96.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97.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98.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customXml/itemProps99.xml><?xml version="1.0" encoding="utf-8"?>
<ds:datastoreItem xmlns:ds="http://schemas.openxmlformats.org/officeDocument/2006/customXml" ds:itemID="{ACC60FA9-FCF5-4D88-B715-C23EB300F1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opinnaytetyomalli</Template>
  <TotalTime>1375</TotalTime>
  <Application>LibreOffice/6.0.3.2$Windows_X86_64 LibreOffice_project/8f48d515416608e3a835360314dac7e47fd0b821</Application>
  <Pages>6</Pages>
  <Words>598</Words>
  <Characters>2978</Characters>
  <CharactersWithSpaces>3513</CharactersWithSpaces>
  <Paragraphs>58</Paragraphs>
  <Company>ratoli</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2016-02-08T17:48:00Z</dcterms:created>
  <dc:creator>Heikki Ylipaavalniemi</dc:creator>
  <dc:description/>
  <dc:language>fi-FI</dc:language>
  <cp:lastModifiedBy/>
  <cp:lastPrinted>2011-09-20T09:38:00Z</cp:lastPrinted>
  <dcterms:modified xsi:type="dcterms:W3CDTF">2018-12-22T18:38:57Z</dcterms:modified>
  <cp:revision>18</cp:revision>
  <dc:subject/>
  <dc:title>Opinnäytetyömalli</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ratoli</vt:lpwstr>
  </property>
  <property fmtid="{D5CDD505-2E9C-101B-9397-08002B2CF9AE}" pid="4" name="DocSecurity">
    <vt:i4>4</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